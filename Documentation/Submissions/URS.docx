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4"/>
        </w:rPr>
        <w:id w:val="1258712837"/>
        <w:docPartObj>
          <w:docPartGallery w:val="Cover Pages"/>
          <w:docPartUnique/>
        </w:docPartObj>
      </w:sdtPr>
      <w:sdtContent>
        <w:p w14:paraId="32B8356E" w14:textId="3CE53C6E" w:rsidR="00425241" w:rsidRDefault="00425241">
          <w:pPr>
            <w:pStyle w:val="NoSpacing"/>
          </w:pPr>
          <w:r>
            <w:rPr>
              <w:noProof/>
            </w:rPr>
            <mc:AlternateContent>
              <mc:Choice Requires="wpg">
                <w:drawing>
                  <wp:anchor distT="0" distB="0" distL="114300" distR="114300" simplePos="0" relativeHeight="251659264" behindDoc="1" locked="0" layoutInCell="1" allowOverlap="1" wp14:anchorId="5FE68198" wp14:editId="2EB7606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09999"/>
                            </a:solidFill>
                          </wpg:grpSpPr>
                          <wps:wsp>
                            <wps:cNvPr id="5" name="Rectangle 5"/>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5193E2" w14:textId="1969449C" w:rsidR="006174B5" w:rsidRDefault="006174B5">
                                  <w:pPr>
                                    <w:pStyle w:val="NoSpacing"/>
                                    <w:jc w:val="right"/>
                                    <w:rPr>
                                      <w:color w:val="FFFFFF" w:themeColor="background1"/>
                                      <w:sz w:val="28"/>
                                      <w:szCs w:val="28"/>
                                    </w:rPr>
                                  </w:pPr>
                                  <w:r>
                                    <w:rPr>
                                      <w:color w:val="FFFFFF" w:themeColor="background1"/>
                                      <w:sz w:val="28"/>
                                      <w:szCs w:val="28"/>
                                    </w:rPr>
                                    <w:t>March 202</w:t>
                                  </w:r>
                                  <w:r w:rsidR="00A90D1F">
                                    <w:rPr>
                                      <w:color w:val="FFFFFF" w:themeColor="background1"/>
                                      <w:sz w:val="28"/>
                                      <w:szCs w:val="28"/>
                                    </w:rPr>
                                    <w:t>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up 11"/>
                            <wpg:cNvGrpSpPr/>
                            <wpg:grpSpPr>
                              <a:xfrm>
                                <a:off x="76200" y="4210050"/>
                                <a:ext cx="2057400" cy="4910328"/>
                                <a:chOff x="80645" y="4211812"/>
                                <a:chExt cx="1306273" cy="3121026"/>
                              </a:xfrm>
                              <a:grpFill/>
                            </wpg:grpSpPr>
                            <wpg:grpSp>
                              <wpg:cNvPr id="12" name="Group 12"/>
                              <wpg:cNvGrpSpPr>
                                <a:grpSpLocks noChangeAspect="1"/>
                              </wpg:cNvGrpSpPr>
                              <wpg:grpSpPr>
                                <a:xfrm>
                                  <a:off x="141062" y="4211812"/>
                                  <a:ext cx="1047750" cy="3121026"/>
                                  <a:chOff x="141062" y="4211812"/>
                                  <a:chExt cx="1047750" cy="3121026"/>
                                </a:xfrm>
                                <a:grpFill/>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a:grpFill/>
                              </wpg:grpSpPr>
                              <wps:wsp>
                                <wps:cNvPr id="3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E68198" id="Group 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CQOef91JAAAof8AAA4AAAAAAAAAAAAAAAAALgIAAGRycy9l&#10;Mm9Eb2MueG1sUEsBAi0AFAAGAAgAAAAhAE/3lTLdAAAABgEAAA8AAAAAAAAAAAAAAAAAzyYAAGRy&#10;cy9kb3ducmV2LnhtbFBLBQYAAAAABAAEAPMAAADZ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35wgAAANoAAAAPAAAAZHJzL2Rvd25yZXYueG1sRI/NasMw&#10;EITvgbyD2EBuiZxC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D7rQ35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" adj="18883" filled="f" stroked="f" strokeweight="1pt">
                      <v:textbox inset=",0,14.4pt,0">
                        <w:txbxContent>
                          <w:p w14:paraId="495193E2" w14:textId="1969449C" w:rsidR="006174B5" w:rsidRDefault="006174B5">
                            <w:pPr>
                              <w:pStyle w:val="NoSpacing"/>
                              <w:jc w:val="right"/>
                              <w:rPr>
                                <w:color w:val="FFFFFF" w:themeColor="background1"/>
                                <w:sz w:val="28"/>
                                <w:szCs w:val="28"/>
                              </w:rPr>
                            </w:pPr>
                            <w:r>
                              <w:rPr>
                                <w:color w:val="FFFFFF" w:themeColor="background1"/>
                                <w:sz w:val="28"/>
                                <w:szCs w:val="28"/>
                              </w:rPr>
                              <w:t>March 202</w:t>
                            </w:r>
                            <w:r w:rsidR="00A90D1F">
                              <w:rPr>
                                <w:color w:val="FFFFFF" w:themeColor="background1"/>
                                <w:sz w:val="28"/>
                                <w:szCs w:val="28"/>
                              </w:rPr>
                              <w:t>4</w:t>
                            </w: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" path="m,l39,152,84,304r38,113l122,440,76,306,39,180,6,53,,xe" filled="f" strokecolor="black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" path="m,l8,19,37,93r30,74l116,269r-8,l60,169,30,98,1,25,,xe" filled="f" strokecolor="black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" path="m,l,,1,79r2,80l12,317,23,476,39,634,58,792,83,948r24,138l135,1223r5,49l138,1262,105,1106,77,949,53,792,35,634,20,476,9,317,2,159,,79,,xe" filled="f"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zlvgAAANsAAAAPAAAAZHJzL2Rvd25yZXYueG1sRI9BawIx&#10;FITvQv9DeEIvolkFZV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EBEvOW+AAAA2wAAAA8AAAAAAAAA&#10;AAAAAAAABwIAAGRycy9kb3ducmV2LnhtbFBLBQYAAAAAAwADALcAAADyAgAAAAA=&#10;" path="m45,r,l35,66r-9,67l14,267,6,401,3,534,6,669r8,134l18,854r,-3l9,814,8,803,1,669,,534,3,401,12,267,25,132,34,66,45,xe" filled="f"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" path="m,l10,44r11,82l34,207r19,86l75,380r25,86l120,521r21,55l152,618r2,11l140,595,115,532,93,468,67,383,47,295,28,207,12,104,,xe" filled="f"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" path="m,l33,69r-9,l12,35,,xe" filled="f" strokecolor="black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" path="m,l9,37r,3l15,93,5,49,,xe" filled="f" strokecolor="black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" path="m394,r,l356,38,319,77r-35,40l249,160r-42,58l168,276r-37,63l98,402,69,467,45,535,26,604,14,673,7,746,6,766,,749r1,-5l7,673,21,603,40,533,65,466,94,400r33,-64l164,275r40,-60l248,158r34,-42l318,76,354,37,394,xe" filled="f"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" path="m,l6,16r1,3l11,80r9,52l33,185r3,9l21,161,15,145,5,81,1,41,,xe" filled="f" strokecolor="black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" path="m,l31,65r-8,l,xe" filled="f" strokecolor="black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" path="m,l6,17,7,42,6,39,,23,,xe" filled="f" strokecolor="black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" path="m,l6,16,21,49,33,84r12,34l44,118,13,53,11,42,,xe" filled="f" strokecolor="black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" path="m,l41,155,86,309r39,116l125,450,79,311,41,183,7,54,,xe" filled="f" strokecolor="black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" path="m,l8,20,37,96r32,74l118,275r-9,l61,174,30,100,,26,,xe" filled="f" strokecolor="black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" path="m,l16,72r4,49l18,112,,31,,xe" filled="f" strokecolor="black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" path="m,l11,46r11,83l36,211r19,90l76,389r27,87l123,533r21,55l155,632r3,11l142,608,118,544,95,478,69,391,47,302,29,212,13,107,,xe" filled="f" strokecolor="black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" path="m,l33,71r-9,l11,36,,xe" filled="f" strokecolor="black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" path="m,l8,37r,4l15,95,4,49,,xe" filled="f" strokecolor="black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" path="m402,r,1l363,39,325,79r-35,42l255,164r-44,58l171,284r-38,62l100,411,71,478,45,546,27,617,13,689,7,761r,21l,765r1,-4l7,688,21,616,40,545,66,475,95,409r35,-66l167,281r42,-61l253,163r34,-43l324,78,362,38,402,xe" filled="f" strokecolor="black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" path="m,l6,15r1,3l12,80r9,54l33,188r4,8l22,162,15,146,5,81,1,40,,xe" filled="f" strokecolor="black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" path="m,l31,66r-7,l,xe" filled="f" strokecolor="black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" path="m,l7,17r,26l6,40,,25,,xe" filled="f" strokecolor="black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" path="m,l7,16,22,50,33,86r13,35l45,121,14,55,11,44,,xe" filled="f" strokecolor="black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693D1B6" wp14:editId="05B3527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29D49" w14:textId="37E2197D" w:rsidR="006174B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174B5">
                                      <w:rPr>
                                        <w:rFonts w:asciiTheme="majorHAnsi" w:eastAsiaTheme="majorEastAsia" w:hAnsiTheme="majorHAnsi" w:cstheme="majorBidi"/>
                                        <w:color w:val="262626" w:themeColor="text1" w:themeTint="D9"/>
                                        <w:sz w:val="72"/>
                                        <w:szCs w:val="72"/>
                                      </w:rPr>
                                      <w:t>User Requirements Specification</w:t>
                                    </w:r>
                                  </w:sdtContent>
                                </w:sdt>
                              </w:p>
                              <w:p w14:paraId="7278E710" w14:textId="6251DB69" w:rsidR="006174B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6174B5">
                                      <w:rPr>
                                        <w:color w:val="404040" w:themeColor="text1" w:themeTint="BF"/>
                                        <w:sz w:val="36"/>
                                        <w:szCs w:val="36"/>
                                      </w:rPr>
                                      <w:t>MediaBazzar</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93D1B6" id="_x0000_t202" coordsize="21600,21600" o:spt="202" path="m,l,21600r21600,l21600,xe">
                    <v:stroke joinstyle="miter"/>
                    <v:path gradientshapeok="t" o:connecttype="rect"/>
                  </v:shapetype>
                  <v:shape id="Text Box 47"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DA29D49" w14:textId="37E2197D" w:rsidR="006174B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174B5">
                                <w:rPr>
                                  <w:rFonts w:asciiTheme="majorHAnsi" w:eastAsiaTheme="majorEastAsia" w:hAnsiTheme="majorHAnsi" w:cstheme="majorBidi"/>
                                  <w:color w:val="262626" w:themeColor="text1" w:themeTint="D9"/>
                                  <w:sz w:val="72"/>
                                  <w:szCs w:val="72"/>
                                </w:rPr>
                                <w:t>User Requirements Specification</w:t>
                              </w:r>
                            </w:sdtContent>
                          </w:sdt>
                        </w:p>
                        <w:p w14:paraId="7278E710" w14:textId="6251DB69" w:rsidR="006174B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6174B5">
                                <w:rPr>
                                  <w:color w:val="404040" w:themeColor="text1" w:themeTint="BF"/>
                                  <w:sz w:val="36"/>
                                  <w:szCs w:val="36"/>
                                </w:rPr>
                                <w:t>MediaBazzar</w:t>
                              </w:r>
                              <w:proofErr w:type="spellEnd"/>
                            </w:sdtContent>
                          </w:sdt>
                        </w:p>
                      </w:txbxContent>
                    </v:textbox>
                    <w10:wrap anchorx="page" anchory="page"/>
                  </v:shape>
                </w:pict>
              </mc:Fallback>
            </mc:AlternateContent>
          </w:r>
        </w:p>
        <w:p w14:paraId="0B4B30EE" w14:textId="354D67E1" w:rsidR="00AB2683" w:rsidRPr="008A0657" w:rsidRDefault="008A0657" w:rsidP="008A0657">
          <w:r>
            <w:rPr>
              <w:noProof/>
            </w:rPr>
            <mc:AlternateContent>
              <mc:Choice Requires="wps">
                <w:drawing>
                  <wp:anchor distT="0" distB="0" distL="114300" distR="114300" simplePos="0" relativeHeight="251661312" behindDoc="0" locked="0" layoutInCell="1" allowOverlap="1" wp14:anchorId="7B523DC5" wp14:editId="34D92922">
                    <wp:simplePos x="0" y="0"/>
                    <wp:positionH relativeFrom="page">
                      <wp:posOffset>3259667</wp:posOffset>
                    </wp:positionH>
                    <wp:positionV relativeFrom="margin">
                      <wp:align>bottom</wp:align>
                    </wp:positionV>
                    <wp:extent cx="3657600" cy="259080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3657600" cy="259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49EF6" w14:textId="77777777" w:rsidR="006174B5" w:rsidRDefault="006174B5" w:rsidP="008A0657">
                                <w:pPr>
                                  <w:pStyle w:val="Title2"/>
                                  <w:jc w:val="left"/>
                                </w:pPr>
                                <w:r>
                                  <w:t xml:space="preserve">Students: </w:t>
                                </w:r>
                              </w:p>
                              <w:p w14:paraId="02077560" w14:textId="77B0D190" w:rsidR="006174B5" w:rsidRDefault="006174B5" w:rsidP="008A0657">
                                <w:pPr>
                                  <w:pStyle w:val="Title2"/>
                                  <w:jc w:val="left"/>
                                </w:pPr>
                                <w:r w:rsidRPr="00AB37D8">
                                  <w:t>I</w:t>
                                </w:r>
                                <w:r w:rsidR="00A90D1F">
                                  <w:t>.</w:t>
                                </w:r>
                                <w:r w:rsidRPr="00AB37D8">
                                  <w:t xml:space="preserve"> B</w:t>
                                </w:r>
                                <w:r w:rsidR="00A90D1F">
                                  <w:t>.</w:t>
                                </w:r>
                                <w:r w:rsidRPr="00AB37D8">
                                  <w:t xml:space="preserve">, Tudor Rusu, </w:t>
                                </w:r>
                              </w:p>
                              <w:p w14:paraId="4FDA94B8" w14:textId="3C8AB25D" w:rsidR="006174B5" w:rsidRDefault="006174B5" w:rsidP="008A0657">
                                <w:pPr>
                                  <w:pStyle w:val="Title2"/>
                                  <w:jc w:val="left"/>
                                </w:pPr>
                                <w:r w:rsidRPr="00AB37D8">
                                  <w:t>E</w:t>
                                </w:r>
                                <w:r w:rsidR="00A90D1F">
                                  <w:t>.</w:t>
                                </w:r>
                                <w:r w:rsidRPr="00AB37D8">
                                  <w:t xml:space="preserve"> P</w:t>
                                </w:r>
                                <w:r w:rsidR="00A90D1F">
                                  <w:t>.</w:t>
                                </w:r>
                                <w:r w:rsidRPr="00AB37D8">
                                  <w:t>, V</w:t>
                                </w:r>
                                <w:r w:rsidR="00A90D1F">
                                  <w:t>.</w:t>
                                </w:r>
                                <w:r w:rsidRPr="00AB37D8">
                                  <w:t xml:space="preserve"> K</w:t>
                                </w:r>
                                <w:r w:rsidR="00A90D1F">
                                  <w:t>.</w:t>
                                </w:r>
                              </w:p>
                              <w:p w14:paraId="43E0E986" w14:textId="77777777" w:rsidR="006174B5" w:rsidRDefault="006174B5" w:rsidP="008A0657">
                                <w:pPr>
                                  <w:pStyle w:val="Title2"/>
                                  <w:jc w:val="left"/>
                                </w:pPr>
                              </w:p>
                              <w:p w14:paraId="07C1F03C" w14:textId="79DBC501" w:rsidR="006174B5" w:rsidRDefault="006174B5" w:rsidP="008A0657">
                                <w:pPr>
                                  <w:pStyle w:val="Title2"/>
                                  <w:jc w:val="left"/>
                                </w:pPr>
                                <w:r>
                                  <w:t>Tutor: Chung Kuah</w:t>
                                </w:r>
                              </w:p>
                              <w:p w14:paraId="7F21AAF9" w14:textId="77777777" w:rsidR="006174B5" w:rsidRDefault="006174B5" w:rsidP="008A0657">
                                <w:pPr>
                                  <w:pStyle w:val="Title2"/>
                                  <w:jc w:val="left"/>
                                  <w:rPr>
                                    <w:color w:val="595959" w:themeColor="text1" w:themeTint="A6"/>
                                    <w:sz w:val="20"/>
                                    <w:szCs w:val="20"/>
                                  </w:rPr>
                                </w:pPr>
                              </w:p>
                              <w:p w14:paraId="04E438E2" w14:textId="7CDBFAEB" w:rsidR="006174B5" w:rsidRDefault="006174B5" w:rsidP="008A0657">
                                <w:pPr>
                                  <w:pStyle w:val="Title2"/>
                                  <w:jc w:val="left"/>
                                </w:pPr>
                                <w:r>
                                  <w:t>Fontys University of Applied Science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B523DC5" id="Text Box 46" o:spid="_x0000_s1056" type="#_x0000_t202" style="position:absolute;left:0;text-align:left;margin-left:256.65pt;margin-top:0;width:4in;height:204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" filled="f" stroked="f" strokeweight=".5pt">
                    <v:textbox inset="0,0,0,0">
                      <w:txbxContent>
                        <w:p w14:paraId="52D49EF6" w14:textId="77777777" w:rsidR="006174B5" w:rsidRDefault="006174B5" w:rsidP="008A0657">
                          <w:pPr>
                            <w:pStyle w:val="Title2"/>
                            <w:jc w:val="left"/>
                          </w:pPr>
                          <w:r>
                            <w:t xml:space="preserve">Students: </w:t>
                          </w:r>
                        </w:p>
                        <w:p w14:paraId="02077560" w14:textId="77B0D190" w:rsidR="006174B5" w:rsidRDefault="006174B5" w:rsidP="008A0657">
                          <w:pPr>
                            <w:pStyle w:val="Title2"/>
                            <w:jc w:val="left"/>
                          </w:pPr>
                          <w:r w:rsidRPr="00AB37D8">
                            <w:t>I</w:t>
                          </w:r>
                          <w:r w:rsidR="00A90D1F">
                            <w:t>.</w:t>
                          </w:r>
                          <w:r w:rsidRPr="00AB37D8">
                            <w:t xml:space="preserve"> B</w:t>
                          </w:r>
                          <w:r w:rsidR="00A90D1F">
                            <w:t>.</w:t>
                          </w:r>
                          <w:r w:rsidRPr="00AB37D8">
                            <w:t xml:space="preserve">, Tudor Rusu, </w:t>
                          </w:r>
                        </w:p>
                        <w:p w14:paraId="4FDA94B8" w14:textId="3C8AB25D" w:rsidR="006174B5" w:rsidRDefault="006174B5" w:rsidP="008A0657">
                          <w:pPr>
                            <w:pStyle w:val="Title2"/>
                            <w:jc w:val="left"/>
                          </w:pPr>
                          <w:r w:rsidRPr="00AB37D8">
                            <w:t>E</w:t>
                          </w:r>
                          <w:r w:rsidR="00A90D1F">
                            <w:t>.</w:t>
                          </w:r>
                          <w:r w:rsidRPr="00AB37D8">
                            <w:t xml:space="preserve"> P</w:t>
                          </w:r>
                          <w:r w:rsidR="00A90D1F">
                            <w:t>.</w:t>
                          </w:r>
                          <w:r w:rsidRPr="00AB37D8">
                            <w:t>, V</w:t>
                          </w:r>
                          <w:r w:rsidR="00A90D1F">
                            <w:t>.</w:t>
                          </w:r>
                          <w:r w:rsidRPr="00AB37D8">
                            <w:t xml:space="preserve"> K</w:t>
                          </w:r>
                          <w:r w:rsidR="00A90D1F">
                            <w:t>.</w:t>
                          </w:r>
                        </w:p>
                        <w:p w14:paraId="43E0E986" w14:textId="77777777" w:rsidR="006174B5" w:rsidRDefault="006174B5" w:rsidP="008A0657">
                          <w:pPr>
                            <w:pStyle w:val="Title2"/>
                            <w:jc w:val="left"/>
                          </w:pPr>
                        </w:p>
                        <w:p w14:paraId="07C1F03C" w14:textId="79DBC501" w:rsidR="006174B5" w:rsidRDefault="006174B5" w:rsidP="008A0657">
                          <w:pPr>
                            <w:pStyle w:val="Title2"/>
                            <w:jc w:val="left"/>
                          </w:pPr>
                          <w:r>
                            <w:t>Tutor: Chung Kuah</w:t>
                          </w:r>
                        </w:p>
                        <w:p w14:paraId="7F21AAF9" w14:textId="77777777" w:rsidR="006174B5" w:rsidRDefault="006174B5" w:rsidP="008A0657">
                          <w:pPr>
                            <w:pStyle w:val="Title2"/>
                            <w:jc w:val="left"/>
                            <w:rPr>
                              <w:color w:val="595959" w:themeColor="text1" w:themeTint="A6"/>
                              <w:sz w:val="20"/>
                              <w:szCs w:val="20"/>
                            </w:rPr>
                          </w:pPr>
                        </w:p>
                        <w:p w14:paraId="04E438E2" w14:textId="7CDBFAEB" w:rsidR="006174B5" w:rsidRDefault="006174B5" w:rsidP="008A0657">
                          <w:pPr>
                            <w:pStyle w:val="Title2"/>
                            <w:jc w:val="left"/>
                          </w:pPr>
                          <w:r>
                            <w:t>Fontys University of Applied Science</w:t>
                          </w:r>
                        </w:p>
                      </w:txbxContent>
                    </v:textbox>
                    <w10:wrap anchorx="page" anchory="margin"/>
                  </v:shape>
                </w:pict>
              </mc:Fallback>
            </mc:AlternateContent>
          </w:r>
          <w:r w:rsidR="00425241">
            <w:br w:type="page"/>
          </w:r>
        </w:p>
      </w:sdtContent>
    </w:sdt>
    <w:sdt>
      <w:sdtPr>
        <w:rPr>
          <w:rFonts w:asciiTheme="minorHAnsi" w:eastAsiaTheme="minorEastAsia" w:hAnsiTheme="minorHAnsi" w:cstheme="minorBidi"/>
          <w:b w:val="0"/>
          <w:bCs w:val="0"/>
          <w:i w:val="0"/>
          <w:iCs w:val="0"/>
          <w:color w:val="auto"/>
        </w:rPr>
        <w:id w:val="-1164320625"/>
        <w:docPartObj>
          <w:docPartGallery w:val="Table of Contents"/>
          <w:docPartUnique/>
        </w:docPartObj>
      </w:sdtPr>
      <w:sdtEndPr>
        <w:rPr>
          <w:noProof/>
        </w:rPr>
      </w:sdtEndPr>
      <w:sdtContent>
        <w:p w14:paraId="1942EA12" w14:textId="32540B95" w:rsidR="00AB37D8" w:rsidRDefault="00AB37D8" w:rsidP="00A35284">
          <w:pPr>
            <w:pStyle w:val="Heading4"/>
          </w:pPr>
          <w:r>
            <w:t>Contents</w:t>
          </w:r>
        </w:p>
        <w:p w14:paraId="0C7B419A" w14:textId="133A965B" w:rsidR="00897999" w:rsidRDefault="00AB37D8">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36800116" w:history="1">
            <w:r w:rsidR="00897999" w:rsidRPr="00BF45DC">
              <w:rPr>
                <w:rStyle w:val="Hyperlink"/>
                <w:noProof/>
              </w:rPr>
              <w:t>Agreements with the Client</w:t>
            </w:r>
            <w:r w:rsidR="00897999">
              <w:rPr>
                <w:noProof/>
                <w:webHidden/>
              </w:rPr>
              <w:tab/>
            </w:r>
            <w:r w:rsidR="00897999">
              <w:rPr>
                <w:noProof/>
                <w:webHidden/>
              </w:rPr>
              <w:fldChar w:fldCharType="begin"/>
            </w:r>
            <w:r w:rsidR="00897999">
              <w:rPr>
                <w:noProof/>
                <w:webHidden/>
              </w:rPr>
              <w:instrText xml:space="preserve"> PAGEREF _Toc36800116 \h </w:instrText>
            </w:r>
            <w:r w:rsidR="00897999">
              <w:rPr>
                <w:noProof/>
                <w:webHidden/>
              </w:rPr>
            </w:r>
            <w:r w:rsidR="00897999">
              <w:rPr>
                <w:noProof/>
                <w:webHidden/>
              </w:rPr>
              <w:fldChar w:fldCharType="separate"/>
            </w:r>
            <w:r w:rsidR="00897999">
              <w:rPr>
                <w:noProof/>
                <w:webHidden/>
              </w:rPr>
              <w:t>2</w:t>
            </w:r>
            <w:r w:rsidR="00897999">
              <w:rPr>
                <w:noProof/>
                <w:webHidden/>
              </w:rPr>
              <w:fldChar w:fldCharType="end"/>
            </w:r>
          </w:hyperlink>
        </w:p>
        <w:p w14:paraId="6F905B81" w14:textId="0297AFFF" w:rsidR="00897999" w:rsidRDefault="00000000">
          <w:pPr>
            <w:pStyle w:val="TOC1"/>
            <w:tabs>
              <w:tab w:val="right" w:leader="dot" w:pos="9350"/>
            </w:tabs>
            <w:rPr>
              <w:noProof/>
              <w:kern w:val="0"/>
              <w:sz w:val="22"/>
              <w:szCs w:val="22"/>
              <w:lang w:eastAsia="en-US"/>
            </w:rPr>
          </w:pPr>
          <w:hyperlink w:anchor="_Toc36800117" w:history="1">
            <w:r w:rsidR="00897999" w:rsidRPr="00BF45DC">
              <w:rPr>
                <w:rStyle w:val="Hyperlink"/>
                <w:noProof/>
              </w:rPr>
              <w:t>Functional Requirements</w:t>
            </w:r>
            <w:r w:rsidR="00897999">
              <w:rPr>
                <w:noProof/>
                <w:webHidden/>
              </w:rPr>
              <w:tab/>
            </w:r>
            <w:r w:rsidR="00897999">
              <w:rPr>
                <w:noProof/>
                <w:webHidden/>
              </w:rPr>
              <w:fldChar w:fldCharType="begin"/>
            </w:r>
            <w:r w:rsidR="00897999">
              <w:rPr>
                <w:noProof/>
                <w:webHidden/>
              </w:rPr>
              <w:instrText xml:space="preserve"> PAGEREF _Toc36800117 \h </w:instrText>
            </w:r>
            <w:r w:rsidR="00897999">
              <w:rPr>
                <w:noProof/>
                <w:webHidden/>
              </w:rPr>
            </w:r>
            <w:r w:rsidR="00897999">
              <w:rPr>
                <w:noProof/>
                <w:webHidden/>
              </w:rPr>
              <w:fldChar w:fldCharType="separate"/>
            </w:r>
            <w:r w:rsidR="00897999">
              <w:rPr>
                <w:noProof/>
                <w:webHidden/>
              </w:rPr>
              <w:t>3</w:t>
            </w:r>
            <w:r w:rsidR="00897999">
              <w:rPr>
                <w:noProof/>
                <w:webHidden/>
              </w:rPr>
              <w:fldChar w:fldCharType="end"/>
            </w:r>
          </w:hyperlink>
        </w:p>
        <w:p w14:paraId="1013444D" w14:textId="577AB19C" w:rsidR="00897999" w:rsidRDefault="00000000">
          <w:pPr>
            <w:pStyle w:val="TOC2"/>
            <w:tabs>
              <w:tab w:val="right" w:leader="dot" w:pos="9350"/>
            </w:tabs>
            <w:rPr>
              <w:noProof/>
              <w:kern w:val="0"/>
              <w:sz w:val="22"/>
              <w:szCs w:val="22"/>
              <w:lang w:eastAsia="en-US"/>
            </w:rPr>
          </w:pPr>
          <w:hyperlink w:anchor="_Toc36800118" w:history="1">
            <w:r w:rsidR="00897999" w:rsidRPr="00BF45DC">
              <w:rPr>
                <w:rStyle w:val="Hyperlink"/>
                <w:noProof/>
              </w:rPr>
              <w:t>Nonfunctional requirements</w:t>
            </w:r>
            <w:r w:rsidR="00897999">
              <w:rPr>
                <w:noProof/>
                <w:webHidden/>
              </w:rPr>
              <w:tab/>
            </w:r>
            <w:r w:rsidR="00897999">
              <w:rPr>
                <w:noProof/>
                <w:webHidden/>
              </w:rPr>
              <w:fldChar w:fldCharType="begin"/>
            </w:r>
            <w:r w:rsidR="00897999">
              <w:rPr>
                <w:noProof/>
                <w:webHidden/>
              </w:rPr>
              <w:instrText xml:space="preserve"> PAGEREF _Toc36800118 \h </w:instrText>
            </w:r>
            <w:r w:rsidR="00897999">
              <w:rPr>
                <w:noProof/>
                <w:webHidden/>
              </w:rPr>
            </w:r>
            <w:r w:rsidR="00897999">
              <w:rPr>
                <w:noProof/>
                <w:webHidden/>
              </w:rPr>
              <w:fldChar w:fldCharType="separate"/>
            </w:r>
            <w:r w:rsidR="00897999">
              <w:rPr>
                <w:noProof/>
                <w:webHidden/>
              </w:rPr>
              <w:t>4</w:t>
            </w:r>
            <w:r w:rsidR="00897999">
              <w:rPr>
                <w:noProof/>
                <w:webHidden/>
              </w:rPr>
              <w:fldChar w:fldCharType="end"/>
            </w:r>
          </w:hyperlink>
        </w:p>
        <w:p w14:paraId="4E2FE8C2" w14:textId="0EF5591E" w:rsidR="00897999" w:rsidRDefault="00000000">
          <w:pPr>
            <w:pStyle w:val="TOC2"/>
            <w:tabs>
              <w:tab w:val="right" w:leader="dot" w:pos="9350"/>
            </w:tabs>
            <w:rPr>
              <w:noProof/>
              <w:kern w:val="0"/>
              <w:sz w:val="22"/>
              <w:szCs w:val="22"/>
              <w:lang w:eastAsia="en-US"/>
            </w:rPr>
          </w:pPr>
          <w:hyperlink w:anchor="_Toc36800119" w:history="1">
            <w:r w:rsidR="00897999" w:rsidRPr="00BF45DC">
              <w:rPr>
                <w:rStyle w:val="Hyperlink"/>
                <w:noProof/>
              </w:rPr>
              <w:t>Moscow Prioritization Table</w:t>
            </w:r>
            <w:r w:rsidR="00897999">
              <w:rPr>
                <w:noProof/>
                <w:webHidden/>
              </w:rPr>
              <w:tab/>
            </w:r>
            <w:r w:rsidR="00897999">
              <w:rPr>
                <w:noProof/>
                <w:webHidden/>
              </w:rPr>
              <w:fldChar w:fldCharType="begin"/>
            </w:r>
            <w:r w:rsidR="00897999">
              <w:rPr>
                <w:noProof/>
                <w:webHidden/>
              </w:rPr>
              <w:instrText xml:space="preserve"> PAGEREF _Toc36800119 \h </w:instrText>
            </w:r>
            <w:r w:rsidR="00897999">
              <w:rPr>
                <w:noProof/>
                <w:webHidden/>
              </w:rPr>
            </w:r>
            <w:r w:rsidR="00897999">
              <w:rPr>
                <w:noProof/>
                <w:webHidden/>
              </w:rPr>
              <w:fldChar w:fldCharType="separate"/>
            </w:r>
            <w:r w:rsidR="00897999">
              <w:rPr>
                <w:noProof/>
                <w:webHidden/>
              </w:rPr>
              <w:t>5</w:t>
            </w:r>
            <w:r w:rsidR="00897999">
              <w:rPr>
                <w:noProof/>
                <w:webHidden/>
              </w:rPr>
              <w:fldChar w:fldCharType="end"/>
            </w:r>
          </w:hyperlink>
        </w:p>
        <w:p w14:paraId="1F012974" w14:textId="77B7134D" w:rsidR="00897999" w:rsidRDefault="00000000">
          <w:pPr>
            <w:pStyle w:val="TOC2"/>
            <w:tabs>
              <w:tab w:val="right" w:leader="dot" w:pos="9350"/>
            </w:tabs>
            <w:rPr>
              <w:noProof/>
              <w:kern w:val="0"/>
              <w:sz w:val="22"/>
              <w:szCs w:val="22"/>
              <w:lang w:eastAsia="en-US"/>
            </w:rPr>
          </w:pPr>
          <w:hyperlink w:anchor="_Toc36800120" w:history="1">
            <w:r w:rsidR="00897999" w:rsidRPr="00BF45DC">
              <w:rPr>
                <w:rStyle w:val="Hyperlink"/>
                <w:noProof/>
              </w:rPr>
              <w:t>Implemented functions</w:t>
            </w:r>
            <w:r w:rsidR="00897999">
              <w:rPr>
                <w:noProof/>
                <w:webHidden/>
              </w:rPr>
              <w:tab/>
            </w:r>
            <w:r w:rsidR="00897999">
              <w:rPr>
                <w:noProof/>
                <w:webHidden/>
              </w:rPr>
              <w:fldChar w:fldCharType="begin"/>
            </w:r>
            <w:r w:rsidR="00897999">
              <w:rPr>
                <w:noProof/>
                <w:webHidden/>
              </w:rPr>
              <w:instrText xml:space="preserve"> PAGEREF _Toc36800120 \h </w:instrText>
            </w:r>
            <w:r w:rsidR="00897999">
              <w:rPr>
                <w:noProof/>
                <w:webHidden/>
              </w:rPr>
            </w:r>
            <w:r w:rsidR="00897999">
              <w:rPr>
                <w:noProof/>
                <w:webHidden/>
              </w:rPr>
              <w:fldChar w:fldCharType="separate"/>
            </w:r>
            <w:r w:rsidR="00897999">
              <w:rPr>
                <w:noProof/>
                <w:webHidden/>
              </w:rPr>
              <w:t>5</w:t>
            </w:r>
            <w:r w:rsidR="00897999">
              <w:rPr>
                <w:noProof/>
                <w:webHidden/>
              </w:rPr>
              <w:fldChar w:fldCharType="end"/>
            </w:r>
          </w:hyperlink>
        </w:p>
        <w:p w14:paraId="0AA00BDA" w14:textId="76CB5E3B" w:rsidR="00897999" w:rsidRDefault="00000000">
          <w:pPr>
            <w:pStyle w:val="TOC1"/>
            <w:tabs>
              <w:tab w:val="right" w:leader="dot" w:pos="9350"/>
            </w:tabs>
            <w:rPr>
              <w:noProof/>
              <w:kern w:val="0"/>
              <w:sz w:val="22"/>
              <w:szCs w:val="22"/>
              <w:lang w:eastAsia="en-US"/>
            </w:rPr>
          </w:pPr>
          <w:hyperlink w:anchor="_Toc36800121" w:history="1">
            <w:r w:rsidR="00897999" w:rsidRPr="00BF45DC">
              <w:rPr>
                <w:rStyle w:val="Hyperlink"/>
                <w:noProof/>
              </w:rPr>
              <w:t>Use Cases</w:t>
            </w:r>
            <w:r w:rsidR="00897999">
              <w:rPr>
                <w:noProof/>
                <w:webHidden/>
              </w:rPr>
              <w:tab/>
            </w:r>
            <w:r w:rsidR="00897999">
              <w:rPr>
                <w:noProof/>
                <w:webHidden/>
              </w:rPr>
              <w:fldChar w:fldCharType="begin"/>
            </w:r>
            <w:r w:rsidR="00897999">
              <w:rPr>
                <w:noProof/>
                <w:webHidden/>
              </w:rPr>
              <w:instrText xml:space="preserve"> PAGEREF _Toc36800121 \h </w:instrText>
            </w:r>
            <w:r w:rsidR="00897999">
              <w:rPr>
                <w:noProof/>
                <w:webHidden/>
              </w:rPr>
            </w:r>
            <w:r w:rsidR="00897999">
              <w:rPr>
                <w:noProof/>
                <w:webHidden/>
              </w:rPr>
              <w:fldChar w:fldCharType="separate"/>
            </w:r>
            <w:r w:rsidR="00897999">
              <w:rPr>
                <w:noProof/>
                <w:webHidden/>
              </w:rPr>
              <w:t>6</w:t>
            </w:r>
            <w:r w:rsidR="00897999">
              <w:rPr>
                <w:noProof/>
                <w:webHidden/>
              </w:rPr>
              <w:fldChar w:fldCharType="end"/>
            </w:r>
          </w:hyperlink>
        </w:p>
        <w:p w14:paraId="38F37353" w14:textId="0BE46617" w:rsidR="00897999" w:rsidRDefault="00000000">
          <w:pPr>
            <w:pStyle w:val="TOC1"/>
            <w:tabs>
              <w:tab w:val="right" w:leader="dot" w:pos="9350"/>
            </w:tabs>
            <w:rPr>
              <w:noProof/>
              <w:kern w:val="0"/>
              <w:sz w:val="22"/>
              <w:szCs w:val="22"/>
              <w:lang w:eastAsia="en-US"/>
            </w:rPr>
          </w:pPr>
          <w:hyperlink w:anchor="_Toc36800122" w:history="1">
            <w:r w:rsidR="00897999" w:rsidRPr="00BF45DC">
              <w:rPr>
                <w:rStyle w:val="Hyperlink"/>
                <w:noProof/>
              </w:rPr>
              <w:t>Wireframes</w:t>
            </w:r>
            <w:r w:rsidR="00897999">
              <w:rPr>
                <w:noProof/>
                <w:webHidden/>
              </w:rPr>
              <w:tab/>
            </w:r>
            <w:r w:rsidR="00897999">
              <w:rPr>
                <w:noProof/>
                <w:webHidden/>
              </w:rPr>
              <w:fldChar w:fldCharType="begin"/>
            </w:r>
            <w:r w:rsidR="00897999">
              <w:rPr>
                <w:noProof/>
                <w:webHidden/>
              </w:rPr>
              <w:instrText xml:space="preserve"> PAGEREF _Toc36800122 \h </w:instrText>
            </w:r>
            <w:r w:rsidR="00897999">
              <w:rPr>
                <w:noProof/>
                <w:webHidden/>
              </w:rPr>
            </w:r>
            <w:r w:rsidR="00897999">
              <w:rPr>
                <w:noProof/>
                <w:webHidden/>
              </w:rPr>
              <w:fldChar w:fldCharType="separate"/>
            </w:r>
            <w:r w:rsidR="00897999">
              <w:rPr>
                <w:noProof/>
                <w:webHidden/>
              </w:rPr>
              <w:t>15</w:t>
            </w:r>
            <w:r w:rsidR="00897999">
              <w:rPr>
                <w:noProof/>
                <w:webHidden/>
              </w:rPr>
              <w:fldChar w:fldCharType="end"/>
            </w:r>
          </w:hyperlink>
        </w:p>
        <w:p w14:paraId="6E9C1BC7" w14:textId="6F0B230B" w:rsidR="00897999" w:rsidRDefault="00000000">
          <w:pPr>
            <w:pStyle w:val="TOC1"/>
            <w:tabs>
              <w:tab w:val="right" w:leader="dot" w:pos="9350"/>
            </w:tabs>
            <w:rPr>
              <w:noProof/>
              <w:kern w:val="0"/>
              <w:sz w:val="22"/>
              <w:szCs w:val="22"/>
              <w:lang w:eastAsia="en-US"/>
            </w:rPr>
          </w:pPr>
          <w:hyperlink w:anchor="_Toc36800123" w:history="1">
            <w:r w:rsidR="00897999" w:rsidRPr="00BF45DC">
              <w:rPr>
                <w:rStyle w:val="Hyperlink"/>
                <w:noProof/>
              </w:rPr>
              <w:t>Appendix A: Previous Use Cases</w:t>
            </w:r>
            <w:r w:rsidR="00897999">
              <w:rPr>
                <w:noProof/>
                <w:webHidden/>
              </w:rPr>
              <w:tab/>
            </w:r>
            <w:r w:rsidR="00897999">
              <w:rPr>
                <w:noProof/>
                <w:webHidden/>
              </w:rPr>
              <w:fldChar w:fldCharType="begin"/>
            </w:r>
            <w:r w:rsidR="00897999">
              <w:rPr>
                <w:noProof/>
                <w:webHidden/>
              </w:rPr>
              <w:instrText xml:space="preserve"> PAGEREF _Toc36800123 \h </w:instrText>
            </w:r>
            <w:r w:rsidR="00897999">
              <w:rPr>
                <w:noProof/>
                <w:webHidden/>
              </w:rPr>
            </w:r>
            <w:r w:rsidR="00897999">
              <w:rPr>
                <w:noProof/>
                <w:webHidden/>
              </w:rPr>
              <w:fldChar w:fldCharType="separate"/>
            </w:r>
            <w:r w:rsidR="00897999">
              <w:rPr>
                <w:noProof/>
                <w:webHidden/>
              </w:rPr>
              <w:t>18</w:t>
            </w:r>
            <w:r w:rsidR="00897999">
              <w:rPr>
                <w:noProof/>
                <w:webHidden/>
              </w:rPr>
              <w:fldChar w:fldCharType="end"/>
            </w:r>
          </w:hyperlink>
        </w:p>
        <w:p w14:paraId="75E29F52" w14:textId="37B66D56" w:rsidR="00897999" w:rsidRDefault="00000000">
          <w:pPr>
            <w:pStyle w:val="TOC1"/>
            <w:tabs>
              <w:tab w:val="right" w:leader="dot" w:pos="9350"/>
            </w:tabs>
            <w:rPr>
              <w:noProof/>
              <w:kern w:val="0"/>
              <w:sz w:val="22"/>
              <w:szCs w:val="22"/>
              <w:lang w:eastAsia="en-US"/>
            </w:rPr>
          </w:pPr>
          <w:hyperlink w:anchor="_Toc36800124" w:history="1">
            <w:r w:rsidR="00897999" w:rsidRPr="00BF45DC">
              <w:rPr>
                <w:rStyle w:val="Hyperlink"/>
                <w:noProof/>
              </w:rPr>
              <w:t>Appendix B: Application Wireframes</w:t>
            </w:r>
            <w:r w:rsidR="00897999">
              <w:rPr>
                <w:noProof/>
                <w:webHidden/>
              </w:rPr>
              <w:tab/>
            </w:r>
            <w:r w:rsidR="00897999">
              <w:rPr>
                <w:noProof/>
                <w:webHidden/>
              </w:rPr>
              <w:fldChar w:fldCharType="begin"/>
            </w:r>
            <w:r w:rsidR="00897999">
              <w:rPr>
                <w:noProof/>
                <w:webHidden/>
              </w:rPr>
              <w:instrText xml:space="preserve"> PAGEREF _Toc36800124 \h </w:instrText>
            </w:r>
            <w:r w:rsidR="00897999">
              <w:rPr>
                <w:noProof/>
                <w:webHidden/>
              </w:rPr>
            </w:r>
            <w:r w:rsidR="00897999">
              <w:rPr>
                <w:noProof/>
                <w:webHidden/>
              </w:rPr>
              <w:fldChar w:fldCharType="separate"/>
            </w:r>
            <w:r w:rsidR="00897999">
              <w:rPr>
                <w:noProof/>
                <w:webHidden/>
              </w:rPr>
              <w:t>24</w:t>
            </w:r>
            <w:r w:rsidR="00897999">
              <w:rPr>
                <w:noProof/>
                <w:webHidden/>
              </w:rPr>
              <w:fldChar w:fldCharType="end"/>
            </w:r>
          </w:hyperlink>
        </w:p>
        <w:p w14:paraId="371A8623" w14:textId="1206FAB6" w:rsidR="00AB37D8" w:rsidRDefault="00AB37D8">
          <w:r>
            <w:rPr>
              <w:b/>
              <w:bCs/>
              <w:noProof/>
            </w:rPr>
            <w:fldChar w:fldCharType="end"/>
          </w:r>
        </w:p>
      </w:sdtContent>
    </w:sdt>
    <w:p w14:paraId="78AABE33" w14:textId="77777777" w:rsidR="00E81978" w:rsidRDefault="00E81978" w:rsidP="00B823AA">
      <w:pPr>
        <w:pStyle w:val="Title2"/>
      </w:pPr>
    </w:p>
    <w:p w14:paraId="26D6B2C6" w14:textId="77777777" w:rsidR="00AB2683" w:rsidRDefault="00AB2683">
      <w:pPr>
        <w:rPr>
          <w:rFonts w:asciiTheme="majorHAnsi" w:eastAsiaTheme="majorEastAsia" w:hAnsiTheme="majorHAnsi" w:cstheme="majorBidi"/>
          <w:b/>
          <w:bCs/>
        </w:rPr>
      </w:pPr>
      <w:r>
        <w:br w:type="page"/>
      </w:r>
    </w:p>
    <w:p w14:paraId="63B59D47" w14:textId="1DF98C3C" w:rsidR="00E81978" w:rsidRPr="001A2D3B" w:rsidRDefault="00AB2683" w:rsidP="001A2D3B">
      <w:pPr>
        <w:pStyle w:val="Heading1"/>
      </w:pPr>
      <w:bookmarkStart w:id="0" w:name="_Toc36800116"/>
      <w:r w:rsidRPr="001A2D3B">
        <w:lastRenderedPageBreak/>
        <w:t xml:space="preserve">Agreements with </w:t>
      </w:r>
      <w:r w:rsidR="001A2D3B" w:rsidRPr="001A2D3B">
        <w:t xml:space="preserve">the </w:t>
      </w:r>
      <w:r w:rsidRPr="001A2D3B">
        <w:t>Client</w:t>
      </w:r>
      <w:bookmarkEnd w:id="0"/>
    </w:p>
    <w:p w14:paraId="2EAC3A6A" w14:textId="77777777" w:rsidR="000F4461" w:rsidRDefault="000F4461" w:rsidP="000F4461">
      <w:pPr>
        <w:spacing w:after="300" w:line="259" w:lineRule="auto"/>
      </w:pPr>
      <w:r>
        <w:t>From the interview provided in the project reader and the live interview with the client, the following agreements have been made between the “</w:t>
      </w:r>
      <w:proofErr w:type="spellStart"/>
      <w:r>
        <w:t>SystemTechies</w:t>
      </w:r>
      <w:proofErr w:type="spellEnd"/>
      <w:r>
        <w:t xml:space="preserve">” and the “Media Bazaar” representative Stan van </w:t>
      </w:r>
      <w:proofErr w:type="spellStart"/>
      <w:r>
        <w:t>Hartingsveldt</w:t>
      </w:r>
      <w:proofErr w:type="spellEnd"/>
      <w:r>
        <w:t>:</w:t>
      </w:r>
    </w:p>
    <w:p w14:paraId="535F0A4C" w14:textId="50F7CF17" w:rsidR="00F212AE" w:rsidRDefault="00F212AE" w:rsidP="00F212AE">
      <w:pPr>
        <w:pStyle w:val="ListParagraph"/>
        <w:numPr>
          <w:ilvl w:val="0"/>
          <w:numId w:val="51"/>
        </w:numPr>
        <w:spacing w:after="120" w:line="259" w:lineRule="auto"/>
      </w:pPr>
      <w:r>
        <w:t>GUI tailored to clients’ preferences, red theme with black accents and white text.</w:t>
      </w:r>
    </w:p>
    <w:p w14:paraId="22A788B1" w14:textId="77777777" w:rsidR="00F212AE" w:rsidRDefault="00F212AE" w:rsidP="00F212AE">
      <w:pPr>
        <w:pStyle w:val="ListParagraph"/>
        <w:numPr>
          <w:ilvl w:val="0"/>
          <w:numId w:val="51"/>
        </w:numPr>
        <w:spacing w:after="120" w:line="259" w:lineRule="auto"/>
      </w:pPr>
      <w:r>
        <w:t>The schedule for employees should be generated (preferably automatically).</w:t>
      </w:r>
    </w:p>
    <w:p w14:paraId="1033B69C" w14:textId="77777777" w:rsidR="00F212AE" w:rsidRDefault="00F212AE" w:rsidP="00F212AE">
      <w:pPr>
        <w:pStyle w:val="ListParagraph"/>
        <w:numPr>
          <w:ilvl w:val="0"/>
          <w:numId w:val="51"/>
        </w:numPr>
        <w:spacing w:after="120" w:line="259" w:lineRule="auto"/>
      </w:pPr>
      <w:r>
        <w:t>Administration should be able to add, remove and update employee data.</w:t>
      </w:r>
    </w:p>
    <w:p w14:paraId="2AF14B66" w14:textId="77777777" w:rsidR="00F212AE" w:rsidRDefault="00F212AE" w:rsidP="00F212AE">
      <w:pPr>
        <w:pStyle w:val="ListParagraph"/>
        <w:numPr>
          <w:ilvl w:val="0"/>
          <w:numId w:val="51"/>
        </w:numPr>
        <w:spacing w:after="120" w:line="259" w:lineRule="auto"/>
      </w:pPr>
      <w:r>
        <w:t>Application window size for Managers and Administrative employees should be windowed, floor employees should have a full screen view.</w:t>
      </w:r>
    </w:p>
    <w:p w14:paraId="1C256AD7" w14:textId="7267D9A5" w:rsidR="00B36981" w:rsidRDefault="00F212AE" w:rsidP="00F212AE">
      <w:pPr>
        <w:pStyle w:val="ListParagraph"/>
        <w:numPr>
          <w:ilvl w:val="0"/>
          <w:numId w:val="51"/>
        </w:numPr>
        <w:spacing w:after="120" w:line="259" w:lineRule="auto"/>
      </w:pPr>
      <w:r>
        <w:t>There should be an option to add new products to the product database.</w:t>
      </w:r>
    </w:p>
    <w:p w14:paraId="11B23663" w14:textId="0AFA8E2D" w:rsidR="00B730B0" w:rsidRDefault="00B730B0" w:rsidP="008C481D">
      <w:pPr>
        <w:pStyle w:val="ListParagraph"/>
        <w:numPr>
          <w:ilvl w:val="0"/>
          <w:numId w:val="48"/>
        </w:numPr>
        <w:spacing w:after="300" w:line="259" w:lineRule="auto"/>
      </w:pPr>
      <w:r>
        <w:t>A fully operating website must be implemented where employees can:</w:t>
      </w:r>
    </w:p>
    <w:p w14:paraId="6BC71E61" w14:textId="06C69CA6" w:rsidR="00B730B0" w:rsidRDefault="00B730B0" w:rsidP="008C481D">
      <w:pPr>
        <w:pStyle w:val="ListParagraph"/>
        <w:numPr>
          <w:ilvl w:val="1"/>
          <w:numId w:val="48"/>
        </w:numPr>
        <w:spacing w:after="300" w:line="259" w:lineRule="auto"/>
      </w:pPr>
      <w:r>
        <w:t>Log in</w:t>
      </w:r>
    </w:p>
    <w:p w14:paraId="0C743B4A" w14:textId="0C897678" w:rsidR="00B730B0" w:rsidRDefault="00B730B0" w:rsidP="008C481D">
      <w:pPr>
        <w:pStyle w:val="ListParagraph"/>
        <w:numPr>
          <w:ilvl w:val="1"/>
          <w:numId w:val="48"/>
        </w:numPr>
        <w:spacing w:after="300" w:line="259" w:lineRule="auto"/>
      </w:pPr>
      <w:r>
        <w:t>View their schedule</w:t>
      </w:r>
    </w:p>
    <w:p w14:paraId="1092A1C1" w14:textId="1A472646" w:rsidR="00B730B0" w:rsidRDefault="00B730B0" w:rsidP="008C481D">
      <w:pPr>
        <w:pStyle w:val="ListParagraph"/>
        <w:numPr>
          <w:ilvl w:val="1"/>
          <w:numId w:val="48"/>
        </w:numPr>
        <w:spacing w:after="300" w:line="259" w:lineRule="auto"/>
      </w:pPr>
      <w:r>
        <w:t>Update their account and personal information</w:t>
      </w:r>
    </w:p>
    <w:p w14:paraId="36940E1E" w14:textId="05D51C8D" w:rsidR="00B730B0" w:rsidRDefault="00B730B0" w:rsidP="008C481D">
      <w:pPr>
        <w:pStyle w:val="ListParagraph"/>
        <w:numPr>
          <w:ilvl w:val="0"/>
          <w:numId w:val="48"/>
        </w:numPr>
        <w:spacing w:after="300" w:line="259" w:lineRule="auto"/>
      </w:pPr>
      <w:r>
        <w:t>Manual announcement option to aid in:</w:t>
      </w:r>
    </w:p>
    <w:p w14:paraId="5BB4F35C" w14:textId="2A2F6998" w:rsidR="00B730B0" w:rsidRDefault="00B730B0" w:rsidP="008C481D">
      <w:pPr>
        <w:pStyle w:val="ListParagraph"/>
        <w:numPr>
          <w:ilvl w:val="1"/>
          <w:numId w:val="48"/>
        </w:numPr>
        <w:spacing w:after="300" w:line="259" w:lineRule="auto"/>
      </w:pPr>
      <w:r>
        <w:t xml:space="preserve">Handling </w:t>
      </w:r>
      <w:proofErr w:type="gramStart"/>
      <w:r>
        <w:t>restock</w:t>
      </w:r>
      <w:proofErr w:type="gramEnd"/>
      <w:r>
        <w:t xml:space="preserve"> requests</w:t>
      </w:r>
    </w:p>
    <w:p w14:paraId="77F2C3E2" w14:textId="622F7EEA" w:rsidR="00B730B0" w:rsidRDefault="00B730B0" w:rsidP="008C481D">
      <w:pPr>
        <w:pStyle w:val="ListParagraph"/>
        <w:numPr>
          <w:ilvl w:val="1"/>
          <w:numId w:val="48"/>
        </w:numPr>
        <w:spacing w:after="300" w:line="259" w:lineRule="auto"/>
      </w:pPr>
      <w:r>
        <w:t>Communicating between Floor and Administrative employees</w:t>
      </w:r>
    </w:p>
    <w:p w14:paraId="5324AFF2" w14:textId="5515CEB5" w:rsidR="00B730B0" w:rsidRDefault="00B730B0" w:rsidP="008C481D">
      <w:pPr>
        <w:pStyle w:val="ListParagraph"/>
        <w:numPr>
          <w:ilvl w:val="0"/>
          <w:numId w:val="48"/>
        </w:numPr>
        <w:spacing w:after="300" w:line="259" w:lineRule="auto"/>
      </w:pPr>
      <w:r>
        <w:t>Schedule must be improved:</w:t>
      </w:r>
    </w:p>
    <w:p w14:paraId="40A7EA45" w14:textId="45990CE3" w:rsidR="00B730B0" w:rsidRDefault="00B730B0" w:rsidP="008C481D">
      <w:pPr>
        <w:pStyle w:val="ListParagraph"/>
        <w:numPr>
          <w:ilvl w:val="1"/>
          <w:numId w:val="48"/>
        </w:numPr>
        <w:spacing w:after="300" w:line="259" w:lineRule="auto"/>
      </w:pPr>
      <w:r>
        <w:t>Add week overview</w:t>
      </w:r>
    </w:p>
    <w:p w14:paraId="1B902B05" w14:textId="5629EC81" w:rsidR="00B730B0" w:rsidRDefault="00B730B0" w:rsidP="008C481D">
      <w:pPr>
        <w:pStyle w:val="ListParagraph"/>
        <w:numPr>
          <w:ilvl w:val="1"/>
          <w:numId w:val="48"/>
        </w:numPr>
        <w:spacing w:after="300" w:line="259" w:lineRule="auto"/>
      </w:pPr>
      <w:r>
        <w:t>Highlight employees when fully scheduled</w:t>
      </w:r>
    </w:p>
    <w:p w14:paraId="216302E8" w14:textId="75FAA123" w:rsidR="00B730B0" w:rsidRDefault="000A376C" w:rsidP="008C481D">
      <w:pPr>
        <w:pStyle w:val="ListParagraph"/>
        <w:numPr>
          <w:ilvl w:val="0"/>
          <w:numId w:val="48"/>
        </w:numPr>
        <w:spacing w:after="300" w:line="259" w:lineRule="auto"/>
      </w:pPr>
      <w:r>
        <w:t>Update contract types based on 0.1 - 1 FTE</w:t>
      </w:r>
    </w:p>
    <w:p w14:paraId="2B04C403" w14:textId="453D84B3" w:rsidR="00F212AE" w:rsidRDefault="00F212AE" w:rsidP="00F212AE">
      <w:pPr>
        <w:spacing w:after="120" w:line="259" w:lineRule="auto"/>
      </w:pPr>
      <w:r>
        <w:t>In addition, employees should also have an option to select schedule preferences. Also, Managerial and Administrative employees should be able to see statistics of floor employee performance and growth as well as department and product sales growth statistics. However, these functions will not be implemented during part II of the project.</w:t>
      </w:r>
    </w:p>
    <w:p w14:paraId="77C56186" w14:textId="41080B71" w:rsidR="003A1F8D" w:rsidRPr="008C4EE0" w:rsidRDefault="003A1F8D" w:rsidP="004E2CFA">
      <w:pPr>
        <w:spacing w:after="120" w:line="259" w:lineRule="auto"/>
        <w:ind w:firstLine="0"/>
      </w:pPr>
    </w:p>
    <w:p w14:paraId="70B1470A" w14:textId="016E6B06" w:rsidR="00AB37D8" w:rsidRDefault="00AB37D8"/>
    <w:p w14:paraId="4ECD2EC7" w14:textId="77777777" w:rsidR="00AB37D8" w:rsidRDefault="00AB37D8">
      <w:r>
        <w:br w:type="page"/>
      </w:r>
    </w:p>
    <w:p w14:paraId="5CC84C2E" w14:textId="5E24384C" w:rsidR="00E81978" w:rsidRPr="00AB2683" w:rsidRDefault="00AB2683" w:rsidP="00AB2683">
      <w:pPr>
        <w:pStyle w:val="Heading1"/>
      </w:pPr>
      <w:bookmarkStart w:id="1" w:name="_Toc36800117"/>
      <w:r w:rsidRPr="00AB2683">
        <w:lastRenderedPageBreak/>
        <w:t>Functional Requirements</w:t>
      </w:r>
      <w:bookmarkEnd w:id="1"/>
    </w:p>
    <w:p w14:paraId="71AABFA7" w14:textId="384760C4" w:rsidR="00B63A95" w:rsidRDefault="000E083F" w:rsidP="00B63A95">
      <w:pPr>
        <w:spacing w:after="120" w:line="259" w:lineRule="auto"/>
      </w:pPr>
      <w:r>
        <w:t xml:space="preserve">Since there are 3 user groups: Managerial, Administrative and Floor employees. Each employee should be provided with a unique login and password to allow differentiate accessibility of certain functions within the application. </w:t>
      </w:r>
      <w:r w:rsidR="00FA1F5C">
        <w:t>Furthermore, each user group requires the functions listed below:</w:t>
      </w:r>
    </w:p>
    <w:p w14:paraId="645754F7" w14:textId="77777777" w:rsidR="008F7529" w:rsidRDefault="008F7529" w:rsidP="00B63A95">
      <w:pPr>
        <w:spacing w:after="120" w:line="259" w:lineRule="auto"/>
      </w:pPr>
    </w:p>
    <w:p w14:paraId="798832A3" w14:textId="6AB0DC91" w:rsidR="000E083F" w:rsidRDefault="000E083F" w:rsidP="00563CF7">
      <w:pPr>
        <w:pStyle w:val="Heading4"/>
      </w:pPr>
      <w:r>
        <w:t>Floor employee:</w:t>
      </w:r>
    </w:p>
    <w:p w14:paraId="1E0A90ED" w14:textId="4A5571BA" w:rsidR="004E2CFA" w:rsidRPr="004E2CFA" w:rsidRDefault="004E2CFA" w:rsidP="004E2CFA">
      <w:pPr>
        <w:rPr>
          <w:b/>
          <w:bCs/>
        </w:rPr>
      </w:pPr>
      <w:r w:rsidRPr="004E2CFA">
        <w:rPr>
          <w:b/>
          <w:bCs/>
        </w:rPr>
        <w:t>Via Website</w:t>
      </w:r>
    </w:p>
    <w:p w14:paraId="4B8F7360" w14:textId="267EF2CC" w:rsidR="004E2CFA" w:rsidRDefault="00B63A95" w:rsidP="004E2CFA">
      <w:pPr>
        <w:spacing w:after="120" w:line="259" w:lineRule="auto"/>
      </w:pPr>
      <w:r>
        <w:t>FR</w:t>
      </w:r>
      <w:r w:rsidR="004E2CFA">
        <w:t>W</w:t>
      </w:r>
      <w:r>
        <w:t xml:space="preserve">01FE: </w:t>
      </w:r>
      <w:r w:rsidR="004E2CFA">
        <w:t>Should be able to log in on the website.</w:t>
      </w:r>
    </w:p>
    <w:p w14:paraId="3616BBC4" w14:textId="0DB29EB4" w:rsidR="004E2CFA" w:rsidRDefault="004E2CFA" w:rsidP="004E2CFA">
      <w:pPr>
        <w:spacing w:after="120" w:line="259" w:lineRule="auto"/>
      </w:pPr>
      <w:r>
        <w:t xml:space="preserve">FRW02FE: </w:t>
      </w:r>
      <w:r w:rsidR="00050F61">
        <w:t>Should be able to see personal schedule</w:t>
      </w:r>
      <w:r w:rsidR="00DA3122">
        <w:t>.</w:t>
      </w:r>
    </w:p>
    <w:p w14:paraId="32A94D38" w14:textId="1A5A1073" w:rsidR="004E2CFA" w:rsidRDefault="004E2CFA" w:rsidP="004E2CFA">
      <w:pPr>
        <w:spacing w:after="120" w:line="259" w:lineRule="auto"/>
      </w:pPr>
      <w:r>
        <w:t>FRW03FE: Should be able to update personal data.</w:t>
      </w:r>
    </w:p>
    <w:p w14:paraId="0C35C27A" w14:textId="047B38D3" w:rsidR="004E2CFA" w:rsidRDefault="004E2CFA" w:rsidP="004E2CFA">
      <w:pPr>
        <w:spacing w:after="120" w:line="259" w:lineRule="auto"/>
      </w:pPr>
      <w:r>
        <w:t xml:space="preserve">FRW04FE: Should be able to </w:t>
      </w:r>
      <w:r w:rsidR="00080BF8">
        <w:t>change password</w:t>
      </w:r>
      <w:r>
        <w:t>.</w:t>
      </w:r>
    </w:p>
    <w:p w14:paraId="42FAB1AC" w14:textId="77777777" w:rsidR="004E2CFA" w:rsidRDefault="004E2CFA" w:rsidP="004E2CFA">
      <w:pPr>
        <w:spacing w:after="120" w:line="259" w:lineRule="auto"/>
      </w:pPr>
    </w:p>
    <w:p w14:paraId="0AA7A3FA" w14:textId="172948F4" w:rsidR="004E2CFA" w:rsidRDefault="004E2CFA" w:rsidP="004E2CFA">
      <w:pPr>
        <w:spacing w:after="120" w:line="259" w:lineRule="auto"/>
        <w:rPr>
          <w:b/>
          <w:bCs/>
        </w:rPr>
      </w:pPr>
      <w:r w:rsidRPr="004E2CFA">
        <w:rPr>
          <w:b/>
          <w:bCs/>
        </w:rPr>
        <w:t>Via Application</w:t>
      </w:r>
    </w:p>
    <w:p w14:paraId="2C9DD836" w14:textId="15B8886D" w:rsidR="0003724D" w:rsidRDefault="0003724D" w:rsidP="0003724D">
      <w:pPr>
        <w:spacing w:after="120" w:line="259" w:lineRule="auto"/>
      </w:pPr>
      <w:r>
        <w:t>FRA01FE: Should be able to see personal schedule.</w:t>
      </w:r>
    </w:p>
    <w:p w14:paraId="43EC95F0" w14:textId="63566E60" w:rsidR="0003724D" w:rsidRDefault="0003724D" w:rsidP="0003724D">
      <w:pPr>
        <w:spacing w:after="120" w:line="259" w:lineRule="auto"/>
      </w:pPr>
      <w:r>
        <w:t xml:space="preserve">FRA02FE: Option to handle stock replenishment request. </w:t>
      </w:r>
    </w:p>
    <w:p w14:paraId="63F68F32" w14:textId="05D53C3C" w:rsidR="0003724D" w:rsidRDefault="0003724D" w:rsidP="0003724D">
      <w:pPr>
        <w:spacing w:after="120" w:line="259" w:lineRule="auto"/>
      </w:pPr>
      <w:r>
        <w:t>FRA03FE Option to update product stock level (stock replenishment/depletion).</w:t>
      </w:r>
    </w:p>
    <w:p w14:paraId="04E06947" w14:textId="77777777" w:rsidR="0003724D" w:rsidRPr="001D55AE" w:rsidRDefault="0003724D" w:rsidP="0003724D">
      <w:pPr>
        <w:spacing w:after="120" w:line="259" w:lineRule="auto"/>
        <w:rPr>
          <w:i/>
          <w:iCs/>
          <w:sz w:val="20"/>
          <w:szCs w:val="20"/>
        </w:rPr>
      </w:pPr>
      <w:r w:rsidRPr="001D55AE">
        <w:rPr>
          <w:i/>
          <w:iCs/>
          <w:sz w:val="20"/>
          <w:szCs w:val="20"/>
        </w:rPr>
        <w:t>Incrementing stock level when products are sold or discarded.</w:t>
      </w:r>
    </w:p>
    <w:p w14:paraId="303382CA" w14:textId="77777777" w:rsidR="0003724D" w:rsidRPr="001D55AE" w:rsidRDefault="0003724D" w:rsidP="0003724D">
      <w:pPr>
        <w:spacing w:after="120" w:line="259" w:lineRule="auto"/>
        <w:rPr>
          <w:i/>
          <w:iCs/>
          <w:sz w:val="20"/>
          <w:szCs w:val="20"/>
        </w:rPr>
      </w:pPr>
      <w:r w:rsidRPr="001D55AE">
        <w:rPr>
          <w:i/>
          <w:iCs/>
          <w:sz w:val="20"/>
          <w:szCs w:val="20"/>
        </w:rPr>
        <w:t>Decrement stock level when stock replenished.</w:t>
      </w:r>
    </w:p>
    <w:p w14:paraId="432D497D" w14:textId="2C9B7CD7" w:rsidR="0003724D" w:rsidRDefault="0003724D" w:rsidP="0003724D">
      <w:pPr>
        <w:spacing w:after="120" w:line="259" w:lineRule="auto"/>
      </w:pPr>
      <w:r>
        <w:t>FRA04FE: Information panel about new products</w:t>
      </w:r>
    </w:p>
    <w:p w14:paraId="25E06560" w14:textId="64110DE8" w:rsidR="0003724D" w:rsidRPr="0003724D" w:rsidRDefault="0003724D" w:rsidP="0003724D">
      <w:pPr>
        <w:spacing w:after="120" w:line="259" w:lineRule="auto"/>
        <w:ind w:left="720" w:firstLine="0"/>
        <w:rPr>
          <w:i/>
          <w:iCs/>
          <w:sz w:val="20"/>
          <w:szCs w:val="20"/>
        </w:rPr>
      </w:pPr>
      <w:r>
        <w:rPr>
          <w:i/>
          <w:iCs/>
          <w:sz w:val="20"/>
          <w:szCs w:val="20"/>
        </w:rPr>
        <w:t>When new products are added to the database</w:t>
      </w:r>
      <w:r w:rsidRPr="001D55AE">
        <w:rPr>
          <w:i/>
          <w:iCs/>
          <w:sz w:val="20"/>
          <w:szCs w:val="20"/>
        </w:rPr>
        <w:t xml:space="preserve">, </w:t>
      </w:r>
      <w:r>
        <w:rPr>
          <w:i/>
          <w:iCs/>
          <w:sz w:val="20"/>
          <w:szCs w:val="20"/>
        </w:rPr>
        <w:t>th</w:t>
      </w:r>
      <w:r w:rsidRPr="001D55AE">
        <w:rPr>
          <w:i/>
          <w:iCs/>
          <w:sz w:val="20"/>
          <w:szCs w:val="20"/>
        </w:rPr>
        <w:t xml:space="preserve">is information reaches </w:t>
      </w:r>
      <w:r>
        <w:rPr>
          <w:i/>
          <w:iCs/>
          <w:sz w:val="20"/>
          <w:szCs w:val="20"/>
        </w:rPr>
        <w:t xml:space="preserve">floor employees </w:t>
      </w:r>
      <w:r w:rsidRPr="001D55AE">
        <w:rPr>
          <w:i/>
          <w:iCs/>
          <w:sz w:val="20"/>
          <w:szCs w:val="20"/>
        </w:rPr>
        <w:t>in a side panel from Administration.</w:t>
      </w:r>
    </w:p>
    <w:p w14:paraId="1824AB70" w14:textId="3B2E2065" w:rsidR="00855C72" w:rsidRDefault="00B63A95" w:rsidP="004E2CFA">
      <w:pPr>
        <w:spacing w:after="120" w:line="259" w:lineRule="auto"/>
      </w:pPr>
      <w:r>
        <w:t>FR</w:t>
      </w:r>
      <w:r w:rsidR="004E2CFA">
        <w:t>A</w:t>
      </w:r>
      <w:r>
        <w:t>0</w:t>
      </w:r>
      <w:r w:rsidR="0003724D">
        <w:t>5</w:t>
      </w:r>
      <w:r>
        <w:t>FE</w:t>
      </w:r>
      <w:r w:rsidR="004E2CFA">
        <w:t>: Option to write stock replenishment requests.</w:t>
      </w:r>
      <w:r>
        <w:t xml:space="preserve"> </w:t>
      </w:r>
    </w:p>
    <w:p w14:paraId="6D123547" w14:textId="33D7DEBB" w:rsidR="0003724D" w:rsidRPr="001D55AE" w:rsidRDefault="0003724D" w:rsidP="004E2CFA">
      <w:pPr>
        <w:spacing w:after="120" w:line="259" w:lineRule="auto"/>
        <w:rPr>
          <w:i/>
          <w:iCs/>
          <w:sz w:val="20"/>
          <w:szCs w:val="20"/>
        </w:rPr>
      </w:pPr>
      <w:r>
        <w:rPr>
          <w:i/>
          <w:iCs/>
          <w:sz w:val="20"/>
          <w:szCs w:val="20"/>
        </w:rPr>
        <w:t xml:space="preserve">Between Floor employees, once the shelfs are empty or low on stock and need to be </w:t>
      </w:r>
      <w:proofErr w:type="gramStart"/>
      <w:r>
        <w:rPr>
          <w:i/>
          <w:iCs/>
          <w:sz w:val="20"/>
          <w:szCs w:val="20"/>
        </w:rPr>
        <w:t>refilled..</w:t>
      </w:r>
      <w:proofErr w:type="gramEnd"/>
      <w:r>
        <w:rPr>
          <w:i/>
          <w:iCs/>
          <w:sz w:val="20"/>
          <w:szCs w:val="20"/>
        </w:rPr>
        <w:t xml:space="preserve"> </w:t>
      </w:r>
    </w:p>
    <w:p w14:paraId="3543EEBE" w14:textId="5D25B45B" w:rsidR="009D4B4E" w:rsidRDefault="00B63A95" w:rsidP="00B63A95">
      <w:pPr>
        <w:spacing w:after="120" w:line="259" w:lineRule="auto"/>
      </w:pPr>
      <w:r>
        <w:t>FR</w:t>
      </w:r>
      <w:r w:rsidR="004E2CFA">
        <w:t>A</w:t>
      </w:r>
      <w:r>
        <w:t>0</w:t>
      </w:r>
      <w:r w:rsidR="0003724D">
        <w:t>6</w:t>
      </w:r>
      <w:r>
        <w:t xml:space="preserve">FE: </w:t>
      </w:r>
      <w:r w:rsidR="009D4B4E">
        <w:t xml:space="preserve">Information panel </w:t>
      </w:r>
      <w:r w:rsidR="004E2CFA">
        <w:t>from</w:t>
      </w:r>
      <w:r w:rsidR="009D4B4E">
        <w:t xml:space="preserve"> </w:t>
      </w:r>
      <w:proofErr w:type="gramStart"/>
      <w:r w:rsidR="009D4B4E">
        <w:t>Administrative</w:t>
      </w:r>
      <w:proofErr w:type="gramEnd"/>
      <w:r w:rsidR="004E2CFA">
        <w:t xml:space="preserve"> employee</w:t>
      </w:r>
      <w:r w:rsidR="00A86F0A">
        <w:t>.</w:t>
      </w:r>
    </w:p>
    <w:p w14:paraId="0A84DE0E" w14:textId="40577752" w:rsidR="0003724D" w:rsidRDefault="0003724D" w:rsidP="00B63A95">
      <w:pPr>
        <w:spacing w:after="120" w:line="259" w:lineRule="auto"/>
      </w:pPr>
      <w:r>
        <w:rPr>
          <w:i/>
          <w:iCs/>
          <w:sz w:val="20"/>
          <w:szCs w:val="20"/>
        </w:rPr>
        <w:t>May include any generic work-related announcements (i.e. department meetings)</w:t>
      </w:r>
    </w:p>
    <w:p w14:paraId="23DEE563" w14:textId="77777777" w:rsidR="001D55AE" w:rsidRPr="00646F8B" w:rsidRDefault="001D55AE" w:rsidP="00B63A95">
      <w:pPr>
        <w:spacing w:after="120" w:line="259" w:lineRule="auto"/>
        <w:rPr>
          <w:i/>
          <w:iCs/>
        </w:rPr>
      </w:pPr>
    </w:p>
    <w:p w14:paraId="090622AD" w14:textId="0D25EA95" w:rsidR="000E083F" w:rsidRDefault="000E083F" w:rsidP="00B63A95">
      <w:pPr>
        <w:pStyle w:val="Heading4"/>
      </w:pPr>
      <w:r>
        <w:t>Administrative employee:</w:t>
      </w:r>
    </w:p>
    <w:p w14:paraId="10E14BD0" w14:textId="35B671AD" w:rsidR="0003724D" w:rsidRDefault="0003724D" w:rsidP="0003724D">
      <w:pPr>
        <w:spacing w:after="120" w:line="259" w:lineRule="auto"/>
      </w:pPr>
      <w:r>
        <w:t>FR01AE: CRUD functions for employee database data manipulation (adding new, reading, updating and deactivating existing employee account data).</w:t>
      </w:r>
    </w:p>
    <w:p w14:paraId="059522BF" w14:textId="77777777" w:rsidR="0003724D" w:rsidRPr="001D55AE" w:rsidRDefault="0003724D" w:rsidP="0003724D">
      <w:pPr>
        <w:spacing w:after="120" w:line="259" w:lineRule="auto"/>
        <w:rPr>
          <w:i/>
          <w:iCs/>
          <w:sz w:val="20"/>
          <w:szCs w:val="20"/>
        </w:rPr>
      </w:pPr>
      <w:r w:rsidRPr="001D55AE">
        <w:rPr>
          <w:i/>
          <w:iCs/>
          <w:sz w:val="20"/>
          <w:szCs w:val="20"/>
        </w:rPr>
        <w:t>Deactivated employees are not deleted from the database.</w:t>
      </w:r>
    </w:p>
    <w:p w14:paraId="4562A24C" w14:textId="62035A92" w:rsidR="0003724D" w:rsidRDefault="0003724D" w:rsidP="0003724D">
      <w:pPr>
        <w:spacing w:after="120" w:line="259" w:lineRule="auto"/>
      </w:pPr>
      <w:r>
        <w:lastRenderedPageBreak/>
        <w:t>FR02AE: Option to generate schedule.</w:t>
      </w:r>
    </w:p>
    <w:p w14:paraId="73F91E30" w14:textId="77777777" w:rsidR="0003724D" w:rsidRPr="001D55AE" w:rsidRDefault="0003724D" w:rsidP="0003724D">
      <w:pPr>
        <w:spacing w:after="120" w:line="259" w:lineRule="auto"/>
        <w:rPr>
          <w:i/>
          <w:iCs/>
          <w:sz w:val="20"/>
          <w:szCs w:val="20"/>
        </w:rPr>
      </w:pPr>
      <w:r w:rsidRPr="001D55AE">
        <w:rPr>
          <w:i/>
          <w:iCs/>
          <w:sz w:val="20"/>
          <w:szCs w:val="20"/>
        </w:rPr>
        <w:t>Will be implemented in the second phase of the project.</w:t>
      </w:r>
    </w:p>
    <w:p w14:paraId="37081CD0" w14:textId="79699198" w:rsidR="0003724D" w:rsidRDefault="0003724D" w:rsidP="0003724D">
      <w:pPr>
        <w:spacing w:after="120" w:line="259" w:lineRule="auto"/>
      </w:pPr>
      <w:r>
        <w:t>FR03AE: Option to edit generated schedule (if employees are unavailable, on holiday or sick leave).</w:t>
      </w:r>
    </w:p>
    <w:p w14:paraId="14F9BB19" w14:textId="77777777" w:rsidR="0003724D" w:rsidRPr="001D55AE" w:rsidRDefault="0003724D" w:rsidP="0003724D">
      <w:pPr>
        <w:spacing w:after="120" w:line="259" w:lineRule="auto"/>
        <w:rPr>
          <w:i/>
          <w:iCs/>
          <w:sz w:val="20"/>
          <w:szCs w:val="20"/>
        </w:rPr>
      </w:pPr>
      <w:r>
        <w:rPr>
          <w:i/>
          <w:iCs/>
          <w:sz w:val="20"/>
          <w:szCs w:val="20"/>
        </w:rPr>
        <w:t>System should not accept selecting morning shift after having evening shift on the previous day.</w:t>
      </w:r>
    </w:p>
    <w:p w14:paraId="4B8B6FCB" w14:textId="56363A5B" w:rsidR="0003724D" w:rsidRDefault="0003724D" w:rsidP="0003724D">
      <w:pPr>
        <w:spacing w:after="120" w:line="259" w:lineRule="auto"/>
      </w:pPr>
      <w:r>
        <w:t>FR04AE: Options to add and update product information.</w:t>
      </w:r>
    </w:p>
    <w:p w14:paraId="3F4CA40D" w14:textId="77777777" w:rsidR="0003724D" w:rsidRPr="001D55AE" w:rsidRDefault="0003724D" w:rsidP="0003724D">
      <w:pPr>
        <w:spacing w:after="120" w:line="259" w:lineRule="auto"/>
        <w:rPr>
          <w:i/>
          <w:iCs/>
          <w:sz w:val="20"/>
          <w:szCs w:val="20"/>
        </w:rPr>
      </w:pPr>
      <w:r w:rsidRPr="001D55AE">
        <w:rPr>
          <w:i/>
          <w:iCs/>
          <w:sz w:val="20"/>
          <w:szCs w:val="20"/>
        </w:rPr>
        <w:t>Only product description and price can be updated.</w:t>
      </w:r>
    </w:p>
    <w:p w14:paraId="7A3E5060" w14:textId="61B0C9AF" w:rsidR="0003724D" w:rsidRDefault="0003724D" w:rsidP="0003724D">
      <w:pPr>
        <w:spacing w:after="120" w:line="259" w:lineRule="auto"/>
      </w:pPr>
      <w:r>
        <w:t>FR05AE: Information panel about new products (between Administrative and Floor employees).</w:t>
      </w:r>
    </w:p>
    <w:p w14:paraId="439E61EB" w14:textId="77777777" w:rsidR="0003724D" w:rsidRPr="001D55AE" w:rsidRDefault="0003724D" w:rsidP="0003724D">
      <w:pPr>
        <w:spacing w:after="120" w:line="259" w:lineRule="auto"/>
        <w:rPr>
          <w:i/>
          <w:iCs/>
          <w:sz w:val="20"/>
          <w:szCs w:val="20"/>
        </w:rPr>
      </w:pPr>
      <w:r w:rsidRPr="001D55AE">
        <w:rPr>
          <w:i/>
          <w:iCs/>
          <w:sz w:val="20"/>
          <w:szCs w:val="20"/>
        </w:rPr>
        <w:t xml:space="preserve">Only Administrative Employee has the ability to add new products to the Product DB, when this </w:t>
      </w:r>
      <w:proofErr w:type="gramStart"/>
      <w:r w:rsidRPr="001D55AE">
        <w:rPr>
          <w:i/>
          <w:iCs/>
          <w:sz w:val="20"/>
          <w:szCs w:val="20"/>
        </w:rPr>
        <w:t>happens</w:t>
      </w:r>
      <w:proofErr w:type="gramEnd"/>
      <w:r w:rsidRPr="001D55AE">
        <w:rPr>
          <w:i/>
          <w:iCs/>
          <w:sz w:val="20"/>
          <w:szCs w:val="20"/>
        </w:rPr>
        <w:t xml:space="preserve"> information is sent to the Floor Employee.</w:t>
      </w:r>
    </w:p>
    <w:p w14:paraId="64BF2DE9" w14:textId="62EB9F89" w:rsidR="00563CF7" w:rsidRDefault="00B63A95" w:rsidP="00563CF7">
      <w:pPr>
        <w:spacing w:after="120" w:line="259" w:lineRule="auto"/>
      </w:pPr>
      <w:r>
        <w:t>FR0</w:t>
      </w:r>
      <w:r w:rsidR="009D27DC">
        <w:t>6</w:t>
      </w:r>
      <w:r>
        <w:t xml:space="preserve">AE: </w:t>
      </w:r>
      <w:r w:rsidR="00A86F0A">
        <w:t>Manual an</w:t>
      </w:r>
      <w:r w:rsidR="00137D89">
        <w:t>nouncement tab to inform Floor employees</w:t>
      </w:r>
      <w:r w:rsidR="00A86F0A">
        <w:t>.</w:t>
      </w:r>
    </w:p>
    <w:p w14:paraId="7023D1C1" w14:textId="2CE79102" w:rsidR="00A86F0A" w:rsidRDefault="00A86F0A" w:rsidP="00563CF7">
      <w:pPr>
        <w:spacing w:after="120" w:line="259" w:lineRule="auto"/>
      </w:pPr>
      <w:r>
        <w:t>FR0</w:t>
      </w:r>
      <w:r w:rsidR="009D27DC">
        <w:t>7</w:t>
      </w:r>
      <w:r>
        <w:t>AE: Option to select more proper contract types.</w:t>
      </w:r>
    </w:p>
    <w:p w14:paraId="7212830B" w14:textId="452F841A" w:rsidR="00991E70" w:rsidRDefault="00991E70" w:rsidP="00563CF7">
      <w:pPr>
        <w:spacing w:after="120" w:line="259" w:lineRule="auto"/>
      </w:pPr>
      <w:r>
        <w:t>FR0</w:t>
      </w:r>
      <w:r w:rsidR="009D27DC">
        <w:t>8</w:t>
      </w:r>
      <w:r>
        <w:t>AE: Scheduling must provide week overview.</w:t>
      </w:r>
    </w:p>
    <w:p w14:paraId="06EA7F67" w14:textId="521588FD" w:rsidR="00991E70" w:rsidRDefault="00991E70" w:rsidP="00563CF7">
      <w:pPr>
        <w:spacing w:after="120" w:line="259" w:lineRule="auto"/>
      </w:pPr>
      <w:r>
        <w:t>FR0</w:t>
      </w:r>
      <w:r w:rsidR="009D27DC">
        <w:t>9</w:t>
      </w:r>
      <w:r>
        <w:t>AE: Scheduling should display employee exceeded hours</w:t>
      </w:r>
      <w:r w:rsidR="00C77763">
        <w:t xml:space="preserve"> (per contract type)</w:t>
      </w:r>
      <w:r>
        <w:t xml:space="preserve">. </w:t>
      </w:r>
    </w:p>
    <w:p w14:paraId="4BEB10CA" w14:textId="60B81E55" w:rsidR="00137D89" w:rsidRDefault="00B63A95" w:rsidP="00B63A95">
      <w:pPr>
        <w:spacing w:after="120" w:line="259" w:lineRule="auto"/>
      </w:pPr>
      <w:r>
        <w:t>FR</w:t>
      </w:r>
      <w:r w:rsidR="009D27DC">
        <w:t>10</w:t>
      </w:r>
      <w:r>
        <w:t xml:space="preserve">AE: </w:t>
      </w:r>
      <w:r w:rsidR="00137D89">
        <w:t>Ability to see employee performance overview.</w:t>
      </w:r>
    </w:p>
    <w:p w14:paraId="475F1BF1" w14:textId="75DDD37F" w:rsidR="00CD1FE1" w:rsidRDefault="00563CF7" w:rsidP="00991E70">
      <w:pPr>
        <w:spacing w:after="120" w:line="259" w:lineRule="auto"/>
        <w:rPr>
          <w:i/>
          <w:iCs/>
          <w:sz w:val="20"/>
          <w:szCs w:val="20"/>
        </w:rPr>
      </w:pPr>
      <w:r w:rsidRPr="001D55AE">
        <w:rPr>
          <w:i/>
          <w:iCs/>
          <w:sz w:val="20"/>
          <w:szCs w:val="20"/>
        </w:rPr>
        <w:t>If no data is available, an empty chart will be generated.</w:t>
      </w:r>
    </w:p>
    <w:p w14:paraId="206D1CDE" w14:textId="77777777" w:rsidR="001D55AE" w:rsidRPr="00563CF7" w:rsidRDefault="001D55AE" w:rsidP="00C77763">
      <w:pPr>
        <w:spacing w:after="120" w:line="259" w:lineRule="auto"/>
        <w:ind w:firstLine="0"/>
        <w:rPr>
          <w:i/>
          <w:iCs/>
        </w:rPr>
      </w:pPr>
    </w:p>
    <w:p w14:paraId="5FB8325C" w14:textId="77777777" w:rsidR="000E083F" w:rsidRDefault="000E083F" w:rsidP="00B63A95">
      <w:pPr>
        <w:pStyle w:val="Heading4"/>
      </w:pPr>
      <w:r>
        <w:t>Managerial employee:</w:t>
      </w:r>
    </w:p>
    <w:p w14:paraId="5A17D9AB" w14:textId="4A7BA06F" w:rsidR="000E083F" w:rsidRDefault="00B63A95" w:rsidP="00B63A95">
      <w:pPr>
        <w:spacing w:after="120" w:line="259" w:lineRule="auto"/>
      </w:pPr>
      <w:r>
        <w:t xml:space="preserve">FR01ME: </w:t>
      </w:r>
      <w:r w:rsidR="000E083F" w:rsidRPr="008C4EE0">
        <w:t>Sales overview option per product and per department.</w:t>
      </w:r>
    </w:p>
    <w:p w14:paraId="03C68D08" w14:textId="731D230D" w:rsidR="00563CF7" w:rsidRPr="001D55AE" w:rsidRDefault="00563CF7" w:rsidP="00B63A95">
      <w:pPr>
        <w:spacing w:after="120" w:line="259" w:lineRule="auto"/>
        <w:rPr>
          <w:sz w:val="20"/>
          <w:szCs w:val="20"/>
        </w:rPr>
      </w:pPr>
      <w:r w:rsidRPr="001D55AE">
        <w:rPr>
          <w:i/>
          <w:iCs/>
          <w:sz w:val="20"/>
          <w:szCs w:val="20"/>
        </w:rPr>
        <w:t>If no data is available, an empty chart will be generated.</w:t>
      </w:r>
    </w:p>
    <w:p w14:paraId="6006496A" w14:textId="3FD69DF0" w:rsidR="000E083F" w:rsidRDefault="00B63A95" w:rsidP="00B63A95">
      <w:pPr>
        <w:spacing w:after="120" w:line="259" w:lineRule="auto"/>
      </w:pPr>
      <w:r>
        <w:t xml:space="preserve">FR02ME: </w:t>
      </w:r>
      <w:r w:rsidR="000E083F">
        <w:t>Ability to see e</w:t>
      </w:r>
      <w:r w:rsidR="000E083F" w:rsidRPr="008C4EE0">
        <w:t xml:space="preserve">mployee performance statistics overall </w:t>
      </w:r>
      <w:r w:rsidR="000E083F">
        <w:t>as well as</w:t>
      </w:r>
      <w:r w:rsidR="000E083F" w:rsidRPr="008C4EE0">
        <w:t xml:space="preserve"> per department</w:t>
      </w:r>
      <w:r w:rsidR="000E083F">
        <w:t>.</w:t>
      </w:r>
    </w:p>
    <w:p w14:paraId="2775CF8A" w14:textId="6DA7A251" w:rsidR="00563CF7" w:rsidRPr="001D55AE" w:rsidRDefault="00563CF7" w:rsidP="00B63A95">
      <w:pPr>
        <w:spacing w:after="120" w:line="259" w:lineRule="auto"/>
        <w:rPr>
          <w:sz w:val="20"/>
          <w:szCs w:val="20"/>
        </w:rPr>
      </w:pPr>
      <w:r w:rsidRPr="001D55AE">
        <w:rPr>
          <w:i/>
          <w:iCs/>
          <w:sz w:val="20"/>
          <w:szCs w:val="20"/>
        </w:rPr>
        <w:t>If no data is available, an empty chart will be generated.</w:t>
      </w:r>
    </w:p>
    <w:p w14:paraId="43ADFD26" w14:textId="530AFEAD" w:rsidR="00AB2683" w:rsidRDefault="00B63A95" w:rsidP="00B63A95">
      <w:pPr>
        <w:spacing w:after="120" w:line="259" w:lineRule="auto"/>
      </w:pPr>
      <w:r>
        <w:t xml:space="preserve">FR03ME: </w:t>
      </w:r>
      <w:r w:rsidR="000E083F">
        <w:t>Option to see e</w:t>
      </w:r>
      <w:r w:rsidR="000E083F" w:rsidRPr="008C4EE0">
        <w:t xml:space="preserve">mployee growth </w:t>
      </w:r>
      <w:r w:rsidR="000E083F">
        <w:t xml:space="preserve">overview </w:t>
      </w:r>
      <w:r w:rsidR="000E083F" w:rsidRPr="008C4EE0">
        <w:t>per department</w:t>
      </w:r>
      <w:r w:rsidR="000E083F">
        <w:t>.</w:t>
      </w:r>
    </w:p>
    <w:p w14:paraId="6A8CD1E6" w14:textId="60F6CF48" w:rsidR="00897999" w:rsidRPr="00897999" w:rsidRDefault="00563CF7" w:rsidP="00897999">
      <w:pPr>
        <w:spacing w:after="120" w:line="259" w:lineRule="auto"/>
        <w:rPr>
          <w:i/>
          <w:iCs/>
          <w:sz w:val="20"/>
          <w:szCs w:val="20"/>
        </w:rPr>
      </w:pPr>
      <w:r w:rsidRPr="001D55AE">
        <w:rPr>
          <w:i/>
          <w:iCs/>
          <w:sz w:val="20"/>
          <w:szCs w:val="20"/>
        </w:rPr>
        <w:t>If no data is available, an empty chart will be generated.</w:t>
      </w:r>
    </w:p>
    <w:p w14:paraId="100710AB" w14:textId="1333D70B" w:rsidR="00897999" w:rsidRDefault="00897999" w:rsidP="00897999">
      <w:pPr>
        <w:pStyle w:val="Heading2"/>
      </w:pPr>
      <w:bookmarkStart w:id="2" w:name="_Toc36800118"/>
      <w:r>
        <w:t>Nonfunctional requirements</w:t>
      </w:r>
      <w:bookmarkEnd w:id="2"/>
    </w:p>
    <w:p w14:paraId="0A4D70EC" w14:textId="3694136E" w:rsidR="00897999" w:rsidRDefault="00897999" w:rsidP="00897999">
      <w:r>
        <w:t>NFR01: Refactoring the code.</w:t>
      </w:r>
    </w:p>
    <w:p w14:paraId="1F7F1359" w14:textId="34AEF259" w:rsidR="00897999" w:rsidRPr="00897999" w:rsidRDefault="00897999" w:rsidP="00897999">
      <w:pPr>
        <w:rPr>
          <w:i/>
          <w:iCs/>
          <w:sz w:val="20"/>
          <w:szCs w:val="20"/>
        </w:rPr>
      </w:pPr>
      <w:r w:rsidRPr="00897999">
        <w:rPr>
          <w:i/>
          <w:iCs/>
          <w:sz w:val="20"/>
          <w:szCs w:val="20"/>
        </w:rPr>
        <w:t xml:space="preserve">Improve classes code and reduce the </w:t>
      </w:r>
      <w:proofErr w:type="gramStart"/>
      <w:r w:rsidRPr="00897999">
        <w:rPr>
          <w:i/>
          <w:iCs/>
          <w:sz w:val="20"/>
          <w:szCs w:val="20"/>
        </w:rPr>
        <w:t>amount</w:t>
      </w:r>
      <w:proofErr w:type="gramEnd"/>
      <w:r w:rsidRPr="00897999">
        <w:rPr>
          <w:i/>
          <w:iCs/>
          <w:sz w:val="20"/>
          <w:szCs w:val="20"/>
        </w:rPr>
        <w:t xml:space="preserve"> of queries to the database</w:t>
      </w:r>
    </w:p>
    <w:p w14:paraId="1B9FCAF5" w14:textId="69BA274B" w:rsidR="00897999" w:rsidRDefault="00897999" w:rsidP="00897999">
      <w:r>
        <w:t>NFR02: Improve user experience.</w:t>
      </w:r>
    </w:p>
    <w:p w14:paraId="6DFC0567" w14:textId="40D936B0" w:rsidR="00897999" w:rsidRPr="00897999" w:rsidRDefault="00897999" w:rsidP="00897999">
      <w:pPr>
        <w:rPr>
          <w:i/>
          <w:iCs/>
          <w:sz w:val="20"/>
          <w:szCs w:val="20"/>
        </w:rPr>
      </w:pPr>
      <w:r w:rsidRPr="00897999">
        <w:rPr>
          <w:i/>
          <w:iCs/>
          <w:sz w:val="20"/>
          <w:szCs w:val="20"/>
        </w:rPr>
        <w:t>Improve GUIs</w:t>
      </w:r>
      <w:r>
        <w:rPr>
          <w:i/>
          <w:iCs/>
          <w:sz w:val="20"/>
          <w:szCs w:val="20"/>
        </w:rPr>
        <w:t>, to make the application more user friendly.</w:t>
      </w:r>
    </w:p>
    <w:p w14:paraId="55327738" w14:textId="2EA1B2B6" w:rsidR="00143B14" w:rsidRDefault="00143B14" w:rsidP="00143B14">
      <w:pPr>
        <w:pStyle w:val="ListParagraph"/>
        <w:spacing w:after="120" w:line="259" w:lineRule="auto"/>
        <w:ind w:left="1440"/>
      </w:pPr>
    </w:p>
    <w:p w14:paraId="0C51AA57" w14:textId="34008441" w:rsidR="00D570A9" w:rsidRDefault="00D570A9" w:rsidP="00143B14">
      <w:pPr>
        <w:pStyle w:val="ListParagraph"/>
        <w:spacing w:after="120" w:line="259" w:lineRule="auto"/>
        <w:ind w:left="1440"/>
      </w:pPr>
    </w:p>
    <w:p w14:paraId="12DE7161" w14:textId="77777777" w:rsidR="00D570A9" w:rsidRDefault="00D570A9" w:rsidP="00143B14">
      <w:pPr>
        <w:pStyle w:val="ListParagraph"/>
        <w:spacing w:after="120" w:line="259" w:lineRule="auto"/>
        <w:ind w:left="1440"/>
      </w:pPr>
    </w:p>
    <w:p w14:paraId="093D48F5" w14:textId="6BFD36C8" w:rsidR="00143B14" w:rsidRPr="000E083F" w:rsidRDefault="00143B14" w:rsidP="00143B14">
      <w:pPr>
        <w:pStyle w:val="Heading2"/>
      </w:pPr>
      <w:bookmarkStart w:id="3" w:name="_Toc36800119"/>
      <w:r>
        <w:t>Moscow Prioritization Table</w:t>
      </w:r>
      <w:bookmarkEnd w:id="3"/>
    </w:p>
    <w:p w14:paraId="10720DC2" w14:textId="22404534" w:rsidR="00787179" w:rsidRDefault="00AB2683" w:rsidP="00143B14">
      <w:pPr>
        <w:ind w:firstLine="0"/>
        <w:rPr>
          <w:rFonts w:asciiTheme="majorHAnsi" w:eastAsiaTheme="majorEastAsia" w:hAnsiTheme="majorHAnsi" w:cstheme="majorBidi"/>
          <w:b/>
          <w:bCs/>
        </w:rPr>
      </w:pPr>
      <w:r>
        <w:rPr>
          <w:noProof/>
        </w:rPr>
        <w:drawing>
          <wp:inline distT="0" distB="0" distL="0" distR="0" wp14:anchorId="4AE17A93" wp14:editId="18EE421B">
            <wp:extent cx="5943600" cy="287274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F7F711F" w14:textId="53A2571B" w:rsidR="00AB2683" w:rsidRDefault="00807955" w:rsidP="00807955">
      <w:pPr>
        <w:pStyle w:val="Heading2"/>
      </w:pPr>
      <w:bookmarkStart w:id="4" w:name="_Toc36800120"/>
      <w:r>
        <w:t>Implemented functions</w:t>
      </w:r>
      <w:bookmarkEnd w:id="4"/>
    </w:p>
    <w:p w14:paraId="5D6FB25F" w14:textId="77777777" w:rsidR="00807955" w:rsidRPr="00807955" w:rsidRDefault="00807955" w:rsidP="00807955">
      <w:pPr>
        <w:numPr>
          <w:ilvl w:val="0"/>
          <w:numId w:val="52"/>
        </w:numPr>
      </w:pPr>
      <w:r w:rsidRPr="00807955">
        <w:t>Log in form with different functional accessibility</w:t>
      </w:r>
    </w:p>
    <w:p w14:paraId="211ADB2D" w14:textId="77777777" w:rsidR="00807955" w:rsidRPr="00807955" w:rsidRDefault="00807955" w:rsidP="00807955">
      <w:pPr>
        <w:numPr>
          <w:ilvl w:val="0"/>
          <w:numId w:val="52"/>
        </w:numPr>
      </w:pPr>
      <w:r w:rsidRPr="00807955">
        <w:t xml:space="preserve"> CRUD options for Administration to enable employee data manipulation</w:t>
      </w:r>
    </w:p>
    <w:p w14:paraId="1E572012" w14:textId="77777777" w:rsidR="00807955" w:rsidRPr="00807955" w:rsidRDefault="00807955" w:rsidP="00807955">
      <w:pPr>
        <w:numPr>
          <w:ilvl w:val="0"/>
          <w:numId w:val="52"/>
        </w:numPr>
      </w:pPr>
      <w:r w:rsidRPr="00807955">
        <w:t xml:space="preserve"> Option for Administrative employees to add and read products from the DB</w:t>
      </w:r>
    </w:p>
    <w:p w14:paraId="0F761A66" w14:textId="1ACF16C1" w:rsidR="00807955" w:rsidRPr="00807955" w:rsidRDefault="00807955" w:rsidP="00807955">
      <w:pPr>
        <w:numPr>
          <w:ilvl w:val="0"/>
          <w:numId w:val="52"/>
        </w:numPr>
      </w:pPr>
      <w:r w:rsidRPr="00807955">
        <w:t xml:space="preserve"> Administration </w:t>
      </w:r>
      <w:r>
        <w:t>is</w:t>
      </w:r>
      <w:r w:rsidRPr="00807955">
        <w:t xml:space="preserve"> able to edit the schedule</w:t>
      </w:r>
    </w:p>
    <w:p w14:paraId="40DF75F3" w14:textId="38F4F1C4" w:rsidR="00807955" w:rsidRDefault="00807955" w:rsidP="00807955">
      <w:pPr>
        <w:numPr>
          <w:ilvl w:val="0"/>
          <w:numId w:val="52"/>
        </w:numPr>
      </w:pPr>
      <w:r w:rsidRPr="00807955">
        <w:t xml:space="preserve"> Floor Employees have </w:t>
      </w:r>
      <w:r>
        <w:t>access to the</w:t>
      </w:r>
      <w:r w:rsidRPr="00807955">
        <w:t xml:space="preserve"> schedule</w:t>
      </w:r>
    </w:p>
    <w:p w14:paraId="72710348" w14:textId="77777777" w:rsidR="00807955" w:rsidRPr="00807955" w:rsidRDefault="00807955" w:rsidP="00807955">
      <w:pPr>
        <w:numPr>
          <w:ilvl w:val="0"/>
          <w:numId w:val="52"/>
        </w:numPr>
      </w:pPr>
      <w:r w:rsidRPr="00807955">
        <w:t>Automated assignment of rotating employee shifts</w:t>
      </w:r>
    </w:p>
    <w:p w14:paraId="01657B7B" w14:textId="7BDD5D41" w:rsidR="00807955" w:rsidRPr="00807955" w:rsidRDefault="00807955" w:rsidP="00807955">
      <w:pPr>
        <w:numPr>
          <w:ilvl w:val="0"/>
          <w:numId w:val="52"/>
        </w:numPr>
      </w:pPr>
      <w:r w:rsidRPr="00807955">
        <w:t xml:space="preserve"> Floor Employees </w:t>
      </w:r>
      <w:r>
        <w:t>is</w:t>
      </w:r>
      <w:r w:rsidRPr="00807955">
        <w:t xml:space="preserve"> able to update stock level (mark depletion/ replenishment)</w:t>
      </w:r>
    </w:p>
    <w:p w14:paraId="2D3ED2A9" w14:textId="0C616B63" w:rsidR="00807955" w:rsidRPr="00807955" w:rsidRDefault="00807955" w:rsidP="00807955">
      <w:pPr>
        <w:numPr>
          <w:ilvl w:val="0"/>
          <w:numId w:val="52"/>
        </w:numPr>
      </w:pPr>
      <w:r w:rsidRPr="00807955">
        <w:t xml:space="preserve"> Information panel about </w:t>
      </w:r>
      <w:r>
        <w:t>new products</w:t>
      </w:r>
      <w:r w:rsidRPr="00807955">
        <w:t xml:space="preserve"> (fr</w:t>
      </w:r>
      <w:r>
        <w:t>om</w:t>
      </w:r>
      <w:r w:rsidRPr="00807955">
        <w:t xml:space="preserve"> Administrative </w:t>
      </w:r>
      <w:r>
        <w:t>to</w:t>
      </w:r>
      <w:r w:rsidRPr="00807955">
        <w:t xml:space="preserve"> Floor employees)</w:t>
      </w:r>
    </w:p>
    <w:p w14:paraId="7931F56D" w14:textId="6038A691" w:rsidR="00807955" w:rsidRDefault="00807955" w:rsidP="006174B5">
      <w:pPr>
        <w:numPr>
          <w:ilvl w:val="0"/>
          <w:numId w:val="52"/>
        </w:numPr>
      </w:pPr>
      <w:r w:rsidRPr="00807955">
        <w:t>Option to update product data in the DB (for Administration)</w:t>
      </w:r>
    </w:p>
    <w:p w14:paraId="785AF46B" w14:textId="77777777" w:rsidR="00807955" w:rsidRDefault="00807955">
      <w:r>
        <w:br w:type="page"/>
      </w:r>
    </w:p>
    <w:p w14:paraId="313BE95A" w14:textId="10615F3A" w:rsidR="00E81978" w:rsidRDefault="00AB2683" w:rsidP="00045D54">
      <w:pPr>
        <w:pStyle w:val="Heading1"/>
      </w:pPr>
      <w:bookmarkStart w:id="5" w:name="_Toc36800121"/>
      <w:r>
        <w:lastRenderedPageBreak/>
        <w:t>Use Cases</w:t>
      </w:r>
      <w:bookmarkEnd w:id="5"/>
    </w:p>
    <w:p w14:paraId="028EF8A2" w14:textId="48020708" w:rsidR="00807955" w:rsidRPr="00807955" w:rsidRDefault="00807955" w:rsidP="00807955">
      <w:pPr>
        <w:ind w:firstLine="0"/>
      </w:pPr>
      <w:r>
        <w:t xml:space="preserve">Use cases that have already been implemented and tested can be found in the </w:t>
      </w:r>
      <w:hyperlink w:anchor="_Appendix_A" w:history="1">
        <w:r w:rsidRPr="00807955">
          <w:rPr>
            <w:rStyle w:val="Hyperlink"/>
          </w:rPr>
          <w:t>Appendix A</w:t>
        </w:r>
      </w:hyperlink>
      <w:r>
        <w:t>.</w:t>
      </w:r>
    </w:p>
    <w:p w14:paraId="25FBB2EF" w14:textId="19705775" w:rsidR="00F04CD6" w:rsidRDefault="00F04CD6" w:rsidP="00F04CD6">
      <w:pPr>
        <w:pStyle w:val="Heading4"/>
      </w:pPr>
      <w:bookmarkStart w:id="6" w:name="_Case_1:_Logging"/>
      <w:bookmarkEnd w:id="6"/>
      <w:r>
        <w:t>Case 1: Logging in to a personal account</w:t>
      </w:r>
      <w:r w:rsidR="00D570A9">
        <w:t xml:space="preserve"> on the website</w:t>
      </w:r>
      <w:r>
        <w:t>.</w:t>
      </w:r>
    </w:p>
    <w:p w14:paraId="2D5B202E" w14:textId="1073DAB4" w:rsidR="00F04CD6" w:rsidRDefault="00F04CD6" w:rsidP="00F04CD6">
      <w:r>
        <w:t>Actor: Floor</w:t>
      </w:r>
      <w:r w:rsidR="00D570A9">
        <w:t xml:space="preserve"> </w:t>
      </w:r>
      <w:r>
        <w:t>Employee</w:t>
      </w:r>
    </w:p>
    <w:p w14:paraId="1BEE4993" w14:textId="77777777" w:rsidR="00F04CD6" w:rsidRDefault="00F04CD6" w:rsidP="00F04CD6">
      <w:r>
        <w:t>Main Success Scenario:</w:t>
      </w:r>
    </w:p>
    <w:p w14:paraId="1F893D1C" w14:textId="5AE59D56" w:rsidR="00F04CD6" w:rsidRDefault="00F04CD6" w:rsidP="008C481D">
      <w:pPr>
        <w:pStyle w:val="ListParagraph"/>
        <w:numPr>
          <w:ilvl w:val="0"/>
          <w:numId w:val="28"/>
        </w:numPr>
        <w:spacing w:line="276" w:lineRule="auto"/>
      </w:pPr>
      <w:r>
        <w:t xml:space="preserve">Employee opens the </w:t>
      </w:r>
      <w:r w:rsidR="00D570A9">
        <w:t>browser</w:t>
      </w:r>
      <w:r w:rsidR="00BC4BC8">
        <w:t xml:space="preserve"> and accesses the employee website.</w:t>
      </w:r>
    </w:p>
    <w:p w14:paraId="6EFA1131" w14:textId="25AD1101" w:rsidR="00F04CD6" w:rsidRDefault="00BC4BC8" w:rsidP="008C481D">
      <w:pPr>
        <w:pStyle w:val="ListParagraph"/>
        <w:numPr>
          <w:ilvl w:val="0"/>
          <w:numId w:val="28"/>
        </w:numPr>
        <w:spacing w:line="276" w:lineRule="auto"/>
      </w:pPr>
      <w:r>
        <w:t>Website</w:t>
      </w:r>
      <w:r w:rsidR="00F04CD6">
        <w:t xml:space="preserve"> </w:t>
      </w:r>
      <w:r>
        <w:t>loads up the login page</w:t>
      </w:r>
      <w:r w:rsidR="00F04CD6">
        <w:t>.</w:t>
      </w:r>
    </w:p>
    <w:p w14:paraId="7EAC08C6" w14:textId="3552811D" w:rsidR="00F04CD6" w:rsidRDefault="00F04CD6" w:rsidP="008C481D">
      <w:pPr>
        <w:pStyle w:val="ListParagraph"/>
        <w:numPr>
          <w:ilvl w:val="0"/>
          <w:numId w:val="28"/>
        </w:numPr>
        <w:spacing w:line="276" w:lineRule="auto"/>
      </w:pPr>
      <w:r>
        <w:t xml:space="preserve">Employee inputs his </w:t>
      </w:r>
      <w:r w:rsidR="00052442">
        <w:t>credentials</w:t>
      </w:r>
      <w:r w:rsidR="005270DE">
        <w:t xml:space="preserve"> and confirms</w:t>
      </w:r>
      <w:r w:rsidR="00052442">
        <w:t>.</w:t>
      </w:r>
    </w:p>
    <w:p w14:paraId="50EA6707" w14:textId="363FFBC2" w:rsidR="00052442" w:rsidRDefault="00BC4BC8" w:rsidP="008C481D">
      <w:pPr>
        <w:pStyle w:val="ListParagraph"/>
        <w:numPr>
          <w:ilvl w:val="0"/>
          <w:numId w:val="28"/>
        </w:numPr>
        <w:spacing w:line="276" w:lineRule="auto"/>
      </w:pPr>
      <w:r>
        <w:t>Website loads up the calendar</w:t>
      </w:r>
      <w:r w:rsidR="00052442">
        <w:t>.</w:t>
      </w:r>
    </w:p>
    <w:p w14:paraId="2B4972B0" w14:textId="77777777" w:rsidR="00052442" w:rsidRDefault="00052442" w:rsidP="00052442">
      <w:pPr>
        <w:pStyle w:val="ListParagraph"/>
        <w:spacing w:line="276" w:lineRule="auto"/>
        <w:ind w:left="1080"/>
      </w:pPr>
    </w:p>
    <w:p w14:paraId="3CF553DD" w14:textId="77777777" w:rsidR="00052442" w:rsidRDefault="00052442" w:rsidP="00052442">
      <w:pPr>
        <w:tabs>
          <w:tab w:val="left" w:pos="2880"/>
        </w:tabs>
        <w:ind w:left="360"/>
      </w:pPr>
      <w:r>
        <w:t>Extensions:</w:t>
      </w:r>
    </w:p>
    <w:p w14:paraId="2A9F1456" w14:textId="76D94D71" w:rsidR="00052442" w:rsidRDefault="00052442" w:rsidP="00052442">
      <w:pPr>
        <w:tabs>
          <w:tab w:val="left" w:pos="2880"/>
        </w:tabs>
        <w:ind w:left="360"/>
      </w:pPr>
      <w:r>
        <w:t>3a. Incorrect username/password provided.</w:t>
      </w:r>
    </w:p>
    <w:p w14:paraId="075E0513" w14:textId="1EE9806E" w:rsidR="00052442" w:rsidRDefault="00BC4BC8" w:rsidP="008C481D">
      <w:pPr>
        <w:pStyle w:val="ListParagraph"/>
        <w:numPr>
          <w:ilvl w:val="0"/>
          <w:numId w:val="13"/>
        </w:numPr>
        <w:tabs>
          <w:tab w:val="left" w:pos="2880"/>
        </w:tabs>
        <w:spacing w:after="160" w:line="259" w:lineRule="auto"/>
      </w:pPr>
      <w:r>
        <w:t>E</w:t>
      </w:r>
      <w:r w:rsidR="00052442">
        <w:t>rror message</w:t>
      </w:r>
      <w:r>
        <w:t xml:space="preserve"> is displayed.</w:t>
      </w:r>
    </w:p>
    <w:p w14:paraId="42DF5887" w14:textId="0CCCCF8E" w:rsidR="00052442" w:rsidRDefault="00052442" w:rsidP="008C481D">
      <w:pPr>
        <w:pStyle w:val="ListParagraph"/>
        <w:numPr>
          <w:ilvl w:val="0"/>
          <w:numId w:val="13"/>
        </w:numPr>
        <w:tabs>
          <w:tab w:val="left" w:pos="2880"/>
        </w:tabs>
        <w:spacing w:after="160" w:line="259" w:lineRule="auto"/>
      </w:pPr>
      <w:r>
        <w:t xml:space="preserve">Return to step 3. </w:t>
      </w:r>
    </w:p>
    <w:p w14:paraId="1DB77523" w14:textId="77777777" w:rsidR="00F04CD6" w:rsidRPr="00F04CD6" w:rsidRDefault="00F04CD6" w:rsidP="00F04CD6"/>
    <w:p w14:paraId="56D77805" w14:textId="678C92C5" w:rsidR="00050F61" w:rsidRDefault="00050F61" w:rsidP="00F04CD6">
      <w:pPr>
        <w:pStyle w:val="Heading4"/>
      </w:pPr>
      <w:r w:rsidRPr="00050F61">
        <w:t xml:space="preserve">Case </w:t>
      </w:r>
      <w:r w:rsidR="00052442">
        <w:t>2</w:t>
      </w:r>
      <w:r w:rsidRPr="00050F61">
        <w:t>:</w:t>
      </w:r>
      <w:r>
        <w:t xml:space="preserve"> Checking personal schedule</w:t>
      </w:r>
      <w:r w:rsidR="00D570A9">
        <w:t xml:space="preserve"> on the website</w:t>
      </w:r>
      <w:r>
        <w:t>.</w:t>
      </w:r>
    </w:p>
    <w:p w14:paraId="65E47D06" w14:textId="77777777" w:rsidR="006476FB" w:rsidRDefault="00050F61" w:rsidP="00052442">
      <w:r>
        <w:t>Actor: Floor Employee</w:t>
      </w:r>
    </w:p>
    <w:p w14:paraId="0ACC6D8E" w14:textId="2B0B2704" w:rsidR="00052442" w:rsidRDefault="00052442" w:rsidP="00052442">
      <w:r>
        <w:t>Precondition: User is logged in</w:t>
      </w:r>
      <w:r w:rsidR="001A017D">
        <w:t xml:space="preserve"> (see </w:t>
      </w:r>
      <w:hyperlink w:anchor="_Case_1:_Logging" w:history="1">
        <w:r w:rsidR="001A017D" w:rsidRPr="005270DE">
          <w:rPr>
            <w:rStyle w:val="Hyperlink"/>
          </w:rPr>
          <w:t>Case 1</w:t>
        </w:r>
      </w:hyperlink>
      <w:r w:rsidR="001A017D">
        <w:t>)</w:t>
      </w:r>
      <w:r>
        <w:t>.</w:t>
      </w:r>
    </w:p>
    <w:p w14:paraId="53EBE9BF" w14:textId="0310393B" w:rsidR="00050F61" w:rsidRDefault="00050F61" w:rsidP="00050F61">
      <w:r>
        <w:t>Main Success Scenario:</w:t>
      </w:r>
    </w:p>
    <w:p w14:paraId="08CB0B04" w14:textId="0CA7E84C" w:rsidR="00050F61" w:rsidRDefault="00050F61" w:rsidP="008C481D">
      <w:pPr>
        <w:pStyle w:val="ListParagraph"/>
        <w:numPr>
          <w:ilvl w:val="0"/>
          <w:numId w:val="29"/>
        </w:numPr>
        <w:spacing w:line="276" w:lineRule="auto"/>
      </w:pPr>
      <w:r>
        <w:t>System displays weekly schedule.</w:t>
      </w:r>
    </w:p>
    <w:p w14:paraId="20876F0C" w14:textId="77777777" w:rsidR="00052442" w:rsidRDefault="00052442" w:rsidP="00052442">
      <w:pPr>
        <w:pStyle w:val="ListParagraph"/>
        <w:spacing w:line="276" w:lineRule="auto"/>
        <w:ind w:left="1080"/>
      </w:pPr>
    </w:p>
    <w:p w14:paraId="4F5BF5E6" w14:textId="77777777" w:rsidR="00052442" w:rsidRDefault="00052442" w:rsidP="00052442">
      <w:pPr>
        <w:tabs>
          <w:tab w:val="left" w:pos="2880"/>
        </w:tabs>
        <w:ind w:left="360"/>
      </w:pPr>
      <w:r>
        <w:t>Extensions:</w:t>
      </w:r>
    </w:p>
    <w:p w14:paraId="15F547FB" w14:textId="7F949780" w:rsidR="00052442" w:rsidRDefault="00BC4BC8" w:rsidP="00052442">
      <w:pPr>
        <w:tabs>
          <w:tab w:val="left" w:pos="2880"/>
        </w:tabs>
        <w:ind w:left="360"/>
      </w:pPr>
      <w:r>
        <w:t>1</w:t>
      </w:r>
      <w:r w:rsidR="00052442">
        <w:t>a. Schedule has not been generated yet.</w:t>
      </w:r>
    </w:p>
    <w:p w14:paraId="7DD73056" w14:textId="4491F559" w:rsidR="00052442" w:rsidRDefault="00052442" w:rsidP="008C481D">
      <w:pPr>
        <w:pStyle w:val="ListParagraph"/>
        <w:numPr>
          <w:ilvl w:val="0"/>
          <w:numId w:val="30"/>
        </w:numPr>
        <w:tabs>
          <w:tab w:val="left" w:pos="2880"/>
        </w:tabs>
        <w:spacing w:after="160" w:line="259" w:lineRule="auto"/>
      </w:pPr>
      <w:r>
        <w:t>System displays empty schedule.</w:t>
      </w:r>
    </w:p>
    <w:p w14:paraId="4366505F" w14:textId="12919EDB" w:rsidR="00052442" w:rsidRDefault="00052442" w:rsidP="008C481D">
      <w:pPr>
        <w:pStyle w:val="ListParagraph"/>
        <w:numPr>
          <w:ilvl w:val="0"/>
          <w:numId w:val="30"/>
        </w:numPr>
        <w:tabs>
          <w:tab w:val="left" w:pos="2880"/>
        </w:tabs>
        <w:spacing w:after="160" w:line="259" w:lineRule="auto"/>
      </w:pPr>
      <w:r>
        <w:t>End of use case</w:t>
      </w:r>
    </w:p>
    <w:p w14:paraId="06872E61" w14:textId="77777777" w:rsidR="00050F61" w:rsidRPr="00050F61" w:rsidRDefault="00050F61" w:rsidP="00BC4BC8">
      <w:pPr>
        <w:ind w:firstLine="0"/>
      </w:pPr>
    </w:p>
    <w:p w14:paraId="2EDCBE4C" w14:textId="6FB16A45" w:rsidR="00C95A3C" w:rsidRDefault="00C95A3C" w:rsidP="00F04CD6">
      <w:pPr>
        <w:pStyle w:val="Heading4"/>
      </w:pPr>
      <w:r w:rsidRPr="00BC16DE">
        <w:lastRenderedPageBreak/>
        <w:t xml:space="preserve">Case </w:t>
      </w:r>
      <w:r w:rsidR="00052442">
        <w:t>3</w:t>
      </w:r>
      <w:r>
        <w:t>:</w:t>
      </w:r>
      <w:r w:rsidR="00052442">
        <w:t xml:space="preserve"> Updating</w:t>
      </w:r>
      <w:r w:rsidR="00D570A9">
        <w:t xml:space="preserve"> personal data in the website</w:t>
      </w:r>
      <w:r>
        <w:t>.</w:t>
      </w:r>
    </w:p>
    <w:p w14:paraId="76A862B8" w14:textId="47D4A0DC" w:rsidR="004726EB" w:rsidRDefault="004726EB" w:rsidP="004726EB">
      <w:pPr>
        <w:tabs>
          <w:tab w:val="left" w:pos="2880"/>
        </w:tabs>
      </w:pPr>
      <w:r>
        <w:t>Actor: Floor Employee</w:t>
      </w:r>
    </w:p>
    <w:p w14:paraId="432BE878" w14:textId="50DE28B8" w:rsidR="00052442" w:rsidRDefault="00052442" w:rsidP="00052442">
      <w:r>
        <w:t>Precondition: User is logged in</w:t>
      </w:r>
      <w:r w:rsidR="001A017D">
        <w:t xml:space="preserve"> (see </w:t>
      </w:r>
      <w:hyperlink w:anchor="_Case_1:_Logging" w:history="1">
        <w:r w:rsidR="001A017D" w:rsidRPr="005270DE">
          <w:rPr>
            <w:rStyle w:val="Hyperlink"/>
          </w:rPr>
          <w:t>Case 1</w:t>
        </w:r>
      </w:hyperlink>
      <w:r w:rsidR="001A017D">
        <w:t>)</w:t>
      </w:r>
      <w:r>
        <w:t>.</w:t>
      </w:r>
    </w:p>
    <w:p w14:paraId="34E0245B" w14:textId="77777777" w:rsidR="004726EB" w:rsidRDefault="004726EB" w:rsidP="004726EB">
      <w:pPr>
        <w:tabs>
          <w:tab w:val="left" w:pos="2880"/>
        </w:tabs>
      </w:pPr>
      <w:r>
        <w:t>Main Success Scenario:</w:t>
      </w:r>
    </w:p>
    <w:p w14:paraId="49AA2192" w14:textId="2E16188C" w:rsidR="004726EB" w:rsidRDefault="004726EB" w:rsidP="008C481D">
      <w:pPr>
        <w:pStyle w:val="ListParagraph"/>
        <w:numPr>
          <w:ilvl w:val="0"/>
          <w:numId w:val="11"/>
        </w:numPr>
        <w:tabs>
          <w:tab w:val="left" w:pos="2880"/>
        </w:tabs>
        <w:spacing w:after="160" w:line="259" w:lineRule="auto"/>
        <w:ind w:left="1080"/>
      </w:pPr>
      <w:r>
        <w:t xml:space="preserve">Floor Employee </w:t>
      </w:r>
      <w:r w:rsidR="00A96B98">
        <w:t xml:space="preserve">accesses </w:t>
      </w:r>
      <w:r w:rsidR="00BC4BC8">
        <w:t>personal</w:t>
      </w:r>
      <w:r w:rsidR="00A96B98">
        <w:t xml:space="preserve"> </w:t>
      </w:r>
      <w:r w:rsidR="00BC4BC8">
        <w:t>profile</w:t>
      </w:r>
      <w:r w:rsidR="00A96B98">
        <w:t>.</w:t>
      </w:r>
    </w:p>
    <w:p w14:paraId="00A52E94" w14:textId="60B560C6" w:rsidR="00A96B98" w:rsidRDefault="00A96B98" w:rsidP="008C481D">
      <w:pPr>
        <w:pStyle w:val="ListParagraph"/>
        <w:numPr>
          <w:ilvl w:val="0"/>
          <w:numId w:val="11"/>
        </w:numPr>
        <w:tabs>
          <w:tab w:val="left" w:pos="2880"/>
        </w:tabs>
        <w:spacing w:after="160" w:line="259" w:lineRule="auto"/>
        <w:ind w:left="1080"/>
      </w:pPr>
      <w:r>
        <w:t xml:space="preserve">System displays </w:t>
      </w:r>
      <w:r w:rsidR="00BC4BC8">
        <w:t>profile</w:t>
      </w:r>
      <w:r>
        <w:t xml:space="preserve"> information.</w:t>
      </w:r>
    </w:p>
    <w:p w14:paraId="304A940A" w14:textId="02DF6EDA" w:rsidR="00A96B98" w:rsidRDefault="00A96B98" w:rsidP="008C481D">
      <w:pPr>
        <w:pStyle w:val="ListParagraph"/>
        <w:numPr>
          <w:ilvl w:val="0"/>
          <w:numId w:val="11"/>
        </w:numPr>
        <w:tabs>
          <w:tab w:val="left" w:pos="2880"/>
        </w:tabs>
        <w:spacing w:after="160" w:line="259" w:lineRule="auto"/>
        <w:ind w:left="1080"/>
      </w:pPr>
      <w:r>
        <w:t xml:space="preserve">Floor employee </w:t>
      </w:r>
      <w:r w:rsidR="00BC4BC8">
        <w:t xml:space="preserve">updates chosen fields </w:t>
      </w:r>
      <w:r w:rsidR="005270DE">
        <w:t>and confirms</w:t>
      </w:r>
      <w:r>
        <w:t>.</w:t>
      </w:r>
    </w:p>
    <w:p w14:paraId="6C5792D2" w14:textId="4357A47A" w:rsidR="004726EB" w:rsidRDefault="004726EB" w:rsidP="008C481D">
      <w:pPr>
        <w:pStyle w:val="ListParagraph"/>
        <w:numPr>
          <w:ilvl w:val="0"/>
          <w:numId w:val="11"/>
        </w:numPr>
        <w:tabs>
          <w:tab w:val="left" w:pos="2880"/>
        </w:tabs>
        <w:spacing w:after="160" w:line="259" w:lineRule="auto"/>
        <w:ind w:left="1080"/>
      </w:pPr>
      <w:r>
        <w:t xml:space="preserve">System updates the </w:t>
      </w:r>
      <w:r w:rsidR="00BC4BC8">
        <w:t>profile information.</w:t>
      </w:r>
    </w:p>
    <w:p w14:paraId="4F832485" w14:textId="77777777" w:rsidR="005270DE" w:rsidRDefault="005270DE" w:rsidP="005270DE">
      <w:pPr>
        <w:tabs>
          <w:tab w:val="left" w:pos="2880"/>
        </w:tabs>
        <w:ind w:left="360"/>
      </w:pPr>
      <w:r>
        <w:t>Extensions:</w:t>
      </w:r>
    </w:p>
    <w:p w14:paraId="751CEBAA" w14:textId="1D506D63" w:rsidR="005270DE" w:rsidRDefault="005270DE" w:rsidP="005270DE">
      <w:pPr>
        <w:tabs>
          <w:tab w:val="left" w:pos="2880"/>
        </w:tabs>
        <w:ind w:left="360"/>
      </w:pPr>
      <w:r>
        <w:t xml:space="preserve">3a. The inputted </w:t>
      </w:r>
      <w:r w:rsidR="00BC4BC8">
        <w:t>data</w:t>
      </w:r>
      <w:r>
        <w:t xml:space="preserve"> is invalid.</w:t>
      </w:r>
    </w:p>
    <w:p w14:paraId="7189C16E" w14:textId="09EBDC37" w:rsidR="005270DE" w:rsidRDefault="005270DE" w:rsidP="008C481D">
      <w:pPr>
        <w:pStyle w:val="ListParagraph"/>
        <w:numPr>
          <w:ilvl w:val="0"/>
          <w:numId w:val="32"/>
        </w:numPr>
        <w:tabs>
          <w:tab w:val="left" w:pos="2880"/>
        </w:tabs>
        <w:spacing w:after="160" w:line="259" w:lineRule="auto"/>
      </w:pPr>
      <w:r>
        <w:t>System displays error message and rejects the change.</w:t>
      </w:r>
    </w:p>
    <w:p w14:paraId="064E6751" w14:textId="4145BDB2" w:rsidR="005270DE" w:rsidRDefault="005270DE" w:rsidP="008C481D">
      <w:pPr>
        <w:pStyle w:val="ListParagraph"/>
        <w:numPr>
          <w:ilvl w:val="0"/>
          <w:numId w:val="32"/>
        </w:numPr>
        <w:tabs>
          <w:tab w:val="left" w:pos="2880"/>
        </w:tabs>
        <w:spacing w:after="160" w:line="259" w:lineRule="auto"/>
      </w:pPr>
      <w:r>
        <w:t>Return to step 3.</w:t>
      </w:r>
    </w:p>
    <w:p w14:paraId="1CDB9BB6" w14:textId="77777777" w:rsidR="00A96B98" w:rsidRDefault="00A96B98" w:rsidP="00A96B98">
      <w:pPr>
        <w:pStyle w:val="ListParagraph"/>
        <w:tabs>
          <w:tab w:val="left" w:pos="2880"/>
        </w:tabs>
        <w:spacing w:after="160" w:line="259" w:lineRule="auto"/>
        <w:ind w:left="1080"/>
      </w:pPr>
    </w:p>
    <w:p w14:paraId="6D8F53AC" w14:textId="3B7B521E" w:rsidR="00A96B98" w:rsidRDefault="00A96B98" w:rsidP="00A96B98">
      <w:pPr>
        <w:pStyle w:val="Heading4"/>
      </w:pPr>
      <w:r w:rsidRPr="00BC16DE">
        <w:t xml:space="preserve">Case </w:t>
      </w:r>
      <w:r>
        <w:t xml:space="preserve">4: </w:t>
      </w:r>
      <w:r w:rsidR="00080BF8">
        <w:t>Changing password</w:t>
      </w:r>
      <w:r w:rsidR="00D570A9">
        <w:t xml:space="preserve"> on the website</w:t>
      </w:r>
      <w:r>
        <w:t>.</w:t>
      </w:r>
    </w:p>
    <w:p w14:paraId="2E89DB1B" w14:textId="77777777" w:rsidR="00A96B98" w:rsidRDefault="00A96B98" w:rsidP="00A96B98">
      <w:pPr>
        <w:tabs>
          <w:tab w:val="left" w:pos="2880"/>
        </w:tabs>
      </w:pPr>
      <w:r>
        <w:t>Actor: Floor Employee</w:t>
      </w:r>
    </w:p>
    <w:p w14:paraId="1025BFE8" w14:textId="520DD162" w:rsidR="005270DE" w:rsidRDefault="00A96B98" w:rsidP="00080BF8">
      <w:r>
        <w:t>Precondition: User is logged in</w:t>
      </w:r>
      <w:r w:rsidR="001A017D">
        <w:t xml:space="preserve"> (see </w:t>
      </w:r>
      <w:hyperlink w:anchor="_Case_1:_Logging" w:history="1">
        <w:r w:rsidR="001A017D" w:rsidRPr="005270DE">
          <w:rPr>
            <w:rStyle w:val="Hyperlink"/>
          </w:rPr>
          <w:t>Case 1</w:t>
        </w:r>
      </w:hyperlink>
      <w:r w:rsidR="001A017D">
        <w:t>)</w:t>
      </w:r>
      <w:r>
        <w:t>.</w:t>
      </w:r>
    </w:p>
    <w:p w14:paraId="64F917CA" w14:textId="77777777" w:rsidR="00A96B98" w:rsidRDefault="00A96B98" w:rsidP="00A96B98">
      <w:pPr>
        <w:tabs>
          <w:tab w:val="left" w:pos="2880"/>
        </w:tabs>
      </w:pPr>
      <w:r>
        <w:t>Main Success Scenario:</w:t>
      </w:r>
    </w:p>
    <w:p w14:paraId="431297D2" w14:textId="3FA36709" w:rsidR="00A96B98" w:rsidRDefault="00A96B98" w:rsidP="008C481D">
      <w:pPr>
        <w:pStyle w:val="ListParagraph"/>
        <w:numPr>
          <w:ilvl w:val="0"/>
          <w:numId w:val="31"/>
        </w:numPr>
        <w:tabs>
          <w:tab w:val="left" w:pos="2880"/>
        </w:tabs>
        <w:spacing w:after="160" w:line="259" w:lineRule="auto"/>
      </w:pPr>
      <w:r>
        <w:t xml:space="preserve">Floor Employee accesses </w:t>
      </w:r>
      <w:r w:rsidR="00080BF8">
        <w:t>account</w:t>
      </w:r>
      <w:r>
        <w:t xml:space="preserve"> data.</w:t>
      </w:r>
    </w:p>
    <w:p w14:paraId="3B571B4C" w14:textId="1163993F" w:rsidR="00A96B98" w:rsidRDefault="00A96B98" w:rsidP="008C481D">
      <w:pPr>
        <w:pStyle w:val="ListParagraph"/>
        <w:numPr>
          <w:ilvl w:val="0"/>
          <w:numId w:val="31"/>
        </w:numPr>
        <w:tabs>
          <w:tab w:val="left" w:pos="2880"/>
        </w:tabs>
        <w:spacing w:after="160" w:line="259" w:lineRule="auto"/>
      </w:pPr>
      <w:r>
        <w:t xml:space="preserve">System displays </w:t>
      </w:r>
      <w:r w:rsidR="00CC7CD6">
        <w:t>account</w:t>
      </w:r>
      <w:r>
        <w:t xml:space="preserve"> information.</w:t>
      </w:r>
    </w:p>
    <w:p w14:paraId="17BEFB71" w14:textId="546B5806" w:rsidR="00A96B98" w:rsidRDefault="00A96B98" w:rsidP="008C481D">
      <w:pPr>
        <w:pStyle w:val="ListParagraph"/>
        <w:numPr>
          <w:ilvl w:val="0"/>
          <w:numId w:val="31"/>
        </w:numPr>
        <w:tabs>
          <w:tab w:val="left" w:pos="2880"/>
        </w:tabs>
        <w:spacing w:after="160" w:line="259" w:lineRule="auto"/>
      </w:pPr>
      <w:r>
        <w:t xml:space="preserve">Floor employee </w:t>
      </w:r>
      <w:r w:rsidR="00CC7CD6">
        <w:t>inputs old password and 2x new one and confirms.</w:t>
      </w:r>
    </w:p>
    <w:p w14:paraId="4A426CB3" w14:textId="3C7B9D82" w:rsidR="00A96B98" w:rsidRDefault="00A96B98" w:rsidP="008C481D">
      <w:pPr>
        <w:pStyle w:val="ListParagraph"/>
        <w:numPr>
          <w:ilvl w:val="0"/>
          <w:numId w:val="31"/>
        </w:numPr>
        <w:tabs>
          <w:tab w:val="left" w:pos="2880"/>
        </w:tabs>
        <w:spacing w:after="160" w:line="259" w:lineRule="auto"/>
      </w:pPr>
      <w:r>
        <w:t xml:space="preserve">System </w:t>
      </w:r>
      <w:r w:rsidR="00CC7CD6">
        <w:t>checks validity of the new password and saves it.</w:t>
      </w:r>
    </w:p>
    <w:p w14:paraId="4A3F832C" w14:textId="77777777" w:rsidR="005270DE" w:rsidRDefault="005270DE" w:rsidP="005270DE">
      <w:pPr>
        <w:tabs>
          <w:tab w:val="left" w:pos="2880"/>
        </w:tabs>
        <w:ind w:left="360"/>
      </w:pPr>
      <w:r>
        <w:t>Extensions:</w:t>
      </w:r>
    </w:p>
    <w:p w14:paraId="019802D5" w14:textId="5D410742" w:rsidR="005270DE" w:rsidRDefault="005270DE" w:rsidP="005270DE">
      <w:pPr>
        <w:tabs>
          <w:tab w:val="left" w:pos="2880"/>
        </w:tabs>
        <w:ind w:left="360"/>
      </w:pPr>
      <w:r>
        <w:t xml:space="preserve">3a. The </w:t>
      </w:r>
      <w:r w:rsidR="00CC7CD6">
        <w:t>old password is not correct.</w:t>
      </w:r>
    </w:p>
    <w:p w14:paraId="3FB162AC" w14:textId="77777777" w:rsidR="005270DE" w:rsidRDefault="005270DE" w:rsidP="008C481D">
      <w:pPr>
        <w:pStyle w:val="ListParagraph"/>
        <w:numPr>
          <w:ilvl w:val="0"/>
          <w:numId w:val="33"/>
        </w:numPr>
        <w:tabs>
          <w:tab w:val="left" w:pos="2880"/>
        </w:tabs>
        <w:spacing w:after="160" w:line="259" w:lineRule="auto"/>
      </w:pPr>
      <w:r>
        <w:t>System displays error message and rejects the change.</w:t>
      </w:r>
    </w:p>
    <w:p w14:paraId="4C7D157C" w14:textId="6E7D2481" w:rsidR="005270DE" w:rsidRDefault="005270DE" w:rsidP="00CC7CD6">
      <w:pPr>
        <w:pStyle w:val="ListParagraph"/>
        <w:numPr>
          <w:ilvl w:val="0"/>
          <w:numId w:val="33"/>
        </w:numPr>
        <w:tabs>
          <w:tab w:val="left" w:pos="2880"/>
        </w:tabs>
        <w:spacing w:after="160" w:line="259" w:lineRule="auto"/>
      </w:pPr>
      <w:r>
        <w:t>Return to step 3.</w:t>
      </w:r>
    </w:p>
    <w:p w14:paraId="42BA3D7E" w14:textId="7D39B3FD" w:rsidR="00CC7CD6" w:rsidRDefault="00CC7CD6" w:rsidP="00CC7CD6">
      <w:pPr>
        <w:tabs>
          <w:tab w:val="left" w:pos="2880"/>
        </w:tabs>
        <w:ind w:left="360"/>
      </w:pPr>
      <w:r>
        <w:t>3b. The new password is invalid.</w:t>
      </w:r>
    </w:p>
    <w:p w14:paraId="7DD5D77F" w14:textId="77777777" w:rsidR="00CC7CD6" w:rsidRDefault="00CC7CD6" w:rsidP="00CC7CD6">
      <w:pPr>
        <w:pStyle w:val="ListParagraph"/>
        <w:numPr>
          <w:ilvl w:val="0"/>
          <w:numId w:val="49"/>
        </w:numPr>
        <w:tabs>
          <w:tab w:val="left" w:pos="2880"/>
        </w:tabs>
        <w:spacing w:after="160" w:line="259" w:lineRule="auto"/>
      </w:pPr>
      <w:r>
        <w:t>System displays error message and rejects the change.</w:t>
      </w:r>
    </w:p>
    <w:p w14:paraId="51EE6C36" w14:textId="1B716352" w:rsidR="00CC7CD6" w:rsidRDefault="00CC7CD6" w:rsidP="00CC7CD6">
      <w:pPr>
        <w:pStyle w:val="ListParagraph"/>
        <w:numPr>
          <w:ilvl w:val="0"/>
          <w:numId w:val="49"/>
        </w:numPr>
        <w:tabs>
          <w:tab w:val="left" w:pos="2880"/>
        </w:tabs>
        <w:spacing w:after="160" w:line="259" w:lineRule="auto"/>
      </w:pPr>
      <w:r>
        <w:t>Return to step 3.</w:t>
      </w:r>
    </w:p>
    <w:p w14:paraId="2CBB1709" w14:textId="77777777" w:rsidR="004726EB" w:rsidRPr="004726EB" w:rsidRDefault="004726EB" w:rsidP="004726EB">
      <w:pPr>
        <w:tabs>
          <w:tab w:val="left" w:pos="2880"/>
        </w:tabs>
        <w:spacing w:after="160" w:line="259" w:lineRule="auto"/>
      </w:pPr>
    </w:p>
    <w:p w14:paraId="4C66771B" w14:textId="01BE0ACB" w:rsidR="005057F2" w:rsidRPr="00B160F7" w:rsidRDefault="005057F2" w:rsidP="00F04CD6">
      <w:pPr>
        <w:pStyle w:val="Heading4"/>
      </w:pPr>
      <w:r w:rsidRPr="00B160F7">
        <w:lastRenderedPageBreak/>
        <w:t xml:space="preserve">Case </w:t>
      </w:r>
      <w:r w:rsidR="00050F61">
        <w:t>5</w:t>
      </w:r>
      <w:r w:rsidRPr="00B160F7">
        <w:t xml:space="preserve">: </w:t>
      </w:r>
      <w:r w:rsidR="00404700">
        <w:t>Logging out fr</w:t>
      </w:r>
      <w:r w:rsidR="006476FB">
        <w:t>o</w:t>
      </w:r>
      <w:r w:rsidR="00404700">
        <w:t>m the employee website.</w:t>
      </w:r>
    </w:p>
    <w:p w14:paraId="11F4132A" w14:textId="545A4DFD" w:rsidR="005057F2" w:rsidRDefault="005057F2" w:rsidP="005057F2">
      <w:pPr>
        <w:tabs>
          <w:tab w:val="left" w:pos="2880"/>
        </w:tabs>
      </w:pPr>
      <w:r>
        <w:t xml:space="preserve">Actor: </w:t>
      </w:r>
      <w:r w:rsidR="006476FB">
        <w:t>Floor</w:t>
      </w:r>
      <w:r>
        <w:t xml:space="preserve"> Employee</w:t>
      </w:r>
    </w:p>
    <w:p w14:paraId="012C22FF" w14:textId="7B8EB38D" w:rsidR="005270DE" w:rsidRDefault="005270DE" w:rsidP="005270DE">
      <w:r>
        <w:t>Precondition: User is logged in</w:t>
      </w:r>
      <w:r w:rsidR="001A017D">
        <w:t xml:space="preserve"> (see </w:t>
      </w:r>
      <w:hyperlink w:anchor="_Case_1:_Logging" w:history="1">
        <w:r w:rsidR="001A017D" w:rsidRPr="005270DE">
          <w:rPr>
            <w:rStyle w:val="Hyperlink"/>
          </w:rPr>
          <w:t>Case 1</w:t>
        </w:r>
      </w:hyperlink>
      <w:r w:rsidR="001A017D">
        <w:t>)</w:t>
      </w:r>
      <w:r>
        <w:t>.</w:t>
      </w:r>
    </w:p>
    <w:p w14:paraId="5B8FE941" w14:textId="77777777" w:rsidR="005057F2" w:rsidRDefault="005057F2" w:rsidP="005057F2">
      <w:pPr>
        <w:tabs>
          <w:tab w:val="left" w:pos="2880"/>
        </w:tabs>
      </w:pPr>
      <w:r>
        <w:t>Main Success Scenario:</w:t>
      </w:r>
    </w:p>
    <w:p w14:paraId="3AF448E4" w14:textId="3AEA0CAC" w:rsidR="005057F2" w:rsidRDefault="006476FB" w:rsidP="008C481D">
      <w:pPr>
        <w:pStyle w:val="ListParagraph"/>
        <w:numPr>
          <w:ilvl w:val="0"/>
          <w:numId w:val="12"/>
        </w:numPr>
        <w:tabs>
          <w:tab w:val="left" w:pos="2880"/>
        </w:tabs>
        <w:spacing w:after="160" w:line="259" w:lineRule="auto"/>
      </w:pPr>
      <w:r>
        <w:t>Floor</w:t>
      </w:r>
      <w:r w:rsidR="005057F2">
        <w:t xml:space="preserve"> Employee selects </w:t>
      </w:r>
      <w:r>
        <w:t>the</w:t>
      </w:r>
      <w:r w:rsidR="005057F2">
        <w:t xml:space="preserve"> </w:t>
      </w:r>
      <w:r>
        <w:t>logout option</w:t>
      </w:r>
      <w:r w:rsidR="002723EF">
        <w:t>.</w:t>
      </w:r>
      <w:r w:rsidR="005057F2">
        <w:t xml:space="preserve"> </w:t>
      </w:r>
    </w:p>
    <w:p w14:paraId="489D2A58" w14:textId="0E521206" w:rsidR="005057F2" w:rsidRDefault="006476FB" w:rsidP="008C481D">
      <w:pPr>
        <w:pStyle w:val="ListParagraph"/>
        <w:numPr>
          <w:ilvl w:val="0"/>
          <w:numId w:val="12"/>
        </w:numPr>
        <w:tabs>
          <w:tab w:val="left" w:pos="2880"/>
        </w:tabs>
        <w:spacing w:after="160" w:line="259" w:lineRule="auto"/>
      </w:pPr>
      <w:r>
        <w:t>System ends the session and displays login page</w:t>
      </w:r>
      <w:r w:rsidR="002723EF">
        <w:t>.</w:t>
      </w:r>
    </w:p>
    <w:p w14:paraId="678CF7D8" w14:textId="0B8AC7D6" w:rsidR="002723EF" w:rsidRDefault="002723EF" w:rsidP="006476FB">
      <w:pPr>
        <w:tabs>
          <w:tab w:val="left" w:pos="2880"/>
        </w:tabs>
        <w:ind w:firstLine="0"/>
      </w:pPr>
    </w:p>
    <w:p w14:paraId="15337856" w14:textId="4DB5E271" w:rsidR="00404700" w:rsidRDefault="00CF70B6" w:rsidP="00404700">
      <w:pPr>
        <w:pStyle w:val="Heading4"/>
      </w:pPr>
      <w:r w:rsidRPr="00BC16DE">
        <w:t xml:space="preserve">Case </w:t>
      </w:r>
      <w:r w:rsidR="00E43C96">
        <w:t>6</w:t>
      </w:r>
      <w:r>
        <w:t xml:space="preserve">: </w:t>
      </w:r>
      <w:r w:rsidR="00404700">
        <w:t>Handling stock replenishment request.</w:t>
      </w:r>
    </w:p>
    <w:p w14:paraId="5D4FED6E" w14:textId="0CB92EB7" w:rsidR="00CF70B6" w:rsidRDefault="00CF70B6" w:rsidP="00CF70B6">
      <w:pPr>
        <w:tabs>
          <w:tab w:val="left" w:pos="2880"/>
        </w:tabs>
      </w:pPr>
      <w:r>
        <w:t xml:space="preserve">Actor: </w:t>
      </w:r>
      <w:r w:rsidR="00404700">
        <w:t>Floor</w:t>
      </w:r>
      <w:r>
        <w:t xml:space="preserve"> Employee</w:t>
      </w:r>
    </w:p>
    <w:p w14:paraId="717454A9" w14:textId="33F0C2FE" w:rsidR="005270DE" w:rsidRDefault="005270DE" w:rsidP="005270DE">
      <w:r>
        <w:t>Precondition: User is logged in</w:t>
      </w:r>
      <w:r w:rsidR="00314E6D">
        <w:t>.</w:t>
      </w:r>
    </w:p>
    <w:p w14:paraId="5E5484D4" w14:textId="77777777" w:rsidR="00CF70B6" w:rsidRDefault="00CF70B6" w:rsidP="00CF70B6">
      <w:pPr>
        <w:tabs>
          <w:tab w:val="left" w:pos="2880"/>
        </w:tabs>
      </w:pPr>
      <w:r>
        <w:t>Main Success Scenario:</w:t>
      </w:r>
    </w:p>
    <w:p w14:paraId="2D842B07" w14:textId="125A883E" w:rsidR="005B31AE" w:rsidRDefault="00447C3B" w:rsidP="00447C3B">
      <w:pPr>
        <w:pStyle w:val="ListParagraph"/>
        <w:numPr>
          <w:ilvl w:val="0"/>
          <w:numId w:val="25"/>
        </w:numPr>
        <w:tabs>
          <w:tab w:val="left" w:pos="2880"/>
        </w:tabs>
        <w:spacing w:after="160" w:line="259" w:lineRule="auto"/>
      </w:pPr>
      <w:r>
        <w:t>Floor</w:t>
      </w:r>
      <w:r w:rsidR="005B31AE">
        <w:t xml:space="preserve"> employee accesses </w:t>
      </w:r>
      <w:r>
        <w:t xml:space="preserve">restock requests </w:t>
      </w:r>
      <w:r w:rsidR="005B31AE">
        <w:t>section</w:t>
      </w:r>
      <w:r>
        <w:t xml:space="preserve"> and chooses the request to fulfill.</w:t>
      </w:r>
    </w:p>
    <w:p w14:paraId="18460FAE" w14:textId="4A265F1D" w:rsidR="005B31AE" w:rsidRDefault="005B31AE" w:rsidP="008C481D">
      <w:pPr>
        <w:pStyle w:val="ListParagraph"/>
        <w:numPr>
          <w:ilvl w:val="0"/>
          <w:numId w:val="25"/>
        </w:numPr>
        <w:tabs>
          <w:tab w:val="left" w:pos="2880"/>
        </w:tabs>
        <w:spacing w:after="160" w:line="259" w:lineRule="auto"/>
      </w:pPr>
      <w:r>
        <w:t>System displays</w:t>
      </w:r>
      <w:r w:rsidR="00447C3B">
        <w:t xml:space="preserve"> messages about restock requests</w:t>
      </w:r>
      <w:r>
        <w:t>.</w:t>
      </w:r>
    </w:p>
    <w:p w14:paraId="6B789A1F" w14:textId="17238EB4" w:rsidR="00CF70B6" w:rsidRDefault="00447C3B" w:rsidP="008C481D">
      <w:pPr>
        <w:pStyle w:val="ListParagraph"/>
        <w:numPr>
          <w:ilvl w:val="0"/>
          <w:numId w:val="25"/>
        </w:numPr>
        <w:tabs>
          <w:tab w:val="left" w:pos="2880"/>
        </w:tabs>
        <w:spacing w:after="160" w:line="259" w:lineRule="auto"/>
      </w:pPr>
      <w:r>
        <w:t>Floor</w:t>
      </w:r>
      <w:r w:rsidR="005B31AE">
        <w:t xml:space="preserve"> e</w:t>
      </w:r>
      <w:r w:rsidR="00CF70B6">
        <w:t xml:space="preserve">mployee </w:t>
      </w:r>
      <w:r>
        <w:t>physically replenishes the chosen product and marks the message as complete.</w:t>
      </w:r>
    </w:p>
    <w:p w14:paraId="0CBD80B0" w14:textId="1C597940" w:rsidR="00CF70B6" w:rsidRDefault="00CF70B6" w:rsidP="008C481D">
      <w:pPr>
        <w:pStyle w:val="ListParagraph"/>
        <w:numPr>
          <w:ilvl w:val="0"/>
          <w:numId w:val="25"/>
        </w:numPr>
        <w:tabs>
          <w:tab w:val="left" w:pos="2880"/>
        </w:tabs>
        <w:spacing w:after="160" w:line="259" w:lineRule="auto"/>
      </w:pPr>
      <w:r>
        <w:t xml:space="preserve">System </w:t>
      </w:r>
      <w:r w:rsidR="00447C3B">
        <w:t>removes the request.</w:t>
      </w:r>
    </w:p>
    <w:p w14:paraId="5CFEA94A" w14:textId="77777777" w:rsidR="00CF70B6" w:rsidRDefault="00CF70B6" w:rsidP="00CF70B6">
      <w:pPr>
        <w:tabs>
          <w:tab w:val="left" w:pos="2880"/>
        </w:tabs>
        <w:ind w:left="360"/>
      </w:pPr>
      <w:r>
        <w:t>Extensions:</w:t>
      </w:r>
    </w:p>
    <w:p w14:paraId="25B375A7" w14:textId="611B2CD1" w:rsidR="005B31AE" w:rsidRDefault="005B31AE" w:rsidP="005B31AE">
      <w:pPr>
        <w:tabs>
          <w:tab w:val="left" w:pos="2880"/>
        </w:tabs>
        <w:ind w:left="360"/>
      </w:pPr>
      <w:r>
        <w:t>3</w:t>
      </w:r>
      <w:r w:rsidR="00CF70B6">
        <w:t>a.</w:t>
      </w:r>
      <w:r>
        <w:t xml:space="preserve"> </w:t>
      </w:r>
      <w:r w:rsidR="00447C3B">
        <w:t>No stock was available</w:t>
      </w:r>
      <w:r w:rsidR="00FC211C">
        <w:t>.</w:t>
      </w:r>
    </w:p>
    <w:p w14:paraId="70B5506C" w14:textId="7382A39B" w:rsidR="005B31AE" w:rsidRDefault="00447C3B" w:rsidP="008C481D">
      <w:pPr>
        <w:pStyle w:val="ListParagraph"/>
        <w:numPr>
          <w:ilvl w:val="0"/>
          <w:numId w:val="35"/>
        </w:numPr>
        <w:tabs>
          <w:tab w:val="left" w:pos="2880"/>
        </w:tabs>
        <w:spacing w:after="160" w:line="259" w:lineRule="auto"/>
      </w:pPr>
      <w:r>
        <w:t>Floor employee does not mark message as complete.</w:t>
      </w:r>
    </w:p>
    <w:p w14:paraId="76DB2762" w14:textId="56D68966" w:rsidR="005B31AE" w:rsidRDefault="00447C3B" w:rsidP="008C481D">
      <w:pPr>
        <w:pStyle w:val="ListParagraph"/>
        <w:numPr>
          <w:ilvl w:val="0"/>
          <w:numId w:val="35"/>
        </w:numPr>
        <w:tabs>
          <w:tab w:val="left" w:pos="2880"/>
        </w:tabs>
        <w:spacing w:after="160" w:line="259" w:lineRule="auto"/>
      </w:pPr>
      <w:r>
        <w:t>End of use case.</w:t>
      </w:r>
    </w:p>
    <w:p w14:paraId="3D5AA77E" w14:textId="5082C706" w:rsidR="00CF70B6" w:rsidRPr="00CF70B6" w:rsidRDefault="00CF70B6" w:rsidP="005B31AE">
      <w:pPr>
        <w:tabs>
          <w:tab w:val="left" w:pos="2880"/>
        </w:tabs>
        <w:ind w:left="360"/>
      </w:pPr>
    </w:p>
    <w:p w14:paraId="6BDBA492" w14:textId="7465BF87" w:rsidR="007F0F03" w:rsidRPr="00404700" w:rsidRDefault="007F0F03" w:rsidP="00404700">
      <w:pPr>
        <w:spacing w:after="120" w:line="259" w:lineRule="auto"/>
        <w:rPr>
          <w:i/>
          <w:iCs/>
          <w:sz w:val="20"/>
          <w:szCs w:val="20"/>
        </w:rPr>
      </w:pPr>
      <w:r w:rsidRPr="00404700">
        <w:rPr>
          <w:rStyle w:val="Heading4Char"/>
        </w:rPr>
        <w:t xml:space="preserve">Case </w:t>
      </w:r>
      <w:r w:rsidR="00E43C96" w:rsidRPr="00404700">
        <w:rPr>
          <w:rStyle w:val="Heading4Char"/>
        </w:rPr>
        <w:t>7</w:t>
      </w:r>
      <w:r w:rsidRPr="00404700">
        <w:rPr>
          <w:rStyle w:val="Heading4Char"/>
        </w:rPr>
        <w:t xml:space="preserve">: </w:t>
      </w:r>
      <w:r w:rsidR="00404700" w:rsidRPr="00404700">
        <w:rPr>
          <w:rStyle w:val="Heading4Char"/>
        </w:rPr>
        <w:t xml:space="preserve"> Writing stock replenishment requests</w:t>
      </w:r>
      <w:r w:rsidR="00404700">
        <w:t xml:space="preserve">. </w:t>
      </w:r>
    </w:p>
    <w:p w14:paraId="31F8BD9D" w14:textId="2FF48C8D" w:rsidR="00BC16DE" w:rsidRDefault="00BC16DE" w:rsidP="00BC16DE">
      <w:pPr>
        <w:tabs>
          <w:tab w:val="left" w:pos="2880"/>
        </w:tabs>
      </w:pPr>
      <w:r>
        <w:t xml:space="preserve">Actor: </w:t>
      </w:r>
      <w:r w:rsidR="00314E6D">
        <w:t>Floor</w:t>
      </w:r>
      <w:r>
        <w:t xml:space="preserve"> Employee</w:t>
      </w:r>
    </w:p>
    <w:p w14:paraId="0ADDD00E" w14:textId="20D74B1E" w:rsidR="005270DE" w:rsidRDefault="005270DE" w:rsidP="005270DE">
      <w:r>
        <w:t>Precondition: User is logged in</w:t>
      </w:r>
      <w:r w:rsidR="00314E6D">
        <w:t>.</w:t>
      </w:r>
    </w:p>
    <w:p w14:paraId="2E8F0BAD" w14:textId="77777777" w:rsidR="00BC16DE" w:rsidRDefault="00BC16DE" w:rsidP="00BC16DE">
      <w:pPr>
        <w:tabs>
          <w:tab w:val="left" w:pos="2880"/>
        </w:tabs>
      </w:pPr>
      <w:r>
        <w:t>Main Success Scenario:</w:t>
      </w:r>
    </w:p>
    <w:p w14:paraId="4BE5AD9F" w14:textId="489C15F3" w:rsidR="00CC31CF" w:rsidRDefault="00350EF8" w:rsidP="008C481D">
      <w:pPr>
        <w:pStyle w:val="ListParagraph"/>
        <w:numPr>
          <w:ilvl w:val="0"/>
          <w:numId w:val="26"/>
        </w:numPr>
        <w:tabs>
          <w:tab w:val="left" w:pos="2880"/>
        </w:tabs>
        <w:spacing w:after="160" w:line="259" w:lineRule="auto"/>
      </w:pPr>
      <w:r>
        <w:t>Floor</w:t>
      </w:r>
      <w:r w:rsidR="00CC31CF">
        <w:t xml:space="preserve"> employee accesses </w:t>
      </w:r>
      <w:r>
        <w:t xml:space="preserve">restock requests </w:t>
      </w:r>
      <w:r w:rsidR="00CC31CF">
        <w:t>section</w:t>
      </w:r>
      <w:r>
        <w:t xml:space="preserve"> and chooses to make a new request</w:t>
      </w:r>
      <w:r w:rsidR="00CC31CF">
        <w:t>.</w:t>
      </w:r>
    </w:p>
    <w:p w14:paraId="1D2FC001" w14:textId="70075B05" w:rsidR="00CC31CF" w:rsidRDefault="00CC31CF" w:rsidP="008C481D">
      <w:pPr>
        <w:pStyle w:val="ListParagraph"/>
        <w:numPr>
          <w:ilvl w:val="0"/>
          <w:numId w:val="26"/>
        </w:numPr>
        <w:tabs>
          <w:tab w:val="left" w:pos="2880"/>
        </w:tabs>
        <w:spacing w:after="160" w:line="259" w:lineRule="auto"/>
      </w:pPr>
      <w:r>
        <w:t xml:space="preserve">System displays options for </w:t>
      </w:r>
      <w:r w:rsidR="00350EF8">
        <w:t>making a restock request.</w:t>
      </w:r>
    </w:p>
    <w:p w14:paraId="40BFA4F1" w14:textId="396D3184" w:rsidR="00BC16DE" w:rsidRDefault="00350EF8" w:rsidP="008C481D">
      <w:pPr>
        <w:pStyle w:val="ListParagraph"/>
        <w:numPr>
          <w:ilvl w:val="0"/>
          <w:numId w:val="26"/>
        </w:numPr>
        <w:tabs>
          <w:tab w:val="left" w:pos="2880"/>
        </w:tabs>
        <w:spacing w:after="160" w:line="259" w:lineRule="auto"/>
      </w:pPr>
      <w:r>
        <w:t>Floor</w:t>
      </w:r>
      <w:r w:rsidR="00BC16DE">
        <w:t xml:space="preserve"> Employee fills in all the required information and confirms.</w:t>
      </w:r>
    </w:p>
    <w:p w14:paraId="13279B21" w14:textId="7258383D" w:rsidR="00BC16DE" w:rsidRDefault="00BC16DE" w:rsidP="008C481D">
      <w:pPr>
        <w:pStyle w:val="ListParagraph"/>
        <w:numPr>
          <w:ilvl w:val="0"/>
          <w:numId w:val="26"/>
        </w:numPr>
        <w:tabs>
          <w:tab w:val="left" w:pos="2880"/>
        </w:tabs>
        <w:spacing w:after="160" w:line="259" w:lineRule="auto"/>
      </w:pPr>
      <w:r>
        <w:lastRenderedPageBreak/>
        <w:t xml:space="preserve">System </w:t>
      </w:r>
      <w:r w:rsidR="00350EF8">
        <w:t>adds</w:t>
      </w:r>
      <w:r>
        <w:t xml:space="preserve"> </w:t>
      </w:r>
      <w:r w:rsidR="00350EF8">
        <w:t>a new restock request message to the database</w:t>
      </w:r>
      <w:r>
        <w:t>.</w:t>
      </w:r>
    </w:p>
    <w:p w14:paraId="62DEDF35" w14:textId="77777777" w:rsidR="00BC16DE" w:rsidRDefault="00BC16DE" w:rsidP="00BC16DE">
      <w:pPr>
        <w:tabs>
          <w:tab w:val="left" w:pos="2880"/>
        </w:tabs>
        <w:ind w:left="360"/>
      </w:pPr>
      <w:r>
        <w:t>Extensions:</w:t>
      </w:r>
    </w:p>
    <w:p w14:paraId="1B2C8D8B" w14:textId="77777777" w:rsidR="00CC31CF" w:rsidRDefault="00CC31CF" w:rsidP="00CC31CF">
      <w:pPr>
        <w:tabs>
          <w:tab w:val="left" w:pos="2880"/>
        </w:tabs>
        <w:ind w:left="360"/>
      </w:pPr>
      <w:r>
        <w:t>3a. One or more mandatory fields are empty or invalid</w:t>
      </w:r>
    </w:p>
    <w:p w14:paraId="173EDB93" w14:textId="3C794058" w:rsidR="00CC31CF" w:rsidRDefault="00CC31CF" w:rsidP="008C481D">
      <w:pPr>
        <w:pStyle w:val="ListParagraph"/>
        <w:numPr>
          <w:ilvl w:val="0"/>
          <w:numId w:val="36"/>
        </w:numPr>
        <w:tabs>
          <w:tab w:val="left" w:pos="2880"/>
        </w:tabs>
        <w:spacing w:after="160" w:line="259" w:lineRule="auto"/>
      </w:pPr>
      <w:r>
        <w:t>System displays error message.</w:t>
      </w:r>
    </w:p>
    <w:p w14:paraId="617A5437" w14:textId="77777777" w:rsidR="00CC31CF" w:rsidRDefault="00CC31CF" w:rsidP="008C481D">
      <w:pPr>
        <w:pStyle w:val="ListParagraph"/>
        <w:numPr>
          <w:ilvl w:val="0"/>
          <w:numId w:val="36"/>
        </w:numPr>
        <w:tabs>
          <w:tab w:val="left" w:pos="2880"/>
        </w:tabs>
        <w:spacing w:after="160" w:line="259" w:lineRule="auto"/>
      </w:pPr>
      <w:r>
        <w:t>Return to step 3.</w:t>
      </w:r>
    </w:p>
    <w:p w14:paraId="754517A2" w14:textId="431CE23C" w:rsidR="00B160F7" w:rsidRPr="00943B61" w:rsidRDefault="007F0F03" w:rsidP="00943B61">
      <w:pPr>
        <w:tabs>
          <w:tab w:val="left" w:pos="2880"/>
        </w:tabs>
        <w:spacing w:after="160" w:line="259" w:lineRule="auto"/>
        <w:rPr>
          <w:b/>
          <w:bCs/>
        </w:rPr>
      </w:pPr>
      <w:r>
        <w:t xml:space="preserve">           </w:t>
      </w:r>
    </w:p>
    <w:p w14:paraId="250085AD" w14:textId="7CD664A3" w:rsidR="00B160F7" w:rsidRPr="00B160F7" w:rsidRDefault="00B160F7" w:rsidP="00404700">
      <w:pPr>
        <w:pStyle w:val="Heading4"/>
      </w:pPr>
      <w:r w:rsidRPr="00B160F7">
        <w:t xml:space="preserve">Case </w:t>
      </w:r>
      <w:r w:rsidR="00E43C96">
        <w:t>8</w:t>
      </w:r>
      <w:r w:rsidRPr="00B160F7">
        <w:t xml:space="preserve">: </w:t>
      </w:r>
      <w:r w:rsidR="00404700">
        <w:t xml:space="preserve">Reading </w:t>
      </w:r>
      <w:r w:rsidR="00350EF8">
        <w:t>announcements</w:t>
      </w:r>
      <w:r w:rsidR="00404700">
        <w:t xml:space="preserve"> from </w:t>
      </w:r>
      <w:r w:rsidR="00350EF8">
        <w:t>Administration</w:t>
      </w:r>
    </w:p>
    <w:p w14:paraId="02B94B41" w14:textId="5A3237BF" w:rsidR="00B160F7" w:rsidRDefault="00B160F7" w:rsidP="00B160F7">
      <w:pPr>
        <w:tabs>
          <w:tab w:val="left" w:pos="2880"/>
        </w:tabs>
      </w:pPr>
      <w:r>
        <w:t xml:space="preserve">Actor: </w:t>
      </w:r>
      <w:r w:rsidR="00404700">
        <w:t>Floor</w:t>
      </w:r>
      <w:r>
        <w:t xml:space="preserve"> Employee</w:t>
      </w:r>
    </w:p>
    <w:p w14:paraId="226231EE" w14:textId="4FD51DCE" w:rsidR="005270DE" w:rsidRDefault="005270DE" w:rsidP="005270DE">
      <w:r>
        <w:t>Precondition: User is logged in</w:t>
      </w:r>
      <w:r w:rsidR="00314E6D">
        <w:t>.</w:t>
      </w:r>
    </w:p>
    <w:p w14:paraId="1988A18E" w14:textId="77777777" w:rsidR="00B160F7" w:rsidRDefault="00B160F7" w:rsidP="00B160F7">
      <w:pPr>
        <w:tabs>
          <w:tab w:val="left" w:pos="2880"/>
        </w:tabs>
      </w:pPr>
      <w:r>
        <w:t>Main Success Scenario:</w:t>
      </w:r>
    </w:p>
    <w:p w14:paraId="00ED366F" w14:textId="4F336F2C" w:rsidR="00CC31CF" w:rsidRDefault="00350EF8" w:rsidP="008C481D">
      <w:pPr>
        <w:pStyle w:val="ListParagraph"/>
        <w:numPr>
          <w:ilvl w:val="0"/>
          <w:numId w:val="27"/>
        </w:numPr>
        <w:tabs>
          <w:tab w:val="left" w:pos="2880"/>
        </w:tabs>
        <w:spacing w:after="160" w:line="259" w:lineRule="auto"/>
      </w:pPr>
      <w:r>
        <w:t>Floor</w:t>
      </w:r>
      <w:r w:rsidR="00CC31CF">
        <w:t xml:space="preserve"> employee accesses </w:t>
      </w:r>
      <w:r>
        <w:t>announcements</w:t>
      </w:r>
      <w:r w:rsidR="00CC31CF">
        <w:t xml:space="preserve"> sect</w:t>
      </w:r>
      <w:r>
        <w:t>ion</w:t>
      </w:r>
      <w:r w:rsidR="00CC31CF">
        <w:t>.</w:t>
      </w:r>
    </w:p>
    <w:p w14:paraId="448D6F22" w14:textId="3FD96AC0" w:rsidR="00CC31CF" w:rsidRDefault="00CC31CF" w:rsidP="008C481D">
      <w:pPr>
        <w:pStyle w:val="ListParagraph"/>
        <w:numPr>
          <w:ilvl w:val="0"/>
          <w:numId w:val="27"/>
        </w:numPr>
        <w:tabs>
          <w:tab w:val="left" w:pos="2880"/>
        </w:tabs>
        <w:spacing w:after="160" w:line="259" w:lineRule="auto"/>
      </w:pPr>
      <w:r>
        <w:t xml:space="preserve">System displays </w:t>
      </w:r>
      <w:r w:rsidR="00350EF8">
        <w:t>messages from the Administration</w:t>
      </w:r>
      <w:r>
        <w:t>.</w:t>
      </w:r>
    </w:p>
    <w:p w14:paraId="7FDF58B2" w14:textId="77777777" w:rsidR="00B160F7" w:rsidRDefault="00B160F7" w:rsidP="00B160F7">
      <w:pPr>
        <w:tabs>
          <w:tab w:val="left" w:pos="2880"/>
        </w:tabs>
        <w:ind w:left="360"/>
      </w:pPr>
      <w:r>
        <w:t>Extensions:</w:t>
      </w:r>
    </w:p>
    <w:p w14:paraId="7EDEB0F9" w14:textId="298AC6D6" w:rsidR="00CC31CF" w:rsidRDefault="00CC31CF" w:rsidP="00CC31CF">
      <w:pPr>
        <w:tabs>
          <w:tab w:val="left" w:pos="2880"/>
        </w:tabs>
        <w:ind w:left="360"/>
      </w:pPr>
      <w:r>
        <w:t xml:space="preserve">5a. </w:t>
      </w:r>
      <w:r w:rsidR="00350EF8">
        <w:t>No announcements are available</w:t>
      </w:r>
    </w:p>
    <w:p w14:paraId="40383F50" w14:textId="435E62C0" w:rsidR="00CC31CF" w:rsidRDefault="00CC31CF" w:rsidP="008C481D">
      <w:pPr>
        <w:pStyle w:val="ListParagraph"/>
        <w:numPr>
          <w:ilvl w:val="0"/>
          <w:numId w:val="37"/>
        </w:numPr>
        <w:tabs>
          <w:tab w:val="left" w:pos="2880"/>
        </w:tabs>
        <w:spacing w:after="160" w:line="259" w:lineRule="auto"/>
      </w:pPr>
      <w:r>
        <w:t>System</w:t>
      </w:r>
      <w:r w:rsidR="00350EF8">
        <w:t xml:space="preserve"> displays empty panel</w:t>
      </w:r>
      <w:r>
        <w:t>.</w:t>
      </w:r>
    </w:p>
    <w:p w14:paraId="48E1A778" w14:textId="17B7107A" w:rsidR="00CC31CF" w:rsidRDefault="00350EF8" w:rsidP="008C481D">
      <w:pPr>
        <w:pStyle w:val="ListParagraph"/>
        <w:numPr>
          <w:ilvl w:val="0"/>
          <w:numId w:val="37"/>
        </w:numPr>
        <w:tabs>
          <w:tab w:val="left" w:pos="2880"/>
        </w:tabs>
        <w:spacing w:after="160" w:line="259" w:lineRule="auto"/>
      </w:pPr>
      <w:r>
        <w:t>End of use case.</w:t>
      </w:r>
    </w:p>
    <w:p w14:paraId="5C519ABF" w14:textId="77777777" w:rsidR="00703E6C" w:rsidRDefault="00703E6C" w:rsidP="00703E6C">
      <w:pPr>
        <w:pStyle w:val="ListParagraph"/>
        <w:tabs>
          <w:tab w:val="left" w:pos="2880"/>
        </w:tabs>
        <w:spacing w:after="160" w:line="259" w:lineRule="auto"/>
        <w:ind w:left="1800"/>
      </w:pPr>
    </w:p>
    <w:p w14:paraId="5B1FE39E" w14:textId="1C4DAF9D" w:rsidR="00E37C59" w:rsidRDefault="00E941AA" w:rsidP="00E37C59">
      <w:pPr>
        <w:pStyle w:val="Heading4"/>
      </w:pPr>
      <w:r w:rsidRPr="00AD51E9">
        <w:t xml:space="preserve"> Case </w:t>
      </w:r>
      <w:r w:rsidR="00E43C96" w:rsidRPr="00AD51E9">
        <w:t>9</w:t>
      </w:r>
      <w:r w:rsidRPr="00AD51E9">
        <w:t xml:space="preserve">: </w:t>
      </w:r>
      <w:r w:rsidR="00E37C59">
        <w:t>Writing announcement to inform Floor employees.</w:t>
      </w:r>
    </w:p>
    <w:p w14:paraId="068C1622" w14:textId="77777777" w:rsidR="00E37C59" w:rsidRDefault="00E37C59" w:rsidP="00E37C59">
      <w:pPr>
        <w:tabs>
          <w:tab w:val="left" w:pos="2880"/>
        </w:tabs>
      </w:pPr>
      <w:r>
        <w:t>Actor: Administrative Employee</w:t>
      </w:r>
    </w:p>
    <w:p w14:paraId="3EB6AEB1" w14:textId="26CA74D8" w:rsidR="00E37C59" w:rsidRDefault="00E37C59" w:rsidP="00C40E4F">
      <w:r>
        <w:t>Precondition: User is logged in.</w:t>
      </w:r>
    </w:p>
    <w:p w14:paraId="015899BE" w14:textId="77777777" w:rsidR="00E37C59" w:rsidRDefault="00E37C59" w:rsidP="00E37C59">
      <w:pPr>
        <w:tabs>
          <w:tab w:val="left" w:pos="2880"/>
        </w:tabs>
      </w:pPr>
      <w:r>
        <w:t>Main Success Scenario:</w:t>
      </w:r>
    </w:p>
    <w:p w14:paraId="3F0EAE8B" w14:textId="77777777" w:rsidR="00E37C59" w:rsidRDefault="00E37C59" w:rsidP="008C481D">
      <w:pPr>
        <w:pStyle w:val="ListParagraph"/>
        <w:numPr>
          <w:ilvl w:val="0"/>
          <w:numId w:val="19"/>
        </w:numPr>
        <w:tabs>
          <w:tab w:val="left" w:pos="2880"/>
        </w:tabs>
        <w:spacing w:after="160" w:line="259" w:lineRule="auto"/>
      </w:pPr>
      <w:r>
        <w:t>Administrative Employee accesses the announcement section.</w:t>
      </w:r>
    </w:p>
    <w:p w14:paraId="314ADDE5" w14:textId="77777777" w:rsidR="00E37C59" w:rsidRDefault="00E37C59" w:rsidP="008C481D">
      <w:pPr>
        <w:pStyle w:val="ListParagraph"/>
        <w:numPr>
          <w:ilvl w:val="0"/>
          <w:numId w:val="19"/>
        </w:numPr>
        <w:tabs>
          <w:tab w:val="left" w:pos="2880"/>
        </w:tabs>
        <w:spacing w:after="160" w:line="259" w:lineRule="auto"/>
      </w:pPr>
      <w:r>
        <w:t>System displays the options to write message.</w:t>
      </w:r>
    </w:p>
    <w:p w14:paraId="202F5F81" w14:textId="77777777" w:rsidR="00E37C59" w:rsidRDefault="00E37C59" w:rsidP="008C481D">
      <w:pPr>
        <w:pStyle w:val="ListParagraph"/>
        <w:numPr>
          <w:ilvl w:val="0"/>
          <w:numId w:val="19"/>
        </w:numPr>
        <w:tabs>
          <w:tab w:val="left" w:pos="2880"/>
        </w:tabs>
        <w:spacing w:after="160" w:line="259" w:lineRule="auto"/>
      </w:pPr>
      <w:r>
        <w:t>Administrative Employee writes an announcement and submits.</w:t>
      </w:r>
    </w:p>
    <w:p w14:paraId="546F8C03" w14:textId="77777777" w:rsidR="00E37C59" w:rsidRDefault="00E37C59" w:rsidP="008C481D">
      <w:pPr>
        <w:pStyle w:val="ListParagraph"/>
        <w:numPr>
          <w:ilvl w:val="0"/>
          <w:numId w:val="19"/>
        </w:numPr>
        <w:tabs>
          <w:tab w:val="left" w:pos="2880"/>
        </w:tabs>
        <w:spacing w:after="160" w:line="259" w:lineRule="auto"/>
      </w:pPr>
      <w:r>
        <w:t>System saves the announcement to the database.</w:t>
      </w:r>
    </w:p>
    <w:p w14:paraId="565B391D" w14:textId="77777777" w:rsidR="00E37C59" w:rsidRDefault="00E37C59" w:rsidP="00E37C59">
      <w:pPr>
        <w:tabs>
          <w:tab w:val="left" w:pos="2880"/>
        </w:tabs>
        <w:ind w:left="360"/>
      </w:pPr>
      <w:r>
        <w:t>Extensions:</w:t>
      </w:r>
    </w:p>
    <w:p w14:paraId="04AAE834" w14:textId="77777777" w:rsidR="00E37C59" w:rsidRDefault="00E37C59" w:rsidP="00E37C59">
      <w:pPr>
        <w:tabs>
          <w:tab w:val="left" w:pos="2880"/>
        </w:tabs>
        <w:ind w:left="360"/>
      </w:pPr>
      <w:r>
        <w:t>3a. One or more mandatory fields are empty or invalid</w:t>
      </w:r>
    </w:p>
    <w:p w14:paraId="2B9ABE20" w14:textId="77777777" w:rsidR="00E37C59" w:rsidRDefault="00E37C59" w:rsidP="008C481D">
      <w:pPr>
        <w:pStyle w:val="ListParagraph"/>
        <w:numPr>
          <w:ilvl w:val="0"/>
          <w:numId w:val="38"/>
        </w:numPr>
        <w:tabs>
          <w:tab w:val="left" w:pos="2880"/>
        </w:tabs>
        <w:spacing w:after="160" w:line="259" w:lineRule="auto"/>
      </w:pPr>
      <w:r>
        <w:t>System displays an error message.</w:t>
      </w:r>
    </w:p>
    <w:p w14:paraId="6A7CA40B" w14:textId="77777777" w:rsidR="00E37C59" w:rsidRDefault="00E37C59" w:rsidP="008C481D">
      <w:pPr>
        <w:pStyle w:val="ListParagraph"/>
        <w:numPr>
          <w:ilvl w:val="0"/>
          <w:numId w:val="38"/>
        </w:numPr>
        <w:tabs>
          <w:tab w:val="left" w:pos="2880"/>
        </w:tabs>
        <w:spacing w:after="160" w:line="259" w:lineRule="auto"/>
      </w:pPr>
      <w:r>
        <w:lastRenderedPageBreak/>
        <w:t>Return to step 3.</w:t>
      </w:r>
    </w:p>
    <w:p w14:paraId="7E223E34" w14:textId="77777777" w:rsidR="00B160F7" w:rsidRDefault="00B160F7" w:rsidP="00E37C59">
      <w:pPr>
        <w:pStyle w:val="Heading4"/>
        <w:ind w:firstLine="0"/>
      </w:pPr>
    </w:p>
    <w:p w14:paraId="09D41E6F" w14:textId="0DF0C18F" w:rsidR="00E37C59" w:rsidRDefault="00C95A3C" w:rsidP="00E37C59">
      <w:pPr>
        <w:pStyle w:val="Heading4"/>
      </w:pPr>
      <w:r w:rsidRPr="00BC16DE">
        <w:t xml:space="preserve">Case </w:t>
      </w:r>
      <w:r w:rsidR="00E43C96">
        <w:t>10</w:t>
      </w:r>
      <w:r>
        <w:t xml:space="preserve">: </w:t>
      </w:r>
      <w:r w:rsidR="00E37C59">
        <w:t>Selecting different contract types.</w:t>
      </w:r>
    </w:p>
    <w:p w14:paraId="7B75C409" w14:textId="3DE55768" w:rsidR="00AA2E00" w:rsidRDefault="00AA2E00" w:rsidP="00AA2E00">
      <w:pPr>
        <w:tabs>
          <w:tab w:val="left" w:pos="2880"/>
        </w:tabs>
      </w:pPr>
      <w:r>
        <w:t>Actor: Administration Employee</w:t>
      </w:r>
    </w:p>
    <w:p w14:paraId="2256F604" w14:textId="210086C9" w:rsidR="00314E6D" w:rsidRDefault="00314E6D" w:rsidP="00314E6D">
      <w:r>
        <w:t>Precondition: User is logged in.</w:t>
      </w:r>
    </w:p>
    <w:p w14:paraId="6FEE91F7" w14:textId="77777777" w:rsidR="00AA2E00" w:rsidRDefault="00AA2E00" w:rsidP="00AA2E00">
      <w:pPr>
        <w:tabs>
          <w:tab w:val="left" w:pos="2880"/>
        </w:tabs>
      </w:pPr>
      <w:r>
        <w:t>Main Success Scenario:</w:t>
      </w:r>
    </w:p>
    <w:p w14:paraId="5AE87CD1" w14:textId="3DBA044F" w:rsidR="00AD51E9" w:rsidRDefault="00AD51E9" w:rsidP="008C481D">
      <w:pPr>
        <w:pStyle w:val="ListParagraph"/>
        <w:numPr>
          <w:ilvl w:val="0"/>
          <w:numId w:val="14"/>
        </w:numPr>
        <w:tabs>
          <w:tab w:val="left" w:pos="2880"/>
        </w:tabs>
        <w:spacing w:after="160" w:line="259" w:lineRule="auto"/>
      </w:pPr>
      <w:r>
        <w:t xml:space="preserve">Administrative employee accesses the </w:t>
      </w:r>
      <w:r w:rsidR="00C40E4F">
        <w:t>employee</w:t>
      </w:r>
      <w:r>
        <w:t xml:space="preserve"> section.</w:t>
      </w:r>
    </w:p>
    <w:p w14:paraId="2409555D" w14:textId="63FF086F" w:rsidR="00AD51E9" w:rsidRDefault="00AD51E9" w:rsidP="008C481D">
      <w:pPr>
        <w:pStyle w:val="ListParagraph"/>
        <w:numPr>
          <w:ilvl w:val="0"/>
          <w:numId w:val="14"/>
        </w:numPr>
        <w:tabs>
          <w:tab w:val="left" w:pos="2880"/>
        </w:tabs>
        <w:spacing w:after="160" w:line="259" w:lineRule="auto"/>
      </w:pPr>
      <w:r>
        <w:t xml:space="preserve">System displays </w:t>
      </w:r>
      <w:r w:rsidR="00C40E4F">
        <w:t xml:space="preserve">list of employees </w:t>
      </w:r>
      <w:r>
        <w:t>per department.</w:t>
      </w:r>
    </w:p>
    <w:p w14:paraId="3AF61C97" w14:textId="51104402" w:rsidR="00035B6E" w:rsidRDefault="00AD51E9" w:rsidP="008C481D">
      <w:pPr>
        <w:pStyle w:val="ListParagraph"/>
        <w:numPr>
          <w:ilvl w:val="0"/>
          <w:numId w:val="14"/>
        </w:numPr>
        <w:tabs>
          <w:tab w:val="left" w:pos="2880"/>
        </w:tabs>
        <w:spacing w:after="160" w:line="259" w:lineRule="auto"/>
      </w:pPr>
      <w:r>
        <w:t>Administrative employee selects</w:t>
      </w:r>
      <w:r w:rsidR="00C40E4F">
        <w:t xml:space="preserve"> department </w:t>
      </w:r>
      <w:r>
        <w:t>and confirms.</w:t>
      </w:r>
    </w:p>
    <w:p w14:paraId="67C36C43" w14:textId="3378F7E3" w:rsidR="00AD51E9" w:rsidRDefault="00AA2E00" w:rsidP="008C481D">
      <w:pPr>
        <w:pStyle w:val="ListParagraph"/>
        <w:numPr>
          <w:ilvl w:val="0"/>
          <w:numId w:val="14"/>
        </w:numPr>
        <w:tabs>
          <w:tab w:val="left" w:pos="2880"/>
        </w:tabs>
        <w:spacing w:after="160" w:line="259" w:lineRule="auto"/>
      </w:pPr>
      <w:r>
        <w:t xml:space="preserve">System </w:t>
      </w:r>
      <w:r w:rsidR="00D962A7">
        <w:t xml:space="preserve">generates the </w:t>
      </w:r>
      <w:r w:rsidR="00035B6E">
        <w:t>list of employees</w:t>
      </w:r>
      <w:r w:rsidR="00D962A7">
        <w:t xml:space="preserve"> for the </w:t>
      </w:r>
      <w:r w:rsidR="00AD51E9">
        <w:t>selection.</w:t>
      </w:r>
    </w:p>
    <w:p w14:paraId="42CA9A6E" w14:textId="533CCC52" w:rsidR="00035B6E" w:rsidRDefault="00035B6E" w:rsidP="008C481D">
      <w:pPr>
        <w:pStyle w:val="ListParagraph"/>
        <w:numPr>
          <w:ilvl w:val="0"/>
          <w:numId w:val="14"/>
        </w:numPr>
        <w:tabs>
          <w:tab w:val="left" w:pos="2880"/>
        </w:tabs>
        <w:spacing w:after="160" w:line="259" w:lineRule="auto"/>
      </w:pPr>
      <w:r>
        <w:t xml:space="preserve">Administrative employee selects </w:t>
      </w:r>
      <w:r w:rsidR="00C40E4F">
        <w:t xml:space="preserve">an </w:t>
      </w:r>
      <w:r>
        <w:t>employe</w:t>
      </w:r>
      <w:r w:rsidR="00C40E4F">
        <w:t>e</w:t>
      </w:r>
      <w:r>
        <w:t xml:space="preserve"> from the lis</w:t>
      </w:r>
      <w:r w:rsidR="00C40E4F">
        <w:t>t</w:t>
      </w:r>
      <w:r>
        <w:t>.</w:t>
      </w:r>
    </w:p>
    <w:p w14:paraId="6AE13EE5" w14:textId="3B72871C" w:rsidR="00035B6E" w:rsidRDefault="00035B6E" w:rsidP="008C481D">
      <w:pPr>
        <w:pStyle w:val="ListParagraph"/>
        <w:numPr>
          <w:ilvl w:val="0"/>
          <w:numId w:val="14"/>
        </w:numPr>
        <w:tabs>
          <w:tab w:val="left" w:pos="2880"/>
        </w:tabs>
        <w:spacing w:after="160" w:line="259" w:lineRule="auto"/>
      </w:pPr>
      <w:r>
        <w:t xml:space="preserve">System </w:t>
      </w:r>
      <w:r w:rsidR="00C40E4F">
        <w:t>displays employee information</w:t>
      </w:r>
      <w:r>
        <w:t>.</w:t>
      </w:r>
    </w:p>
    <w:p w14:paraId="10E1CE0B" w14:textId="1D575E92" w:rsidR="00035B6E" w:rsidRDefault="00035B6E" w:rsidP="008C481D">
      <w:pPr>
        <w:pStyle w:val="ListParagraph"/>
        <w:numPr>
          <w:ilvl w:val="0"/>
          <w:numId w:val="14"/>
        </w:numPr>
        <w:tabs>
          <w:tab w:val="left" w:pos="2880"/>
        </w:tabs>
        <w:spacing w:after="160" w:line="259" w:lineRule="auto"/>
      </w:pPr>
      <w:r>
        <w:t xml:space="preserve">Administrative employee </w:t>
      </w:r>
      <w:r w:rsidR="00C40E4F">
        <w:t>updates the contract type</w:t>
      </w:r>
      <w:r>
        <w:t>.</w:t>
      </w:r>
    </w:p>
    <w:p w14:paraId="33EC965D" w14:textId="74237134" w:rsidR="00035B6E" w:rsidRDefault="00D657F9" w:rsidP="008C481D">
      <w:pPr>
        <w:pStyle w:val="ListParagraph"/>
        <w:numPr>
          <w:ilvl w:val="0"/>
          <w:numId w:val="14"/>
        </w:numPr>
        <w:tabs>
          <w:tab w:val="left" w:pos="2880"/>
        </w:tabs>
        <w:spacing w:after="160" w:line="259" w:lineRule="auto"/>
      </w:pPr>
      <w:r>
        <w:t xml:space="preserve">System saves </w:t>
      </w:r>
      <w:r w:rsidR="00C40E4F">
        <w:t>changes</w:t>
      </w:r>
      <w:r>
        <w:t>.</w:t>
      </w:r>
    </w:p>
    <w:p w14:paraId="6D193792" w14:textId="77777777" w:rsidR="00AA2E00" w:rsidRPr="00AA2E00" w:rsidRDefault="00AA2E00" w:rsidP="00AA2E00"/>
    <w:p w14:paraId="384B7271" w14:textId="4CEB2F11" w:rsidR="00E37C59" w:rsidRDefault="00C95A3C" w:rsidP="00E37C59">
      <w:pPr>
        <w:pStyle w:val="Heading4"/>
      </w:pPr>
      <w:r w:rsidRPr="00BC16DE">
        <w:t xml:space="preserve">Case </w:t>
      </w:r>
      <w:r w:rsidR="00476889">
        <w:t>1</w:t>
      </w:r>
      <w:r w:rsidR="00E43C96">
        <w:t>1</w:t>
      </w:r>
      <w:r>
        <w:t xml:space="preserve">: </w:t>
      </w:r>
      <w:r w:rsidR="00E37C59">
        <w:t>Checking week overview while scheduling.</w:t>
      </w:r>
    </w:p>
    <w:p w14:paraId="28E260DA" w14:textId="2C3F8119" w:rsidR="00D962A7" w:rsidRDefault="00D962A7" w:rsidP="00D962A7">
      <w:pPr>
        <w:tabs>
          <w:tab w:val="left" w:pos="2880"/>
        </w:tabs>
      </w:pPr>
      <w:r>
        <w:t>Actor: Administration Employee</w:t>
      </w:r>
    </w:p>
    <w:p w14:paraId="1B4858C7" w14:textId="46DD77B4" w:rsidR="00314E6D" w:rsidRDefault="00314E6D" w:rsidP="00314E6D">
      <w:r>
        <w:t>Precondition: User is logged in.</w:t>
      </w:r>
    </w:p>
    <w:p w14:paraId="0FAA5959" w14:textId="77777777" w:rsidR="00D962A7" w:rsidRDefault="00D962A7" w:rsidP="00D962A7">
      <w:pPr>
        <w:tabs>
          <w:tab w:val="left" w:pos="2880"/>
        </w:tabs>
      </w:pPr>
      <w:r>
        <w:t>Main Success Scenario:</w:t>
      </w:r>
    </w:p>
    <w:p w14:paraId="1532701F" w14:textId="1E2A33DC" w:rsidR="00D962A7" w:rsidRDefault="00D962A7" w:rsidP="008C481D">
      <w:pPr>
        <w:pStyle w:val="ListParagraph"/>
        <w:numPr>
          <w:ilvl w:val="0"/>
          <w:numId w:val="15"/>
        </w:numPr>
        <w:tabs>
          <w:tab w:val="left" w:pos="2880"/>
        </w:tabs>
        <w:spacing w:after="160" w:line="259" w:lineRule="auto"/>
      </w:pPr>
      <w:r>
        <w:t>Administrative Employee access</w:t>
      </w:r>
      <w:r w:rsidR="00DC0668">
        <w:t>es</w:t>
      </w:r>
      <w:r>
        <w:t xml:space="preserve"> the schedule</w:t>
      </w:r>
      <w:r w:rsidR="00AD51E9">
        <w:t>.</w:t>
      </w:r>
    </w:p>
    <w:p w14:paraId="4B03FEFF" w14:textId="3C4E2D3C" w:rsidR="00D962A7" w:rsidRDefault="00D962A7" w:rsidP="008C481D">
      <w:pPr>
        <w:pStyle w:val="ListParagraph"/>
        <w:numPr>
          <w:ilvl w:val="0"/>
          <w:numId w:val="15"/>
        </w:numPr>
        <w:tabs>
          <w:tab w:val="left" w:pos="2880"/>
        </w:tabs>
        <w:spacing w:after="160" w:line="259" w:lineRule="auto"/>
      </w:pPr>
      <w:r>
        <w:t>System displays the current schedule</w:t>
      </w:r>
      <w:r w:rsidR="00AD51E9">
        <w:t>.</w:t>
      </w:r>
    </w:p>
    <w:p w14:paraId="13A7588B" w14:textId="1CAAEF1B" w:rsidR="00AD51E9" w:rsidRDefault="00AD51E9" w:rsidP="008C481D">
      <w:pPr>
        <w:pStyle w:val="ListParagraph"/>
        <w:numPr>
          <w:ilvl w:val="0"/>
          <w:numId w:val="15"/>
        </w:numPr>
        <w:tabs>
          <w:tab w:val="left" w:pos="2880"/>
        </w:tabs>
        <w:spacing w:after="160" w:line="259" w:lineRule="auto"/>
      </w:pPr>
      <w:r>
        <w:t xml:space="preserve">Administrative Employee selects </w:t>
      </w:r>
      <w:r w:rsidR="00C40E4F">
        <w:t>week overview</w:t>
      </w:r>
      <w:r>
        <w:t>.</w:t>
      </w:r>
    </w:p>
    <w:p w14:paraId="524CEEAD" w14:textId="64952D0A" w:rsidR="00AD51E9" w:rsidRDefault="00AD51E9" w:rsidP="008C481D">
      <w:pPr>
        <w:pStyle w:val="ListParagraph"/>
        <w:numPr>
          <w:ilvl w:val="0"/>
          <w:numId w:val="15"/>
        </w:numPr>
        <w:tabs>
          <w:tab w:val="left" w:pos="2880"/>
        </w:tabs>
        <w:spacing w:after="160" w:line="259" w:lineRule="auto"/>
      </w:pPr>
      <w:r>
        <w:t xml:space="preserve">System </w:t>
      </w:r>
      <w:r w:rsidR="00C40E4F">
        <w:t xml:space="preserve">displays </w:t>
      </w:r>
      <w:r w:rsidR="004D3DBD">
        <w:t>leftover shift overview</w:t>
      </w:r>
      <w:r>
        <w:t>.</w:t>
      </w:r>
    </w:p>
    <w:p w14:paraId="735A5D24" w14:textId="6C921500" w:rsidR="00D962A7" w:rsidRDefault="00D962A7" w:rsidP="008C481D">
      <w:pPr>
        <w:pStyle w:val="ListParagraph"/>
        <w:numPr>
          <w:ilvl w:val="0"/>
          <w:numId w:val="15"/>
        </w:numPr>
        <w:tabs>
          <w:tab w:val="left" w:pos="2880"/>
        </w:tabs>
        <w:spacing w:after="160" w:line="259" w:lineRule="auto"/>
      </w:pPr>
      <w:r>
        <w:t xml:space="preserve">Administrative Employee </w:t>
      </w:r>
      <w:r w:rsidR="004D3DBD">
        <w:t>updates the schedule accordingly</w:t>
      </w:r>
      <w:r w:rsidR="00AD51E9">
        <w:t>.</w:t>
      </w:r>
    </w:p>
    <w:p w14:paraId="6CB42C7B" w14:textId="294DDD28" w:rsidR="00D962A7" w:rsidRDefault="00D962A7" w:rsidP="008C481D">
      <w:pPr>
        <w:pStyle w:val="ListParagraph"/>
        <w:numPr>
          <w:ilvl w:val="0"/>
          <w:numId w:val="15"/>
        </w:numPr>
        <w:tabs>
          <w:tab w:val="left" w:pos="2880"/>
        </w:tabs>
        <w:spacing w:after="160" w:line="259" w:lineRule="auto"/>
      </w:pPr>
      <w:r>
        <w:t>System updates the schedule</w:t>
      </w:r>
      <w:r w:rsidR="00AD51E9">
        <w:t>.</w:t>
      </w:r>
    </w:p>
    <w:p w14:paraId="571B5501" w14:textId="77777777" w:rsidR="00D962A7" w:rsidRDefault="00D962A7" w:rsidP="00D962A7">
      <w:pPr>
        <w:tabs>
          <w:tab w:val="left" w:pos="2880"/>
        </w:tabs>
        <w:ind w:left="360"/>
      </w:pPr>
      <w:r>
        <w:t>Extensions:</w:t>
      </w:r>
    </w:p>
    <w:p w14:paraId="4E98FDF9" w14:textId="47BA2C30" w:rsidR="00D962A7" w:rsidRDefault="004D3DBD" w:rsidP="00D962A7">
      <w:pPr>
        <w:tabs>
          <w:tab w:val="left" w:pos="2880"/>
        </w:tabs>
        <w:ind w:left="360"/>
      </w:pPr>
      <w:r>
        <w:t>3</w:t>
      </w:r>
      <w:r w:rsidR="00D962A7">
        <w:t xml:space="preserve">a. </w:t>
      </w:r>
      <w:r>
        <w:t>No s</w:t>
      </w:r>
      <w:r w:rsidR="00D962A7">
        <w:t>hift is left opened</w:t>
      </w:r>
    </w:p>
    <w:p w14:paraId="5E5427E6" w14:textId="13D4526A" w:rsidR="00D962A7" w:rsidRDefault="00D962A7" w:rsidP="008C481D">
      <w:pPr>
        <w:pStyle w:val="ListParagraph"/>
        <w:numPr>
          <w:ilvl w:val="0"/>
          <w:numId w:val="16"/>
        </w:numPr>
        <w:tabs>
          <w:tab w:val="left" w:pos="2880"/>
        </w:tabs>
        <w:spacing w:after="160" w:line="259" w:lineRule="auto"/>
      </w:pPr>
      <w:r>
        <w:t xml:space="preserve">System displays </w:t>
      </w:r>
      <w:r w:rsidR="004D3DBD">
        <w:t>empty overview.</w:t>
      </w:r>
    </w:p>
    <w:p w14:paraId="3AC1BFDE" w14:textId="3A4C3F11" w:rsidR="00AD51E9" w:rsidRDefault="004D3DBD" w:rsidP="004D3DBD">
      <w:pPr>
        <w:pStyle w:val="ListParagraph"/>
        <w:numPr>
          <w:ilvl w:val="0"/>
          <w:numId w:val="16"/>
        </w:numPr>
        <w:tabs>
          <w:tab w:val="left" w:pos="2880"/>
        </w:tabs>
        <w:spacing w:after="160" w:line="259" w:lineRule="auto"/>
      </w:pPr>
      <w:r>
        <w:t>End of use case.</w:t>
      </w:r>
    </w:p>
    <w:p w14:paraId="434FE82A" w14:textId="067EB12F" w:rsidR="00D47256" w:rsidRDefault="00D47256" w:rsidP="00AD51E9">
      <w:pPr>
        <w:tabs>
          <w:tab w:val="left" w:pos="2880"/>
        </w:tabs>
        <w:spacing w:after="160" w:line="259" w:lineRule="auto"/>
        <w:ind w:firstLine="0"/>
      </w:pPr>
    </w:p>
    <w:p w14:paraId="0FA81D68" w14:textId="17AA6AFB" w:rsidR="00E37C59" w:rsidRDefault="00E37C59" w:rsidP="00E37C59">
      <w:pPr>
        <w:pStyle w:val="Heading4"/>
      </w:pPr>
      <w:r>
        <w:lastRenderedPageBreak/>
        <w:t xml:space="preserve">Case 12: Planning overwork for an employee. </w:t>
      </w:r>
    </w:p>
    <w:p w14:paraId="7FD6E58A" w14:textId="556DF529" w:rsidR="00314E6D" w:rsidRPr="00314E6D" w:rsidRDefault="00314E6D" w:rsidP="00314E6D">
      <w:pPr>
        <w:tabs>
          <w:tab w:val="left" w:pos="2880"/>
        </w:tabs>
      </w:pPr>
      <w:r>
        <w:t>Actor: Administration Employee</w:t>
      </w:r>
    </w:p>
    <w:p w14:paraId="39460A56" w14:textId="77777777" w:rsidR="00314E6D" w:rsidRDefault="00314E6D" w:rsidP="00314E6D">
      <w:r>
        <w:t>Precondition: User is logged in.</w:t>
      </w:r>
    </w:p>
    <w:p w14:paraId="144428A8" w14:textId="77777777" w:rsidR="004D3DBD" w:rsidRDefault="004D3DBD" w:rsidP="004D3DBD">
      <w:pPr>
        <w:tabs>
          <w:tab w:val="left" w:pos="2880"/>
        </w:tabs>
      </w:pPr>
      <w:r>
        <w:t>Main Success Scenario:</w:t>
      </w:r>
    </w:p>
    <w:p w14:paraId="15D87E50" w14:textId="1CE0C777" w:rsidR="004D3DBD" w:rsidRDefault="004D3DBD" w:rsidP="004D3DBD">
      <w:pPr>
        <w:pStyle w:val="ListParagraph"/>
        <w:numPr>
          <w:ilvl w:val="0"/>
          <w:numId w:val="50"/>
        </w:numPr>
        <w:tabs>
          <w:tab w:val="left" w:pos="2880"/>
        </w:tabs>
        <w:spacing w:after="160" w:line="259" w:lineRule="auto"/>
      </w:pPr>
      <w:r>
        <w:t>Administrative Employee accesses the schedule section.</w:t>
      </w:r>
    </w:p>
    <w:p w14:paraId="2D728F44" w14:textId="5BFC842E" w:rsidR="004D3DBD" w:rsidRDefault="004D3DBD" w:rsidP="004D3DBD">
      <w:pPr>
        <w:pStyle w:val="ListParagraph"/>
        <w:numPr>
          <w:ilvl w:val="0"/>
          <w:numId w:val="50"/>
        </w:numPr>
        <w:tabs>
          <w:tab w:val="left" w:pos="2880"/>
        </w:tabs>
        <w:spacing w:after="160" w:line="259" w:lineRule="auto"/>
      </w:pPr>
      <w:r>
        <w:t>System highlights the fully scheduled employees.</w:t>
      </w:r>
    </w:p>
    <w:p w14:paraId="1EEEF321" w14:textId="58077BBA" w:rsidR="004D3DBD" w:rsidRDefault="004D3DBD" w:rsidP="004D3DBD">
      <w:pPr>
        <w:pStyle w:val="ListParagraph"/>
        <w:numPr>
          <w:ilvl w:val="0"/>
          <w:numId w:val="50"/>
        </w:numPr>
        <w:tabs>
          <w:tab w:val="left" w:pos="2880"/>
        </w:tabs>
        <w:spacing w:after="160" w:line="259" w:lineRule="auto"/>
      </w:pPr>
      <w:r>
        <w:t>Administrative Employee assigns these employees to more shifts.</w:t>
      </w:r>
    </w:p>
    <w:p w14:paraId="4FF20125" w14:textId="6DC2EFBE" w:rsidR="004D3DBD" w:rsidRDefault="004D3DBD" w:rsidP="004D3DBD">
      <w:pPr>
        <w:pStyle w:val="ListParagraph"/>
        <w:numPr>
          <w:ilvl w:val="0"/>
          <w:numId w:val="50"/>
        </w:numPr>
        <w:tabs>
          <w:tab w:val="left" w:pos="2880"/>
        </w:tabs>
        <w:spacing w:after="160" w:line="259" w:lineRule="auto"/>
      </w:pPr>
      <w:r>
        <w:t>System saves the schedule.</w:t>
      </w:r>
    </w:p>
    <w:p w14:paraId="1222BF36" w14:textId="77777777" w:rsidR="004D3DBD" w:rsidRDefault="004D3DBD" w:rsidP="004D3DBD">
      <w:pPr>
        <w:tabs>
          <w:tab w:val="left" w:pos="2880"/>
        </w:tabs>
        <w:ind w:left="360"/>
      </w:pPr>
      <w:r>
        <w:t>Extensions:</w:t>
      </w:r>
    </w:p>
    <w:p w14:paraId="29ACA152" w14:textId="7A929349" w:rsidR="009864F4" w:rsidRDefault="009864F4" w:rsidP="009864F4">
      <w:pPr>
        <w:tabs>
          <w:tab w:val="left" w:pos="2880"/>
        </w:tabs>
        <w:ind w:left="360"/>
      </w:pPr>
      <w:r>
        <w:t xml:space="preserve">3a Employee selected </w:t>
      </w:r>
      <w:r w:rsidR="00F51EDF">
        <w:t xml:space="preserve">for the morning shift </w:t>
      </w:r>
      <w:r>
        <w:t xml:space="preserve">had an evening shift on the previous day. </w:t>
      </w:r>
    </w:p>
    <w:p w14:paraId="5EB59457" w14:textId="77777777" w:rsidR="009864F4" w:rsidRDefault="009864F4" w:rsidP="009864F4">
      <w:pPr>
        <w:pStyle w:val="ListParagraph"/>
        <w:numPr>
          <w:ilvl w:val="0"/>
          <w:numId w:val="40"/>
        </w:numPr>
        <w:tabs>
          <w:tab w:val="left" w:pos="2880"/>
        </w:tabs>
        <w:spacing w:after="160" w:line="259" w:lineRule="auto"/>
      </w:pPr>
      <w:r>
        <w:t>System displays error message.</w:t>
      </w:r>
    </w:p>
    <w:p w14:paraId="08A9734B" w14:textId="24EBF737" w:rsidR="009864F4" w:rsidRDefault="009864F4" w:rsidP="009864F4">
      <w:pPr>
        <w:pStyle w:val="ListParagraph"/>
        <w:numPr>
          <w:ilvl w:val="0"/>
          <w:numId w:val="40"/>
        </w:numPr>
        <w:tabs>
          <w:tab w:val="left" w:pos="2880"/>
        </w:tabs>
        <w:spacing w:after="160" w:line="259" w:lineRule="auto"/>
      </w:pPr>
      <w:r>
        <w:t>Return to step 3.</w:t>
      </w:r>
    </w:p>
    <w:p w14:paraId="456004E2" w14:textId="67507277" w:rsidR="00E37C59" w:rsidRPr="00703E6C" w:rsidRDefault="00E37C59" w:rsidP="00AD51E9">
      <w:pPr>
        <w:tabs>
          <w:tab w:val="left" w:pos="2880"/>
        </w:tabs>
        <w:spacing w:after="160" w:line="259" w:lineRule="auto"/>
        <w:ind w:firstLine="0"/>
      </w:pPr>
    </w:p>
    <w:p w14:paraId="0AD21683" w14:textId="6D10CA4D" w:rsidR="00C95A3C" w:rsidRDefault="00C95A3C" w:rsidP="00AD51E9">
      <w:pPr>
        <w:pStyle w:val="Heading4"/>
      </w:pPr>
      <w:r w:rsidRPr="00BC16DE">
        <w:t xml:space="preserve">Case </w:t>
      </w:r>
      <w:r w:rsidR="00AB61F2">
        <w:t>1</w:t>
      </w:r>
      <w:r w:rsidR="00E37C59">
        <w:t>3</w:t>
      </w:r>
      <w:r>
        <w:t>: Checking employee performance overview.</w:t>
      </w:r>
    </w:p>
    <w:p w14:paraId="1A938134" w14:textId="4F0745D4" w:rsidR="00703E6C" w:rsidRDefault="00703E6C" w:rsidP="00703E6C">
      <w:pPr>
        <w:tabs>
          <w:tab w:val="left" w:pos="2880"/>
        </w:tabs>
      </w:pPr>
      <w:r>
        <w:t>Actor: Administration Employee</w:t>
      </w:r>
    </w:p>
    <w:p w14:paraId="650EC5E2" w14:textId="2673EAAE" w:rsidR="00314E6D" w:rsidRDefault="00314E6D" w:rsidP="00314E6D">
      <w:r>
        <w:t>Precondition: User is logged in.</w:t>
      </w:r>
    </w:p>
    <w:p w14:paraId="7ED25C61" w14:textId="77777777" w:rsidR="00703E6C" w:rsidRDefault="00703E6C" w:rsidP="00703E6C">
      <w:pPr>
        <w:tabs>
          <w:tab w:val="left" w:pos="2880"/>
        </w:tabs>
      </w:pPr>
      <w:r>
        <w:t>Main Success Scenario:</w:t>
      </w:r>
    </w:p>
    <w:p w14:paraId="672EE661" w14:textId="52A6819D" w:rsidR="00703E6C" w:rsidRDefault="00703E6C" w:rsidP="008C481D">
      <w:pPr>
        <w:pStyle w:val="ListParagraph"/>
        <w:numPr>
          <w:ilvl w:val="0"/>
          <w:numId w:val="18"/>
        </w:numPr>
        <w:tabs>
          <w:tab w:val="left" w:pos="2880"/>
        </w:tabs>
        <w:spacing w:after="160" w:line="259" w:lineRule="auto"/>
      </w:pPr>
      <w:r>
        <w:t>Administrative Employee choses to see performance overview</w:t>
      </w:r>
      <w:r w:rsidR="00AD51E9">
        <w:t>.</w:t>
      </w:r>
    </w:p>
    <w:p w14:paraId="0D48FBDF" w14:textId="58C749DD" w:rsidR="00703E6C" w:rsidRDefault="00703E6C" w:rsidP="008C481D">
      <w:pPr>
        <w:pStyle w:val="ListParagraph"/>
        <w:numPr>
          <w:ilvl w:val="0"/>
          <w:numId w:val="18"/>
        </w:numPr>
        <w:tabs>
          <w:tab w:val="left" w:pos="2880"/>
        </w:tabs>
        <w:spacing w:after="160" w:line="259" w:lineRule="auto"/>
      </w:pPr>
      <w:r>
        <w:t>System displays different options (per department, per employee, overall)</w:t>
      </w:r>
      <w:r w:rsidR="00AD51E9">
        <w:t>.</w:t>
      </w:r>
    </w:p>
    <w:p w14:paraId="43F34B51" w14:textId="7069775A" w:rsidR="00703E6C" w:rsidRDefault="00703E6C" w:rsidP="008C481D">
      <w:pPr>
        <w:pStyle w:val="ListParagraph"/>
        <w:numPr>
          <w:ilvl w:val="0"/>
          <w:numId w:val="18"/>
        </w:numPr>
        <w:tabs>
          <w:tab w:val="left" w:pos="2880"/>
        </w:tabs>
        <w:spacing w:after="160" w:line="259" w:lineRule="auto"/>
      </w:pPr>
      <w:r>
        <w:t>Administrative Employee choses one of the options</w:t>
      </w:r>
      <w:r w:rsidR="00AD51E9">
        <w:t>.</w:t>
      </w:r>
    </w:p>
    <w:p w14:paraId="4704B4A9" w14:textId="5CCE0208" w:rsidR="00703E6C" w:rsidRDefault="00703E6C" w:rsidP="008C481D">
      <w:pPr>
        <w:pStyle w:val="ListParagraph"/>
        <w:numPr>
          <w:ilvl w:val="0"/>
          <w:numId w:val="18"/>
        </w:numPr>
        <w:tabs>
          <w:tab w:val="left" w:pos="2880"/>
        </w:tabs>
        <w:spacing w:after="160" w:line="259" w:lineRule="auto"/>
      </w:pPr>
      <w:r>
        <w:t>System displays the data of the selected choice</w:t>
      </w:r>
      <w:r w:rsidR="00AD51E9">
        <w:t>.</w:t>
      </w:r>
    </w:p>
    <w:p w14:paraId="0EC12726" w14:textId="1B724272" w:rsidR="00D657F9" w:rsidRDefault="005A2DA4" w:rsidP="00D657F9">
      <w:pPr>
        <w:tabs>
          <w:tab w:val="left" w:pos="2880"/>
        </w:tabs>
        <w:ind w:left="360"/>
      </w:pPr>
      <w:r>
        <w:t>3</w:t>
      </w:r>
      <w:r w:rsidR="00D657F9">
        <w:t xml:space="preserve">a No data available. </w:t>
      </w:r>
    </w:p>
    <w:p w14:paraId="230798F9" w14:textId="77777777" w:rsidR="00D657F9" w:rsidRDefault="00D657F9" w:rsidP="008C481D">
      <w:pPr>
        <w:pStyle w:val="ListParagraph"/>
        <w:numPr>
          <w:ilvl w:val="0"/>
          <w:numId w:val="42"/>
        </w:numPr>
        <w:tabs>
          <w:tab w:val="left" w:pos="2880"/>
        </w:tabs>
        <w:spacing w:after="160" w:line="259" w:lineRule="auto"/>
      </w:pPr>
      <w:r>
        <w:t>System generates empty chart.</w:t>
      </w:r>
    </w:p>
    <w:p w14:paraId="6630D91A" w14:textId="481CBE0A" w:rsidR="00D657F9" w:rsidRPr="00703E6C" w:rsidRDefault="00D657F9" w:rsidP="008C481D">
      <w:pPr>
        <w:pStyle w:val="ListParagraph"/>
        <w:numPr>
          <w:ilvl w:val="0"/>
          <w:numId w:val="42"/>
        </w:numPr>
        <w:tabs>
          <w:tab w:val="left" w:pos="2880"/>
        </w:tabs>
        <w:spacing w:after="160" w:line="259" w:lineRule="auto"/>
      </w:pPr>
      <w:r>
        <w:t>End of case.</w:t>
      </w:r>
    </w:p>
    <w:p w14:paraId="0EE0C044" w14:textId="77777777" w:rsidR="00C95A3C" w:rsidRDefault="00C95A3C" w:rsidP="00C95A3C">
      <w:pPr>
        <w:spacing w:after="120" w:line="259" w:lineRule="auto"/>
      </w:pPr>
    </w:p>
    <w:p w14:paraId="7C2B148C" w14:textId="258B1A98" w:rsidR="00C95A3C" w:rsidRDefault="00C95A3C" w:rsidP="00434B9A">
      <w:pPr>
        <w:pStyle w:val="Heading4"/>
      </w:pPr>
      <w:r w:rsidRPr="00BC16DE">
        <w:t xml:space="preserve">Case </w:t>
      </w:r>
      <w:r w:rsidR="00DC0668">
        <w:t>1</w:t>
      </w:r>
      <w:r w:rsidR="00E43C96">
        <w:t>4</w:t>
      </w:r>
      <w:r>
        <w:t>: Checking s</w:t>
      </w:r>
      <w:r w:rsidRPr="008C4EE0">
        <w:t>ales overview per product.</w:t>
      </w:r>
    </w:p>
    <w:p w14:paraId="124B7011" w14:textId="10EF65C9" w:rsidR="00DC0668" w:rsidRDefault="00DC0668" w:rsidP="00DC0668">
      <w:pPr>
        <w:tabs>
          <w:tab w:val="left" w:pos="2880"/>
        </w:tabs>
      </w:pPr>
      <w:r>
        <w:t>Actor: Managerial Employee</w:t>
      </w:r>
    </w:p>
    <w:p w14:paraId="7382FCA6" w14:textId="77777777" w:rsidR="00B54711" w:rsidRDefault="00B54711" w:rsidP="00B54711">
      <w:r>
        <w:t>Precondition: User is logged in.</w:t>
      </w:r>
    </w:p>
    <w:p w14:paraId="731704B4" w14:textId="77777777" w:rsidR="00DC0668" w:rsidRDefault="00DC0668" w:rsidP="00DC0668">
      <w:pPr>
        <w:tabs>
          <w:tab w:val="left" w:pos="2880"/>
        </w:tabs>
      </w:pPr>
      <w:r>
        <w:lastRenderedPageBreak/>
        <w:t>Main Success Scenario:</w:t>
      </w:r>
    </w:p>
    <w:p w14:paraId="0D164454" w14:textId="4E2A6469" w:rsidR="00801C8D" w:rsidRDefault="00801C8D" w:rsidP="008C481D">
      <w:pPr>
        <w:pStyle w:val="ListParagraph"/>
        <w:numPr>
          <w:ilvl w:val="0"/>
          <w:numId w:val="20"/>
        </w:numPr>
        <w:tabs>
          <w:tab w:val="left" w:pos="2880"/>
        </w:tabs>
        <w:spacing w:after="160" w:line="259" w:lineRule="auto"/>
      </w:pPr>
      <w:r>
        <w:t xml:space="preserve">Managerial Employee choses to see </w:t>
      </w:r>
      <w:r w:rsidR="005C5F5F">
        <w:t xml:space="preserve">the </w:t>
      </w:r>
      <w:r>
        <w:t>sales overview</w:t>
      </w:r>
      <w:r w:rsidR="00434B9A">
        <w:t>.</w:t>
      </w:r>
    </w:p>
    <w:p w14:paraId="2A480F00" w14:textId="7891C4EB" w:rsidR="00801C8D" w:rsidRDefault="00801C8D" w:rsidP="008C481D">
      <w:pPr>
        <w:pStyle w:val="ListParagraph"/>
        <w:numPr>
          <w:ilvl w:val="0"/>
          <w:numId w:val="20"/>
        </w:numPr>
        <w:tabs>
          <w:tab w:val="left" w:pos="2880"/>
        </w:tabs>
        <w:spacing w:after="160" w:line="259" w:lineRule="auto"/>
      </w:pPr>
      <w:r>
        <w:t>System displays different options (</w:t>
      </w:r>
      <w:r w:rsidR="005C5F5F">
        <w:t>per department</w:t>
      </w:r>
      <w:r>
        <w:t>)</w:t>
      </w:r>
      <w:r w:rsidR="00434B9A">
        <w:t>.</w:t>
      </w:r>
    </w:p>
    <w:p w14:paraId="29744D97" w14:textId="7CFF957D" w:rsidR="00801C8D" w:rsidRDefault="00801C8D" w:rsidP="008C481D">
      <w:pPr>
        <w:pStyle w:val="ListParagraph"/>
        <w:numPr>
          <w:ilvl w:val="0"/>
          <w:numId w:val="20"/>
        </w:numPr>
        <w:tabs>
          <w:tab w:val="left" w:pos="2880"/>
        </w:tabs>
        <w:spacing w:after="160" w:line="259" w:lineRule="auto"/>
      </w:pPr>
      <w:r>
        <w:t>Managerial Employee choses the desired option</w:t>
      </w:r>
      <w:r w:rsidR="00434B9A">
        <w:t>.</w:t>
      </w:r>
    </w:p>
    <w:p w14:paraId="0F74CFE2" w14:textId="7416C8AE" w:rsidR="00076BBC" w:rsidRDefault="00801C8D" w:rsidP="008C481D">
      <w:pPr>
        <w:pStyle w:val="ListParagraph"/>
        <w:numPr>
          <w:ilvl w:val="0"/>
          <w:numId w:val="20"/>
        </w:numPr>
        <w:tabs>
          <w:tab w:val="left" w:pos="2880"/>
        </w:tabs>
        <w:spacing w:after="160" w:line="259" w:lineRule="auto"/>
      </w:pPr>
      <w:r>
        <w:t xml:space="preserve">System displays </w:t>
      </w:r>
      <w:r w:rsidR="00D25620">
        <w:t>all the products</w:t>
      </w:r>
      <w:r w:rsidR="00434B9A">
        <w:t>.</w:t>
      </w:r>
    </w:p>
    <w:p w14:paraId="7E227277" w14:textId="291DA72F" w:rsidR="00D25620" w:rsidRDefault="00D25620" w:rsidP="008C481D">
      <w:pPr>
        <w:pStyle w:val="ListParagraph"/>
        <w:numPr>
          <w:ilvl w:val="0"/>
          <w:numId w:val="20"/>
        </w:numPr>
        <w:tabs>
          <w:tab w:val="left" w:pos="2880"/>
        </w:tabs>
        <w:spacing w:after="160" w:line="259" w:lineRule="auto"/>
      </w:pPr>
      <w:r>
        <w:t>Managerial Employee selects a product</w:t>
      </w:r>
      <w:r w:rsidR="00434B9A">
        <w:t>.</w:t>
      </w:r>
    </w:p>
    <w:p w14:paraId="712477FF" w14:textId="550C7B2E" w:rsidR="00DC0668" w:rsidRDefault="00D25620" w:rsidP="008C481D">
      <w:pPr>
        <w:pStyle w:val="ListParagraph"/>
        <w:numPr>
          <w:ilvl w:val="0"/>
          <w:numId w:val="20"/>
        </w:numPr>
        <w:tabs>
          <w:tab w:val="left" w:pos="2880"/>
        </w:tabs>
        <w:spacing w:after="160" w:line="259" w:lineRule="auto"/>
      </w:pPr>
      <w:r>
        <w:t>System displays product statistics</w:t>
      </w:r>
      <w:r w:rsidR="00434B9A">
        <w:t>.</w:t>
      </w:r>
    </w:p>
    <w:p w14:paraId="143A9A84" w14:textId="77777777" w:rsidR="00D657F9" w:rsidRDefault="00D657F9" w:rsidP="00D657F9">
      <w:pPr>
        <w:tabs>
          <w:tab w:val="left" w:pos="2880"/>
        </w:tabs>
        <w:ind w:left="360"/>
      </w:pPr>
      <w:r>
        <w:t>Extensions:</w:t>
      </w:r>
    </w:p>
    <w:p w14:paraId="27467D04" w14:textId="281756CE" w:rsidR="00D657F9" w:rsidRDefault="00D657F9" w:rsidP="00D657F9">
      <w:pPr>
        <w:tabs>
          <w:tab w:val="left" w:pos="2880"/>
        </w:tabs>
        <w:ind w:left="360"/>
      </w:pPr>
      <w:r>
        <w:t xml:space="preserve">5a No data available. </w:t>
      </w:r>
    </w:p>
    <w:p w14:paraId="5636CBBB" w14:textId="2269D6D5" w:rsidR="00D657F9" w:rsidRDefault="00D657F9" w:rsidP="008C481D">
      <w:pPr>
        <w:pStyle w:val="ListParagraph"/>
        <w:numPr>
          <w:ilvl w:val="0"/>
          <w:numId w:val="42"/>
        </w:numPr>
        <w:tabs>
          <w:tab w:val="left" w:pos="2880"/>
        </w:tabs>
        <w:spacing w:after="160" w:line="259" w:lineRule="auto"/>
      </w:pPr>
      <w:r>
        <w:t>System generates empty chart.</w:t>
      </w:r>
    </w:p>
    <w:p w14:paraId="5163737B" w14:textId="3361F1BB" w:rsidR="00D657F9" w:rsidRDefault="00D657F9" w:rsidP="008C481D">
      <w:pPr>
        <w:pStyle w:val="ListParagraph"/>
        <w:numPr>
          <w:ilvl w:val="0"/>
          <w:numId w:val="42"/>
        </w:numPr>
        <w:tabs>
          <w:tab w:val="left" w:pos="2880"/>
        </w:tabs>
        <w:spacing w:after="160" w:line="259" w:lineRule="auto"/>
      </w:pPr>
      <w:r>
        <w:t>End of case.</w:t>
      </w:r>
    </w:p>
    <w:p w14:paraId="079A869A" w14:textId="77777777" w:rsidR="00434B9A" w:rsidRPr="00DC0668" w:rsidRDefault="00434B9A" w:rsidP="00434B9A">
      <w:pPr>
        <w:pStyle w:val="ListParagraph"/>
        <w:tabs>
          <w:tab w:val="left" w:pos="2880"/>
        </w:tabs>
        <w:spacing w:after="160" w:line="259" w:lineRule="auto"/>
        <w:ind w:left="1080"/>
      </w:pPr>
    </w:p>
    <w:p w14:paraId="1D1E8023" w14:textId="52198616" w:rsidR="00C95A3C" w:rsidRDefault="00C95A3C" w:rsidP="00434B9A">
      <w:pPr>
        <w:pStyle w:val="Heading4"/>
      </w:pPr>
      <w:r w:rsidRPr="00BC16DE">
        <w:t>Case 1</w:t>
      </w:r>
      <w:r w:rsidR="00E43C96">
        <w:t>5</w:t>
      </w:r>
      <w:r>
        <w:t>: Checking s</w:t>
      </w:r>
      <w:r w:rsidRPr="008C4EE0">
        <w:t>ales overview per department.</w:t>
      </w:r>
    </w:p>
    <w:p w14:paraId="27935DA1" w14:textId="0CE41D61" w:rsidR="00D003CB" w:rsidRDefault="00D003CB" w:rsidP="00D003CB">
      <w:pPr>
        <w:tabs>
          <w:tab w:val="left" w:pos="2880"/>
        </w:tabs>
      </w:pPr>
      <w:r>
        <w:t>Actor: Managerial Employee</w:t>
      </w:r>
    </w:p>
    <w:p w14:paraId="03235E20" w14:textId="77777777" w:rsidR="00B54711" w:rsidRDefault="00B54711" w:rsidP="00B54711">
      <w:r>
        <w:t>Precondition: User is logged in.</w:t>
      </w:r>
    </w:p>
    <w:p w14:paraId="00C854E0" w14:textId="22A5DF4E" w:rsidR="00D003CB" w:rsidRDefault="00D003CB" w:rsidP="00D003CB">
      <w:pPr>
        <w:tabs>
          <w:tab w:val="left" w:pos="2880"/>
        </w:tabs>
      </w:pPr>
      <w:r>
        <w:t>Main Success Scenario:</w:t>
      </w:r>
    </w:p>
    <w:p w14:paraId="2F72BE69" w14:textId="295F267E" w:rsidR="00D25620" w:rsidRDefault="00D25620" w:rsidP="008C481D">
      <w:pPr>
        <w:pStyle w:val="ListParagraph"/>
        <w:numPr>
          <w:ilvl w:val="0"/>
          <w:numId w:val="22"/>
        </w:numPr>
        <w:tabs>
          <w:tab w:val="left" w:pos="2880"/>
        </w:tabs>
        <w:spacing w:after="160" w:line="259" w:lineRule="auto"/>
      </w:pPr>
      <w:r>
        <w:t>Managerial Employee choses to see sales overview</w:t>
      </w:r>
      <w:r w:rsidR="00434B9A">
        <w:t>.</w:t>
      </w:r>
    </w:p>
    <w:p w14:paraId="5FFF9B75" w14:textId="425487D0" w:rsidR="00D25620" w:rsidRDefault="00D25620" w:rsidP="008C481D">
      <w:pPr>
        <w:pStyle w:val="ListParagraph"/>
        <w:numPr>
          <w:ilvl w:val="0"/>
          <w:numId w:val="22"/>
        </w:numPr>
        <w:tabs>
          <w:tab w:val="left" w:pos="2880"/>
        </w:tabs>
        <w:spacing w:after="160" w:line="259" w:lineRule="auto"/>
      </w:pPr>
      <w:r>
        <w:t>System displays different options (per department, per employee)</w:t>
      </w:r>
      <w:r w:rsidR="00434B9A">
        <w:t>.</w:t>
      </w:r>
    </w:p>
    <w:p w14:paraId="6BFBC51F" w14:textId="3FEB20D0" w:rsidR="00D25620" w:rsidRDefault="00D25620" w:rsidP="008C481D">
      <w:pPr>
        <w:pStyle w:val="ListParagraph"/>
        <w:numPr>
          <w:ilvl w:val="0"/>
          <w:numId w:val="22"/>
        </w:numPr>
        <w:tabs>
          <w:tab w:val="left" w:pos="2880"/>
        </w:tabs>
        <w:spacing w:after="160" w:line="259" w:lineRule="auto"/>
      </w:pPr>
      <w:r>
        <w:t>Managerial Employee choses the desired option</w:t>
      </w:r>
      <w:r w:rsidR="00434B9A">
        <w:t>.</w:t>
      </w:r>
    </w:p>
    <w:p w14:paraId="34C62C80" w14:textId="3A5694C5" w:rsidR="00D25620" w:rsidRDefault="00D25620" w:rsidP="008C481D">
      <w:pPr>
        <w:pStyle w:val="ListParagraph"/>
        <w:numPr>
          <w:ilvl w:val="0"/>
          <w:numId w:val="22"/>
        </w:numPr>
        <w:tabs>
          <w:tab w:val="left" w:pos="2880"/>
        </w:tabs>
        <w:spacing w:after="160" w:line="259" w:lineRule="auto"/>
      </w:pPr>
      <w:r>
        <w:t>System displays all the departments</w:t>
      </w:r>
      <w:r w:rsidR="00434B9A">
        <w:t>.</w:t>
      </w:r>
    </w:p>
    <w:p w14:paraId="2445C2B4" w14:textId="26960ECD" w:rsidR="00D25620" w:rsidRDefault="00D25620" w:rsidP="008C481D">
      <w:pPr>
        <w:pStyle w:val="ListParagraph"/>
        <w:numPr>
          <w:ilvl w:val="0"/>
          <w:numId w:val="22"/>
        </w:numPr>
        <w:tabs>
          <w:tab w:val="left" w:pos="2880"/>
        </w:tabs>
        <w:spacing w:after="160" w:line="259" w:lineRule="auto"/>
      </w:pPr>
      <w:r>
        <w:t>Managerial Employee selects a department</w:t>
      </w:r>
      <w:r w:rsidR="00434B9A">
        <w:t>.</w:t>
      </w:r>
    </w:p>
    <w:p w14:paraId="3E38D6DE" w14:textId="1093D526" w:rsidR="00076BBC" w:rsidRDefault="00D25620" w:rsidP="008C481D">
      <w:pPr>
        <w:pStyle w:val="ListParagraph"/>
        <w:numPr>
          <w:ilvl w:val="0"/>
          <w:numId w:val="22"/>
        </w:numPr>
        <w:tabs>
          <w:tab w:val="left" w:pos="2880"/>
        </w:tabs>
        <w:spacing w:after="160" w:line="259" w:lineRule="auto"/>
      </w:pPr>
      <w:r>
        <w:t>System displays department</w:t>
      </w:r>
      <w:r w:rsidR="005C5F5F">
        <w:t xml:space="preserve"> sales</w:t>
      </w:r>
      <w:r>
        <w:t xml:space="preserve"> statistics</w:t>
      </w:r>
      <w:r w:rsidR="00434B9A">
        <w:t>.</w:t>
      </w:r>
    </w:p>
    <w:p w14:paraId="687223E2" w14:textId="77777777" w:rsidR="00D657F9" w:rsidRDefault="00D657F9" w:rsidP="00D657F9">
      <w:pPr>
        <w:tabs>
          <w:tab w:val="left" w:pos="2880"/>
        </w:tabs>
        <w:ind w:left="360"/>
      </w:pPr>
      <w:r>
        <w:t xml:space="preserve">5a No data available. </w:t>
      </w:r>
    </w:p>
    <w:p w14:paraId="7DD79500" w14:textId="77777777" w:rsidR="00D657F9" w:rsidRDefault="00D657F9" w:rsidP="008C481D">
      <w:pPr>
        <w:pStyle w:val="ListParagraph"/>
        <w:numPr>
          <w:ilvl w:val="0"/>
          <w:numId w:val="43"/>
        </w:numPr>
        <w:tabs>
          <w:tab w:val="left" w:pos="2880"/>
        </w:tabs>
        <w:spacing w:after="160" w:line="259" w:lineRule="auto"/>
      </w:pPr>
      <w:r>
        <w:t>System generates empty chart.</w:t>
      </w:r>
    </w:p>
    <w:p w14:paraId="1264C59C" w14:textId="01F7D9EE" w:rsidR="00D657F9" w:rsidRDefault="00D657F9" w:rsidP="008C481D">
      <w:pPr>
        <w:pStyle w:val="ListParagraph"/>
        <w:numPr>
          <w:ilvl w:val="0"/>
          <w:numId w:val="43"/>
        </w:numPr>
        <w:tabs>
          <w:tab w:val="left" w:pos="2880"/>
        </w:tabs>
        <w:spacing w:after="160" w:line="259" w:lineRule="auto"/>
      </w:pPr>
      <w:r>
        <w:t>End of case.</w:t>
      </w:r>
    </w:p>
    <w:p w14:paraId="60F163ED" w14:textId="1ED0C1B2" w:rsidR="00D003CB" w:rsidRPr="00D003CB" w:rsidRDefault="00D003CB" w:rsidP="00D47256">
      <w:pPr>
        <w:ind w:firstLine="0"/>
      </w:pPr>
    </w:p>
    <w:p w14:paraId="6AB02195" w14:textId="20E47CFF" w:rsidR="00C95A3C" w:rsidRDefault="00C95A3C" w:rsidP="00434B9A">
      <w:pPr>
        <w:pStyle w:val="Heading4"/>
      </w:pPr>
      <w:r w:rsidRPr="00BC16DE">
        <w:t>Case 1</w:t>
      </w:r>
      <w:r w:rsidR="00E43C96">
        <w:t>6</w:t>
      </w:r>
      <w:r>
        <w:t>: Checking e</w:t>
      </w:r>
      <w:r w:rsidRPr="008C4EE0">
        <w:t>mployee performance statistics overall</w:t>
      </w:r>
      <w:r w:rsidR="00263A96">
        <w:t>.</w:t>
      </w:r>
    </w:p>
    <w:p w14:paraId="4A11DD6B" w14:textId="7E5B7CBE" w:rsidR="00D003CB" w:rsidRDefault="00D003CB" w:rsidP="00D003CB">
      <w:pPr>
        <w:tabs>
          <w:tab w:val="left" w:pos="2880"/>
        </w:tabs>
      </w:pPr>
      <w:r>
        <w:t>Actor: Managerial Employee</w:t>
      </w:r>
    </w:p>
    <w:p w14:paraId="7EDEA1CD" w14:textId="77777777" w:rsidR="00B54711" w:rsidRDefault="00B54711" w:rsidP="00B54711">
      <w:r>
        <w:t>Precondition: User is logged in.</w:t>
      </w:r>
    </w:p>
    <w:p w14:paraId="2A682FC2" w14:textId="77777777" w:rsidR="00D003CB" w:rsidRDefault="00D003CB" w:rsidP="00D003CB">
      <w:pPr>
        <w:tabs>
          <w:tab w:val="left" w:pos="2880"/>
        </w:tabs>
      </w:pPr>
      <w:r>
        <w:t>Main Success Scenario:</w:t>
      </w:r>
    </w:p>
    <w:p w14:paraId="5B6DCDFE" w14:textId="76CE6198" w:rsidR="00D25620" w:rsidRDefault="00D25620" w:rsidP="008C481D">
      <w:pPr>
        <w:pStyle w:val="ListParagraph"/>
        <w:numPr>
          <w:ilvl w:val="0"/>
          <w:numId w:val="21"/>
        </w:numPr>
        <w:tabs>
          <w:tab w:val="left" w:pos="2880"/>
        </w:tabs>
        <w:spacing w:after="160" w:line="259" w:lineRule="auto"/>
      </w:pPr>
      <w:r>
        <w:lastRenderedPageBreak/>
        <w:t>Managerial Employee choses to see performance overview</w:t>
      </w:r>
      <w:r w:rsidR="00434B9A">
        <w:t>.</w:t>
      </w:r>
    </w:p>
    <w:p w14:paraId="1E847758" w14:textId="668304DE" w:rsidR="00D25620" w:rsidRDefault="00D25620" w:rsidP="008C481D">
      <w:pPr>
        <w:pStyle w:val="ListParagraph"/>
        <w:numPr>
          <w:ilvl w:val="0"/>
          <w:numId w:val="21"/>
        </w:numPr>
        <w:tabs>
          <w:tab w:val="left" w:pos="2880"/>
        </w:tabs>
        <w:spacing w:after="160" w:line="259" w:lineRule="auto"/>
      </w:pPr>
      <w:r>
        <w:t>System displays different options (per department, per employee, overall)</w:t>
      </w:r>
      <w:r w:rsidR="00434B9A">
        <w:t>.</w:t>
      </w:r>
    </w:p>
    <w:p w14:paraId="5AE33E4A" w14:textId="4B5EB434" w:rsidR="00D25620" w:rsidRDefault="00D25620" w:rsidP="008C481D">
      <w:pPr>
        <w:pStyle w:val="ListParagraph"/>
        <w:numPr>
          <w:ilvl w:val="0"/>
          <w:numId w:val="21"/>
        </w:numPr>
        <w:tabs>
          <w:tab w:val="left" w:pos="2880"/>
        </w:tabs>
        <w:spacing w:after="160" w:line="259" w:lineRule="auto"/>
      </w:pPr>
      <w:r>
        <w:t xml:space="preserve">Managerial Employee choses the </w:t>
      </w:r>
      <w:r w:rsidR="004726EB" w:rsidRPr="008C4EE0">
        <w:t>overall</w:t>
      </w:r>
      <w:r w:rsidR="004726EB">
        <w:t xml:space="preserve"> option</w:t>
      </w:r>
      <w:r w:rsidR="00434B9A">
        <w:t>.</w:t>
      </w:r>
    </w:p>
    <w:p w14:paraId="7C7F0BD8" w14:textId="48866BE3" w:rsidR="00D003CB" w:rsidRDefault="00D25620" w:rsidP="008C481D">
      <w:pPr>
        <w:pStyle w:val="ListParagraph"/>
        <w:numPr>
          <w:ilvl w:val="0"/>
          <w:numId w:val="21"/>
        </w:numPr>
        <w:tabs>
          <w:tab w:val="left" w:pos="2880"/>
        </w:tabs>
        <w:spacing w:after="160" w:line="259" w:lineRule="auto"/>
      </w:pPr>
      <w:r>
        <w:t>System displays the data</w:t>
      </w:r>
      <w:r w:rsidR="00434B9A">
        <w:t>.</w:t>
      </w:r>
    </w:p>
    <w:p w14:paraId="61B96A7E" w14:textId="793DA85B" w:rsidR="00D657F9" w:rsidRDefault="00D657F9" w:rsidP="00D657F9">
      <w:pPr>
        <w:tabs>
          <w:tab w:val="left" w:pos="2880"/>
        </w:tabs>
        <w:ind w:left="360"/>
      </w:pPr>
      <w:r>
        <w:t xml:space="preserve">3a No data available. </w:t>
      </w:r>
    </w:p>
    <w:p w14:paraId="21374003" w14:textId="77777777" w:rsidR="00D657F9" w:rsidRDefault="00D657F9" w:rsidP="008C481D">
      <w:pPr>
        <w:pStyle w:val="ListParagraph"/>
        <w:numPr>
          <w:ilvl w:val="0"/>
          <w:numId w:val="44"/>
        </w:numPr>
        <w:tabs>
          <w:tab w:val="left" w:pos="2880"/>
        </w:tabs>
        <w:spacing w:after="160" w:line="259" w:lineRule="auto"/>
      </w:pPr>
      <w:r>
        <w:t>System generates empty chart.</w:t>
      </w:r>
    </w:p>
    <w:p w14:paraId="5F9F7D91" w14:textId="77777777" w:rsidR="00D657F9" w:rsidRDefault="00D657F9" w:rsidP="008C481D">
      <w:pPr>
        <w:pStyle w:val="ListParagraph"/>
        <w:numPr>
          <w:ilvl w:val="0"/>
          <w:numId w:val="44"/>
        </w:numPr>
        <w:tabs>
          <w:tab w:val="left" w:pos="2880"/>
        </w:tabs>
        <w:spacing w:after="160" w:line="259" w:lineRule="auto"/>
      </w:pPr>
      <w:r>
        <w:t>End of case.</w:t>
      </w:r>
    </w:p>
    <w:p w14:paraId="58AB98CD" w14:textId="77777777" w:rsidR="00D003CB" w:rsidRPr="00D003CB" w:rsidRDefault="00D003CB" w:rsidP="00D657F9">
      <w:pPr>
        <w:ind w:firstLine="0"/>
      </w:pPr>
    </w:p>
    <w:p w14:paraId="1BC03254" w14:textId="15626400" w:rsidR="00C95A3C" w:rsidRDefault="00C95A3C" w:rsidP="00434B9A">
      <w:pPr>
        <w:pStyle w:val="Heading4"/>
      </w:pPr>
      <w:r w:rsidRPr="00BC16DE">
        <w:t>Case 1</w:t>
      </w:r>
      <w:r w:rsidR="00E43C96">
        <w:t>7</w:t>
      </w:r>
      <w:r>
        <w:t>: Checking e</w:t>
      </w:r>
      <w:r w:rsidRPr="008C4EE0">
        <w:t>mployee performance statistics per department</w:t>
      </w:r>
      <w:r>
        <w:t>.</w:t>
      </w:r>
    </w:p>
    <w:p w14:paraId="7F303B84" w14:textId="6A69298A" w:rsidR="00A41341" w:rsidRDefault="00076BBC" w:rsidP="00A41341">
      <w:pPr>
        <w:tabs>
          <w:tab w:val="left" w:pos="2880"/>
        </w:tabs>
      </w:pPr>
      <w:r>
        <w:t>Actor: Managerial Employee</w:t>
      </w:r>
    </w:p>
    <w:p w14:paraId="5F6B7C2E" w14:textId="0ED4442E" w:rsidR="00B54711" w:rsidRDefault="00B54711" w:rsidP="00B54711">
      <w:r>
        <w:t>Precondition: User is logged in.</w:t>
      </w:r>
    </w:p>
    <w:p w14:paraId="5414F998" w14:textId="77777777" w:rsidR="00076BBC" w:rsidRDefault="00076BBC" w:rsidP="00076BBC">
      <w:pPr>
        <w:tabs>
          <w:tab w:val="left" w:pos="2880"/>
        </w:tabs>
      </w:pPr>
      <w:r>
        <w:t>Main Success Scenario:</w:t>
      </w:r>
    </w:p>
    <w:p w14:paraId="6F7221F6" w14:textId="2254C5CC" w:rsidR="00D25620" w:rsidRDefault="00D25620" w:rsidP="008C481D">
      <w:pPr>
        <w:pStyle w:val="ListParagraph"/>
        <w:numPr>
          <w:ilvl w:val="0"/>
          <w:numId w:val="23"/>
        </w:numPr>
        <w:tabs>
          <w:tab w:val="left" w:pos="2880"/>
        </w:tabs>
        <w:spacing w:after="160" w:line="259" w:lineRule="auto"/>
      </w:pPr>
      <w:r>
        <w:t>Managerial Employee choses to see performance overview</w:t>
      </w:r>
      <w:r w:rsidR="00434B9A">
        <w:t>.</w:t>
      </w:r>
    </w:p>
    <w:p w14:paraId="088DE058" w14:textId="2934FAA1" w:rsidR="00D25620" w:rsidRDefault="00D25620" w:rsidP="008C481D">
      <w:pPr>
        <w:pStyle w:val="ListParagraph"/>
        <w:numPr>
          <w:ilvl w:val="0"/>
          <w:numId w:val="23"/>
        </w:numPr>
        <w:tabs>
          <w:tab w:val="left" w:pos="2880"/>
        </w:tabs>
        <w:spacing w:after="160" w:line="259" w:lineRule="auto"/>
      </w:pPr>
      <w:r>
        <w:t>System displays different options (per department, per employee, overall)</w:t>
      </w:r>
      <w:r w:rsidR="00434B9A">
        <w:t>.</w:t>
      </w:r>
    </w:p>
    <w:p w14:paraId="45E43AC1" w14:textId="707FABF5" w:rsidR="00D25620" w:rsidRDefault="00D25620" w:rsidP="008C481D">
      <w:pPr>
        <w:pStyle w:val="ListParagraph"/>
        <w:numPr>
          <w:ilvl w:val="0"/>
          <w:numId w:val="23"/>
        </w:numPr>
        <w:tabs>
          <w:tab w:val="left" w:pos="2880"/>
        </w:tabs>
        <w:spacing w:after="160" w:line="259" w:lineRule="auto"/>
      </w:pPr>
      <w:r>
        <w:t>Managerial Employee choses the desired option</w:t>
      </w:r>
      <w:r w:rsidR="00434B9A">
        <w:t>.</w:t>
      </w:r>
    </w:p>
    <w:p w14:paraId="5FAECD16" w14:textId="6CF4BC0E" w:rsidR="00D25620" w:rsidRDefault="00D25620" w:rsidP="008C481D">
      <w:pPr>
        <w:pStyle w:val="ListParagraph"/>
        <w:numPr>
          <w:ilvl w:val="0"/>
          <w:numId w:val="23"/>
        </w:numPr>
        <w:tabs>
          <w:tab w:val="left" w:pos="2880"/>
        </w:tabs>
        <w:spacing w:after="160" w:line="259" w:lineRule="auto"/>
      </w:pPr>
      <w:r>
        <w:t>System displays all departments</w:t>
      </w:r>
      <w:r w:rsidR="00434B9A">
        <w:t>.</w:t>
      </w:r>
    </w:p>
    <w:p w14:paraId="04C5F10D" w14:textId="03DF4E37" w:rsidR="00D25620" w:rsidRDefault="00D25620" w:rsidP="008C481D">
      <w:pPr>
        <w:pStyle w:val="ListParagraph"/>
        <w:numPr>
          <w:ilvl w:val="0"/>
          <w:numId w:val="23"/>
        </w:numPr>
        <w:tabs>
          <w:tab w:val="left" w:pos="2880"/>
        </w:tabs>
        <w:spacing w:after="160" w:line="259" w:lineRule="auto"/>
      </w:pPr>
      <w:r>
        <w:t>Managerial Employee selects department</w:t>
      </w:r>
      <w:r w:rsidR="00434B9A">
        <w:t>.</w:t>
      </w:r>
    </w:p>
    <w:p w14:paraId="3D8D58ED" w14:textId="4D70A185" w:rsidR="00D25620" w:rsidRDefault="00D25620" w:rsidP="008C481D">
      <w:pPr>
        <w:pStyle w:val="ListParagraph"/>
        <w:numPr>
          <w:ilvl w:val="0"/>
          <w:numId w:val="23"/>
        </w:numPr>
        <w:tabs>
          <w:tab w:val="left" w:pos="2880"/>
        </w:tabs>
        <w:spacing w:after="160" w:line="259" w:lineRule="auto"/>
      </w:pPr>
      <w:r>
        <w:t>System displays the data</w:t>
      </w:r>
      <w:r w:rsidR="00434B9A">
        <w:t>.</w:t>
      </w:r>
    </w:p>
    <w:p w14:paraId="0F33AAFD" w14:textId="77777777" w:rsidR="00D657F9" w:rsidRDefault="00D657F9" w:rsidP="00D657F9">
      <w:pPr>
        <w:tabs>
          <w:tab w:val="left" w:pos="2880"/>
        </w:tabs>
        <w:ind w:left="360"/>
      </w:pPr>
      <w:r>
        <w:t xml:space="preserve">5a No data available. </w:t>
      </w:r>
    </w:p>
    <w:p w14:paraId="4C335CFD" w14:textId="77777777" w:rsidR="00D657F9" w:rsidRDefault="00D657F9" w:rsidP="008C481D">
      <w:pPr>
        <w:pStyle w:val="ListParagraph"/>
        <w:numPr>
          <w:ilvl w:val="0"/>
          <w:numId w:val="45"/>
        </w:numPr>
        <w:tabs>
          <w:tab w:val="left" w:pos="2880"/>
        </w:tabs>
        <w:spacing w:after="160" w:line="259" w:lineRule="auto"/>
      </w:pPr>
      <w:r>
        <w:t>System generates empty chart.</w:t>
      </w:r>
    </w:p>
    <w:p w14:paraId="74F14BE5" w14:textId="16DE20CE" w:rsidR="00D657F9" w:rsidRDefault="00D657F9" w:rsidP="008C481D">
      <w:pPr>
        <w:pStyle w:val="ListParagraph"/>
        <w:numPr>
          <w:ilvl w:val="0"/>
          <w:numId w:val="45"/>
        </w:numPr>
        <w:tabs>
          <w:tab w:val="left" w:pos="2880"/>
        </w:tabs>
        <w:spacing w:after="160" w:line="259" w:lineRule="auto"/>
      </w:pPr>
      <w:r>
        <w:t>End of case.</w:t>
      </w:r>
    </w:p>
    <w:p w14:paraId="41F967D2" w14:textId="77777777" w:rsidR="00076BBC" w:rsidRPr="00076BBC" w:rsidRDefault="00076BBC" w:rsidP="00076BBC"/>
    <w:p w14:paraId="2D7BA3A7" w14:textId="3051DE04" w:rsidR="00263A96" w:rsidRDefault="00263A96" w:rsidP="00434B9A">
      <w:pPr>
        <w:pStyle w:val="Heading4"/>
      </w:pPr>
      <w:r w:rsidRPr="00BC16DE">
        <w:t>Case 1</w:t>
      </w:r>
      <w:r w:rsidR="00E43C96">
        <w:t>8</w:t>
      </w:r>
      <w:r>
        <w:t xml:space="preserve">: Checking overall </w:t>
      </w:r>
      <w:r w:rsidR="00C95A3C">
        <w:t>e</w:t>
      </w:r>
      <w:r w:rsidR="00C95A3C" w:rsidRPr="008C4EE0">
        <w:t>mployee growth</w:t>
      </w:r>
      <w:r>
        <w:t>.</w:t>
      </w:r>
    </w:p>
    <w:p w14:paraId="4D60AE0C" w14:textId="0048545C" w:rsidR="00076BBC" w:rsidRDefault="00076BBC" w:rsidP="00076BBC">
      <w:pPr>
        <w:tabs>
          <w:tab w:val="left" w:pos="2880"/>
        </w:tabs>
      </w:pPr>
      <w:r>
        <w:t>Actor: Managerial Employee</w:t>
      </w:r>
    </w:p>
    <w:p w14:paraId="71D8F103" w14:textId="64A56C46" w:rsidR="00B54711" w:rsidRDefault="00B54711" w:rsidP="00B54711">
      <w:r>
        <w:t>Precondition: User is logged in</w:t>
      </w:r>
    </w:p>
    <w:p w14:paraId="1101E3EB" w14:textId="77777777" w:rsidR="00076BBC" w:rsidRDefault="00076BBC" w:rsidP="00076BBC">
      <w:pPr>
        <w:tabs>
          <w:tab w:val="left" w:pos="2880"/>
        </w:tabs>
      </w:pPr>
      <w:r>
        <w:t>Main Success Scenario:</w:t>
      </w:r>
    </w:p>
    <w:p w14:paraId="64A1463E" w14:textId="25842F86" w:rsidR="00A41341" w:rsidRDefault="00A41341" w:rsidP="008C481D">
      <w:pPr>
        <w:pStyle w:val="ListParagraph"/>
        <w:numPr>
          <w:ilvl w:val="0"/>
          <w:numId w:val="39"/>
        </w:numPr>
        <w:tabs>
          <w:tab w:val="left" w:pos="2880"/>
        </w:tabs>
        <w:spacing w:after="160" w:line="259" w:lineRule="auto"/>
      </w:pPr>
      <w:r>
        <w:t>Managerial Employee choses to see growth overview</w:t>
      </w:r>
      <w:r w:rsidR="00434B9A">
        <w:t>.</w:t>
      </w:r>
    </w:p>
    <w:p w14:paraId="1A10A373" w14:textId="5B1FF17C" w:rsidR="00A41341" w:rsidRDefault="00A41341" w:rsidP="008C481D">
      <w:pPr>
        <w:pStyle w:val="ListParagraph"/>
        <w:numPr>
          <w:ilvl w:val="0"/>
          <w:numId w:val="39"/>
        </w:numPr>
        <w:tabs>
          <w:tab w:val="left" w:pos="2880"/>
        </w:tabs>
        <w:spacing w:after="160" w:line="259" w:lineRule="auto"/>
      </w:pPr>
      <w:r>
        <w:t>System displays different options (per department, overall)</w:t>
      </w:r>
      <w:r w:rsidR="00434B9A">
        <w:t>.</w:t>
      </w:r>
    </w:p>
    <w:p w14:paraId="0B5B44FA" w14:textId="737FF8A9" w:rsidR="00A41341" w:rsidRDefault="00A41341" w:rsidP="008C481D">
      <w:pPr>
        <w:pStyle w:val="ListParagraph"/>
        <w:numPr>
          <w:ilvl w:val="0"/>
          <w:numId w:val="39"/>
        </w:numPr>
        <w:tabs>
          <w:tab w:val="left" w:pos="2880"/>
        </w:tabs>
        <w:spacing w:after="160" w:line="259" w:lineRule="auto"/>
      </w:pPr>
      <w:r>
        <w:t xml:space="preserve">Managerial Employee choses the </w:t>
      </w:r>
      <w:r w:rsidR="004726EB">
        <w:t xml:space="preserve">overall overview </w:t>
      </w:r>
      <w:r>
        <w:t>option</w:t>
      </w:r>
      <w:r w:rsidR="00434B9A">
        <w:t>.</w:t>
      </w:r>
    </w:p>
    <w:p w14:paraId="77E82A14" w14:textId="0F736AB3" w:rsidR="00A41341" w:rsidRDefault="00A41341" w:rsidP="008C481D">
      <w:pPr>
        <w:pStyle w:val="ListParagraph"/>
        <w:numPr>
          <w:ilvl w:val="0"/>
          <w:numId w:val="39"/>
        </w:numPr>
        <w:tabs>
          <w:tab w:val="left" w:pos="2880"/>
        </w:tabs>
        <w:spacing w:after="160" w:line="259" w:lineRule="auto"/>
      </w:pPr>
      <w:r>
        <w:t>System displays data</w:t>
      </w:r>
      <w:r w:rsidR="00434B9A">
        <w:t>.</w:t>
      </w:r>
    </w:p>
    <w:p w14:paraId="629D433E" w14:textId="11EF94F8" w:rsidR="00D657F9" w:rsidRDefault="00D657F9" w:rsidP="00D657F9">
      <w:pPr>
        <w:tabs>
          <w:tab w:val="left" w:pos="2880"/>
        </w:tabs>
        <w:ind w:left="360"/>
      </w:pPr>
      <w:r>
        <w:lastRenderedPageBreak/>
        <w:t xml:space="preserve">3a No data available. </w:t>
      </w:r>
    </w:p>
    <w:p w14:paraId="46299B82" w14:textId="77777777" w:rsidR="00D657F9" w:rsidRDefault="00D657F9" w:rsidP="008C481D">
      <w:pPr>
        <w:pStyle w:val="ListParagraph"/>
        <w:numPr>
          <w:ilvl w:val="0"/>
          <w:numId w:val="46"/>
        </w:numPr>
        <w:tabs>
          <w:tab w:val="left" w:pos="2880"/>
        </w:tabs>
        <w:spacing w:after="160" w:line="259" w:lineRule="auto"/>
      </w:pPr>
      <w:r>
        <w:t>System generates empty chart.</w:t>
      </w:r>
    </w:p>
    <w:p w14:paraId="453F98FA" w14:textId="77777777" w:rsidR="00D657F9" w:rsidRDefault="00D657F9" w:rsidP="008C481D">
      <w:pPr>
        <w:pStyle w:val="ListParagraph"/>
        <w:numPr>
          <w:ilvl w:val="0"/>
          <w:numId w:val="46"/>
        </w:numPr>
        <w:tabs>
          <w:tab w:val="left" w:pos="2880"/>
        </w:tabs>
        <w:spacing w:after="160" w:line="259" w:lineRule="auto"/>
      </w:pPr>
      <w:r>
        <w:t>End of case.</w:t>
      </w:r>
    </w:p>
    <w:p w14:paraId="20A33602" w14:textId="704F71FF" w:rsidR="00A41341" w:rsidRDefault="00A41341" w:rsidP="00A41341">
      <w:pPr>
        <w:pStyle w:val="ListParagraph"/>
        <w:tabs>
          <w:tab w:val="left" w:pos="2880"/>
        </w:tabs>
        <w:spacing w:after="160" w:line="259" w:lineRule="auto"/>
        <w:ind w:left="1080"/>
      </w:pPr>
    </w:p>
    <w:p w14:paraId="5E460CA5" w14:textId="79D265CB" w:rsidR="00A41341" w:rsidRDefault="00A41341" w:rsidP="00411487">
      <w:pPr>
        <w:pStyle w:val="Heading4"/>
      </w:pPr>
      <w:r w:rsidRPr="00BC16DE">
        <w:t xml:space="preserve">Case </w:t>
      </w:r>
      <w:r w:rsidR="004726EB">
        <w:t>1</w:t>
      </w:r>
      <w:r w:rsidR="00E43C96">
        <w:t>9</w:t>
      </w:r>
      <w:r>
        <w:t>: Checking e</w:t>
      </w:r>
      <w:r w:rsidRPr="008C4EE0">
        <w:t>mployee growth</w:t>
      </w:r>
      <w:r>
        <w:t xml:space="preserve"> per</w:t>
      </w:r>
      <w:r w:rsidRPr="008C4EE0">
        <w:t xml:space="preserve"> department</w:t>
      </w:r>
      <w:r>
        <w:t>.</w:t>
      </w:r>
    </w:p>
    <w:p w14:paraId="4060006A" w14:textId="3937A541" w:rsidR="00A41341" w:rsidRDefault="00A41341" w:rsidP="00A41341">
      <w:pPr>
        <w:tabs>
          <w:tab w:val="left" w:pos="2880"/>
        </w:tabs>
      </w:pPr>
      <w:r>
        <w:t>Actor: Managerial Employee</w:t>
      </w:r>
    </w:p>
    <w:p w14:paraId="26CB70B4" w14:textId="14BB349D" w:rsidR="00B54711" w:rsidRDefault="00B54711" w:rsidP="00B54711">
      <w:r>
        <w:t>Precondition: User is logged in.</w:t>
      </w:r>
    </w:p>
    <w:p w14:paraId="3DFCC09E" w14:textId="77777777" w:rsidR="00A41341" w:rsidRDefault="00A41341" w:rsidP="00A41341">
      <w:pPr>
        <w:tabs>
          <w:tab w:val="left" w:pos="2880"/>
        </w:tabs>
      </w:pPr>
      <w:r>
        <w:t>Main Success Scenario:</w:t>
      </w:r>
    </w:p>
    <w:p w14:paraId="6966B785" w14:textId="3C33417E" w:rsidR="00A41341" w:rsidRDefault="00310BEC" w:rsidP="008C481D">
      <w:pPr>
        <w:pStyle w:val="ListParagraph"/>
        <w:numPr>
          <w:ilvl w:val="0"/>
          <w:numId w:val="24"/>
        </w:numPr>
        <w:tabs>
          <w:tab w:val="left" w:pos="2880"/>
        </w:tabs>
        <w:spacing w:after="160" w:line="259" w:lineRule="auto"/>
      </w:pPr>
      <w:r>
        <w:t>Managerial Employee choses to see growth overview</w:t>
      </w:r>
      <w:r w:rsidR="00411487">
        <w:t>.</w:t>
      </w:r>
    </w:p>
    <w:p w14:paraId="0C6EB875" w14:textId="1564619B" w:rsidR="00310BEC" w:rsidRDefault="00310BEC" w:rsidP="008C481D">
      <w:pPr>
        <w:pStyle w:val="ListParagraph"/>
        <w:numPr>
          <w:ilvl w:val="0"/>
          <w:numId w:val="24"/>
        </w:numPr>
        <w:tabs>
          <w:tab w:val="left" w:pos="2880"/>
        </w:tabs>
        <w:spacing w:after="160" w:line="259" w:lineRule="auto"/>
      </w:pPr>
      <w:r>
        <w:t>System displays different options (per department, overall)</w:t>
      </w:r>
      <w:r w:rsidR="00411487">
        <w:t>.</w:t>
      </w:r>
    </w:p>
    <w:p w14:paraId="249B4CE6" w14:textId="47014130" w:rsidR="00A41341" w:rsidRDefault="00A41341" w:rsidP="008C481D">
      <w:pPr>
        <w:pStyle w:val="ListParagraph"/>
        <w:numPr>
          <w:ilvl w:val="0"/>
          <w:numId w:val="24"/>
        </w:numPr>
        <w:tabs>
          <w:tab w:val="left" w:pos="2880"/>
        </w:tabs>
        <w:spacing w:after="160" w:line="259" w:lineRule="auto"/>
      </w:pPr>
      <w:r>
        <w:t xml:space="preserve">Managerial Employee choses the </w:t>
      </w:r>
      <w:r w:rsidR="004726EB">
        <w:t>department</w:t>
      </w:r>
      <w:r>
        <w:t xml:space="preserve"> option</w:t>
      </w:r>
      <w:r w:rsidR="00411487">
        <w:t>.</w:t>
      </w:r>
    </w:p>
    <w:p w14:paraId="74E1D663" w14:textId="162EAC07" w:rsidR="00A41341" w:rsidRDefault="00A41341" w:rsidP="008C481D">
      <w:pPr>
        <w:pStyle w:val="ListParagraph"/>
        <w:numPr>
          <w:ilvl w:val="0"/>
          <w:numId w:val="24"/>
        </w:numPr>
        <w:tabs>
          <w:tab w:val="left" w:pos="2880"/>
        </w:tabs>
        <w:spacing w:after="160" w:line="259" w:lineRule="auto"/>
      </w:pPr>
      <w:r>
        <w:t>System displays all departments</w:t>
      </w:r>
      <w:r w:rsidR="00411487">
        <w:t>.</w:t>
      </w:r>
    </w:p>
    <w:p w14:paraId="16EA9512" w14:textId="2C6CC628" w:rsidR="00A41341" w:rsidRDefault="00A41341" w:rsidP="008C481D">
      <w:pPr>
        <w:pStyle w:val="ListParagraph"/>
        <w:numPr>
          <w:ilvl w:val="0"/>
          <w:numId w:val="24"/>
        </w:numPr>
        <w:tabs>
          <w:tab w:val="left" w:pos="2880"/>
        </w:tabs>
        <w:spacing w:after="160" w:line="259" w:lineRule="auto"/>
      </w:pPr>
      <w:r>
        <w:t>Managerial Employee selects department</w:t>
      </w:r>
      <w:r w:rsidR="00411487">
        <w:t>.</w:t>
      </w:r>
    </w:p>
    <w:p w14:paraId="406585D1" w14:textId="2F32A697" w:rsidR="00411487" w:rsidRDefault="00A41341" w:rsidP="008C481D">
      <w:pPr>
        <w:pStyle w:val="ListParagraph"/>
        <w:numPr>
          <w:ilvl w:val="0"/>
          <w:numId w:val="24"/>
        </w:numPr>
        <w:tabs>
          <w:tab w:val="left" w:pos="2880"/>
        </w:tabs>
        <w:spacing w:after="160" w:line="259" w:lineRule="auto"/>
      </w:pPr>
      <w:r>
        <w:t>System displays the data</w:t>
      </w:r>
      <w:r w:rsidR="00411487">
        <w:t>.</w:t>
      </w:r>
    </w:p>
    <w:p w14:paraId="29109E1A" w14:textId="77777777" w:rsidR="00D657F9" w:rsidRDefault="00D657F9" w:rsidP="00D657F9">
      <w:pPr>
        <w:tabs>
          <w:tab w:val="left" w:pos="2880"/>
        </w:tabs>
        <w:ind w:left="360"/>
      </w:pPr>
      <w:r>
        <w:t xml:space="preserve">5a No data available. </w:t>
      </w:r>
    </w:p>
    <w:p w14:paraId="7D8E1F96" w14:textId="77777777" w:rsidR="00D657F9" w:rsidRDefault="00D657F9" w:rsidP="008C481D">
      <w:pPr>
        <w:pStyle w:val="ListParagraph"/>
        <w:numPr>
          <w:ilvl w:val="0"/>
          <w:numId w:val="47"/>
        </w:numPr>
        <w:tabs>
          <w:tab w:val="left" w:pos="2880"/>
        </w:tabs>
        <w:spacing w:after="160" w:line="259" w:lineRule="auto"/>
      </w:pPr>
      <w:r>
        <w:t>System generates empty chart.</w:t>
      </w:r>
    </w:p>
    <w:p w14:paraId="505EBD05" w14:textId="77777777" w:rsidR="00D657F9" w:rsidRDefault="00D657F9" w:rsidP="008C481D">
      <w:pPr>
        <w:pStyle w:val="ListParagraph"/>
        <w:numPr>
          <w:ilvl w:val="0"/>
          <w:numId w:val="47"/>
        </w:numPr>
        <w:tabs>
          <w:tab w:val="left" w:pos="2880"/>
        </w:tabs>
        <w:spacing w:after="160" w:line="259" w:lineRule="auto"/>
      </w:pPr>
      <w:r>
        <w:t>End of case.</w:t>
      </w:r>
    </w:p>
    <w:p w14:paraId="452DC70C" w14:textId="77777777" w:rsidR="00D657F9" w:rsidRDefault="00D657F9" w:rsidP="00D657F9">
      <w:pPr>
        <w:tabs>
          <w:tab w:val="left" w:pos="2880"/>
        </w:tabs>
        <w:spacing w:after="160" w:line="259" w:lineRule="auto"/>
      </w:pPr>
    </w:p>
    <w:p w14:paraId="4A0BAEE7" w14:textId="77777777" w:rsidR="00411487" w:rsidRDefault="00411487">
      <w:r>
        <w:br w:type="page"/>
      </w:r>
    </w:p>
    <w:p w14:paraId="06B2A580" w14:textId="19764BDA" w:rsidR="003B0E4F" w:rsidRDefault="00DD5B36" w:rsidP="00AD7253">
      <w:pPr>
        <w:pStyle w:val="Heading1"/>
      </w:pPr>
      <w:bookmarkStart w:id="7" w:name="_Toc36800122"/>
      <w:r>
        <w:lastRenderedPageBreak/>
        <w:t>Wireframes</w:t>
      </w:r>
      <w:bookmarkEnd w:id="7"/>
    </w:p>
    <w:p w14:paraId="34D44BA1" w14:textId="366A9EF9" w:rsidR="00782C76" w:rsidRDefault="00923F42" w:rsidP="00285FC2">
      <w:r>
        <w:t>The application wireframes were provided during the project part I</w:t>
      </w:r>
      <w:r w:rsidR="006174B5">
        <w:t xml:space="preserve"> (see Appendix B)</w:t>
      </w:r>
      <w:r>
        <w:t xml:space="preserve">. In </w:t>
      </w:r>
      <w:r w:rsidR="00A04854">
        <w:t xml:space="preserve">this part more focus lies on </w:t>
      </w:r>
      <w:r>
        <w:t>the website</w:t>
      </w:r>
      <w:r w:rsidR="00A04854">
        <w:t>. In</w:t>
      </w:r>
      <w:r w:rsidR="008A6820">
        <w:t xml:space="preserve"> order to provide an idea what the </w:t>
      </w:r>
      <w:r w:rsidR="00A04854">
        <w:t>website</w:t>
      </w:r>
      <w:r w:rsidR="008A6820">
        <w:t xml:space="preserve"> will look like</w:t>
      </w:r>
      <w:r w:rsidR="00A53CBB">
        <w:t>,</w:t>
      </w:r>
      <w:r w:rsidR="008A6820">
        <w:t xml:space="preserve"> several sketches of wireframes have been made. This serves as a </w:t>
      </w:r>
      <w:r w:rsidR="00782C76">
        <w:t>transfer</w:t>
      </w:r>
      <w:r w:rsidR="008A6820">
        <w:t xml:space="preserve"> of the earlier mentioned functionality into graphical look for the user.</w:t>
      </w:r>
    </w:p>
    <w:p w14:paraId="472B7A58" w14:textId="77777777" w:rsidR="00A04854" w:rsidRDefault="00A04854" w:rsidP="00A04854">
      <w:pPr>
        <w:keepNext/>
        <w:ind w:firstLine="0"/>
      </w:pPr>
      <w:r>
        <w:rPr>
          <w:noProof/>
        </w:rPr>
        <w:drawing>
          <wp:inline distT="0" distB="0" distL="0" distR="0" wp14:anchorId="083DD7D6" wp14:editId="5B514734">
            <wp:extent cx="5943600" cy="371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a:noFill/>
                    </a:ln>
                  </pic:spPr>
                </pic:pic>
              </a:graphicData>
            </a:graphic>
          </wp:inline>
        </w:drawing>
      </w:r>
    </w:p>
    <w:p w14:paraId="4E290E3B" w14:textId="71727D59" w:rsidR="00A04854" w:rsidRDefault="00A04854" w:rsidP="00A04854">
      <w:pPr>
        <w:pStyle w:val="Caption"/>
      </w:pPr>
      <w:r>
        <w:t xml:space="preserve">Figure </w:t>
      </w:r>
      <w:r w:rsidR="00000000">
        <w:fldChar w:fldCharType="begin"/>
      </w:r>
      <w:r w:rsidR="00000000">
        <w:instrText xml:space="preserve"> SEQ Figure \* ARABIC </w:instrText>
      </w:r>
      <w:r w:rsidR="00000000">
        <w:fldChar w:fldCharType="separate"/>
      </w:r>
      <w:r w:rsidR="0061668B">
        <w:rPr>
          <w:noProof/>
        </w:rPr>
        <w:t>1</w:t>
      </w:r>
      <w:r w:rsidR="00000000">
        <w:rPr>
          <w:noProof/>
        </w:rPr>
        <w:fldChar w:fldCharType="end"/>
      </w:r>
      <w:r>
        <w:t>. Login page of Employee website</w:t>
      </w:r>
    </w:p>
    <w:p w14:paraId="673139E4" w14:textId="6686BB3D" w:rsidR="00A04854" w:rsidRDefault="00A04854" w:rsidP="00A04854"/>
    <w:p w14:paraId="59CA0413" w14:textId="733BB3AB" w:rsidR="00A04854" w:rsidRDefault="00A04854" w:rsidP="00A04854">
      <w:r>
        <w:t>The login page can be accessed using the same username and login as the application, however there is an option to change that later.</w:t>
      </w:r>
      <w:r w:rsidR="001A2D3B">
        <w:t xml:space="preserve"> After logging in the user sees the calendar representing his</w:t>
      </w:r>
      <w:r w:rsidR="00F27A3C">
        <w:t>/</w:t>
      </w:r>
      <w:proofErr w:type="gramStart"/>
      <w:r w:rsidR="00F27A3C">
        <w:t>hers</w:t>
      </w:r>
      <w:proofErr w:type="gramEnd"/>
      <w:r w:rsidR="001A2D3B">
        <w:t xml:space="preserve"> personal schedule (see Figure 2 below).</w:t>
      </w:r>
    </w:p>
    <w:p w14:paraId="3ECA565C" w14:textId="77777777" w:rsidR="0061668B" w:rsidRDefault="0061668B" w:rsidP="0061668B">
      <w:pPr>
        <w:keepNext/>
        <w:ind w:firstLine="0"/>
      </w:pPr>
      <w:r>
        <w:rPr>
          <w:noProof/>
        </w:rPr>
        <w:lastRenderedPageBreak/>
        <w:drawing>
          <wp:inline distT="0" distB="0" distL="0" distR="0" wp14:anchorId="4D6F8DE7" wp14:editId="1FB0C3B9">
            <wp:extent cx="5943600" cy="372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180D70F8" w14:textId="1138D8B4" w:rsidR="0061668B" w:rsidRDefault="0061668B" w:rsidP="0061668B">
      <w:pPr>
        <w:pStyle w:val="Caption"/>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Personal schedule page</w:t>
      </w:r>
    </w:p>
    <w:p w14:paraId="4CDE3859" w14:textId="2D7EE3A6" w:rsidR="0061668B" w:rsidRDefault="0061668B" w:rsidP="0061668B"/>
    <w:p w14:paraId="77F01F4F" w14:textId="6376EC8B" w:rsidR="00F27A3C" w:rsidRPr="0061668B" w:rsidRDefault="00F27A3C" w:rsidP="0061668B">
      <w:r>
        <w:t xml:space="preserve">The schedule displays employee’s shifts and holidays in different colors per month. </w:t>
      </w:r>
    </w:p>
    <w:p w14:paraId="787E6C66" w14:textId="5533F864" w:rsidR="00A04854" w:rsidRDefault="008828F1" w:rsidP="00A04854">
      <w:pPr>
        <w:keepNext/>
        <w:ind w:firstLine="0"/>
      </w:pPr>
      <w:r>
        <w:rPr>
          <w:noProof/>
        </w:rPr>
        <w:lastRenderedPageBreak/>
        <w:drawing>
          <wp:inline distT="0" distB="0" distL="0" distR="0" wp14:anchorId="6F2A8713" wp14:editId="43421C1E">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2A53C097" w14:textId="3D79A600" w:rsidR="00A04854" w:rsidRDefault="00A04854" w:rsidP="00A04854">
      <w:pPr>
        <w:pStyle w:val="Caption"/>
        <w:rPr>
          <w:noProof/>
        </w:rPr>
      </w:pPr>
      <w:r>
        <w:t xml:space="preserve">Figure </w:t>
      </w:r>
      <w:r w:rsidR="001A2D3B">
        <w:t>3</w:t>
      </w:r>
      <w:r>
        <w:t>. Employee information</w:t>
      </w:r>
      <w:r>
        <w:rPr>
          <w:noProof/>
        </w:rPr>
        <w:t xml:space="preserve"> page</w:t>
      </w:r>
    </w:p>
    <w:p w14:paraId="39C3112D" w14:textId="27FC966E" w:rsidR="00807955" w:rsidRDefault="00A04854" w:rsidP="00A04854">
      <w:r>
        <w:t>Account page provides access to see contract information, edit personal or contact information and change the password (to access website and application).</w:t>
      </w:r>
    </w:p>
    <w:p w14:paraId="2023C989" w14:textId="77777777" w:rsidR="00807955" w:rsidRDefault="00807955">
      <w:r>
        <w:br w:type="page"/>
      </w:r>
    </w:p>
    <w:p w14:paraId="1126BECA" w14:textId="6ABB0F64" w:rsidR="00273231" w:rsidRPr="00045D54" w:rsidRDefault="00807955" w:rsidP="00A35284">
      <w:pPr>
        <w:pStyle w:val="Heading1"/>
      </w:pPr>
      <w:bookmarkStart w:id="8" w:name="_Appendix_A"/>
      <w:bookmarkStart w:id="9" w:name="_Toc36800123"/>
      <w:bookmarkEnd w:id="8"/>
      <w:r>
        <w:lastRenderedPageBreak/>
        <w:t>Appendix A</w:t>
      </w:r>
      <w:bookmarkStart w:id="10" w:name="_Toc34051821"/>
      <w:r w:rsidR="00A35284">
        <w:t xml:space="preserve">: </w:t>
      </w:r>
      <w:r w:rsidR="006537DE">
        <w:t xml:space="preserve">Previous </w:t>
      </w:r>
      <w:r w:rsidR="00273231">
        <w:t>Use Cases</w:t>
      </w:r>
      <w:bookmarkEnd w:id="9"/>
      <w:bookmarkEnd w:id="10"/>
    </w:p>
    <w:p w14:paraId="6136EF04" w14:textId="77777777" w:rsidR="006174B5" w:rsidRPr="001179A7" w:rsidRDefault="006174B5" w:rsidP="00A35284">
      <w:pPr>
        <w:pStyle w:val="Heading4"/>
      </w:pPr>
      <w:bookmarkStart w:id="11" w:name="_Toc35633538"/>
      <w:r>
        <w:t>Case 1: Logging in to a personal user account.</w:t>
      </w:r>
      <w:bookmarkEnd w:id="11"/>
    </w:p>
    <w:p w14:paraId="137C5B93" w14:textId="77777777" w:rsidR="006174B5" w:rsidRDefault="006174B5" w:rsidP="006174B5">
      <w:r>
        <w:t>Actor: Floor or Administration Employee</w:t>
      </w:r>
    </w:p>
    <w:p w14:paraId="24D1D831" w14:textId="77777777" w:rsidR="006174B5" w:rsidRDefault="006174B5" w:rsidP="006174B5">
      <w:r>
        <w:t>Main Success Scenario:</w:t>
      </w:r>
    </w:p>
    <w:p w14:paraId="215F95B6" w14:textId="77777777" w:rsidR="006174B5" w:rsidRDefault="006174B5" w:rsidP="00E12C3A">
      <w:pPr>
        <w:pStyle w:val="ListParagraph"/>
        <w:numPr>
          <w:ilvl w:val="0"/>
          <w:numId w:val="57"/>
        </w:numPr>
        <w:spacing w:line="276" w:lineRule="auto"/>
      </w:pPr>
      <w:r>
        <w:t>Employee opens the application.</w:t>
      </w:r>
    </w:p>
    <w:p w14:paraId="6AFF2CA6" w14:textId="77777777" w:rsidR="006174B5" w:rsidRDefault="006174B5" w:rsidP="00E12C3A">
      <w:pPr>
        <w:pStyle w:val="ListParagraph"/>
        <w:numPr>
          <w:ilvl w:val="0"/>
          <w:numId w:val="57"/>
        </w:numPr>
        <w:spacing w:line="276" w:lineRule="auto"/>
      </w:pPr>
      <w:r>
        <w:t>Application initializes, requests a username and password.</w:t>
      </w:r>
    </w:p>
    <w:p w14:paraId="5A60CBB9" w14:textId="77777777" w:rsidR="006174B5" w:rsidRDefault="006174B5" w:rsidP="00E12C3A">
      <w:pPr>
        <w:pStyle w:val="ListParagraph"/>
        <w:numPr>
          <w:ilvl w:val="0"/>
          <w:numId w:val="57"/>
        </w:numPr>
        <w:spacing w:line="276" w:lineRule="auto"/>
      </w:pPr>
      <w:r>
        <w:t>Employee inputs his credentials and confirms.</w:t>
      </w:r>
    </w:p>
    <w:p w14:paraId="4E7455F1" w14:textId="77777777" w:rsidR="006174B5" w:rsidRDefault="006174B5" w:rsidP="00E12C3A">
      <w:pPr>
        <w:pStyle w:val="ListParagraph"/>
        <w:numPr>
          <w:ilvl w:val="0"/>
          <w:numId w:val="57"/>
        </w:numPr>
        <w:spacing w:line="276" w:lineRule="auto"/>
      </w:pPr>
      <w:r>
        <w:t>Application opens the appropriate access view (per user type: Floor, Administration).</w:t>
      </w:r>
    </w:p>
    <w:p w14:paraId="6011E14E" w14:textId="77777777" w:rsidR="006174B5" w:rsidRDefault="006174B5" w:rsidP="006174B5">
      <w:pPr>
        <w:pStyle w:val="ListParagraph"/>
        <w:spacing w:line="276" w:lineRule="auto"/>
        <w:ind w:left="1080"/>
      </w:pPr>
    </w:p>
    <w:p w14:paraId="28FD569D" w14:textId="77777777" w:rsidR="006174B5" w:rsidRDefault="006174B5" w:rsidP="006174B5">
      <w:pPr>
        <w:tabs>
          <w:tab w:val="left" w:pos="2880"/>
        </w:tabs>
        <w:ind w:left="360"/>
      </w:pPr>
      <w:r>
        <w:t>Extensions:</w:t>
      </w:r>
    </w:p>
    <w:p w14:paraId="19F08062" w14:textId="77777777" w:rsidR="006174B5" w:rsidRDefault="006174B5" w:rsidP="006174B5">
      <w:pPr>
        <w:tabs>
          <w:tab w:val="left" w:pos="2880"/>
        </w:tabs>
        <w:ind w:left="360"/>
      </w:pPr>
      <w:r>
        <w:t>3a. Incorrect username/password provided.</w:t>
      </w:r>
    </w:p>
    <w:p w14:paraId="3A79DDAF" w14:textId="77777777" w:rsidR="006174B5" w:rsidRDefault="006174B5" w:rsidP="006174B5">
      <w:pPr>
        <w:pStyle w:val="ListParagraph"/>
        <w:numPr>
          <w:ilvl w:val="0"/>
          <w:numId w:val="13"/>
        </w:numPr>
        <w:tabs>
          <w:tab w:val="left" w:pos="2880"/>
        </w:tabs>
        <w:spacing w:after="160" w:line="259" w:lineRule="auto"/>
      </w:pPr>
      <w:r>
        <w:t>System displays error message</w:t>
      </w:r>
    </w:p>
    <w:p w14:paraId="703A513F" w14:textId="77777777" w:rsidR="006174B5" w:rsidRDefault="006174B5" w:rsidP="006174B5">
      <w:pPr>
        <w:pStyle w:val="ListParagraph"/>
        <w:numPr>
          <w:ilvl w:val="0"/>
          <w:numId w:val="13"/>
        </w:numPr>
        <w:tabs>
          <w:tab w:val="left" w:pos="2880"/>
        </w:tabs>
        <w:spacing w:after="160" w:line="259" w:lineRule="auto"/>
      </w:pPr>
      <w:r>
        <w:t xml:space="preserve">Return to step 3. </w:t>
      </w:r>
    </w:p>
    <w:p w14:paraId="084BD374" w14:textId="77777777" w:rsidR="006174B5" w:rsidRDefault="006174B5" w:rsidP="006174B5">
      <w:pPr>
        <w:tabs>
          <w:tab w:val="left" w:pos="2880"/>
        </w:tabs>
        <w:ind w:left="360"/>
      </w:pPr>
      <w:r>
        <w:t>3b. Account is inactive.</w:t>
      </w:r>
    </w:p>
    <w:p w14:paraId="5FFBBC77" w14:textId="77777777" w:rsidR="006174B5" w:rsidRDefault="006174B5" w:rsidP="00E12C3A">
      <w:pPr>
        <w:pStyle w:val="ListParagraph"/>
        <w:numPr>
          <w:ilvl w:val="0"/>
          <w:numId w:val="55"/>
        </w:numPr>
        <w:tabs>
          <w:tab w:val="left" w:pos="2880"/>
        </w:tabs>
        <w:spacing w:after="160" w:line="259" w:lineRule="auto"/>
      </w:pPr>
      <w:r>
        <w:t>System displays error message</w:t>
      </w:r>
    </w:p>
    <w:p w14:paraId="577A0B54" w14:textId="77777777" w:rsidR="006174B5" w:rsidRDefault="006174B5" w:rsidP="00E12C3A">
      <w:pPr>
        <w:pStyle w:val="ListParagraph"/>
        <w:numPr>
          <w:ilvl w:val="0"/>
          <w:numId w:val="55"/>
        </w:numPr>
        <w:tabs>
          <w:tab w:val="left" w:pos="2880"/>
        </w:tabs>
        <w:spacing w:after="160" w:line="259" w:lineRule="auto"/>
      </w:pPr>
      <w:r>
        <w:t xml:space="preserve">Return to step 3. </w:t>
      </w:r>
    </w:p>
    <w:p w14:paraId="00117727" w14:textId="77777777" w:rsidR="006174B5" w:rsidRPr="00F04CD6" w:rsidRDefault="006174B5" w:rsidP="006174B5"/>
    <w:p w14:paraId="3914BA48" w14:textId="77777777" w:rsidR="006174B5" w:rsidRDefault="006174B5" w:rsidP="00A35284">
      <w:pPr>
        <w:pStyle w:val="Heading4"/>
      </w:pPr>
      <w:bookmarkStart w:id="12" w:name="_Toc35633539"/>
      <w:r w:rsidRPr="00050F61">
        <w:t xml:space="preserve">Case </w:t>
      </w:r>
      <w:r>
        <w:t>2</w:t>
      </w:r>
      <w:r w:rsidRPr="00050F61">
        <w:t>:</w:t>
      </w:r>
      <w:r>
        <w:t xml:space="preserve"> Checking personal schedule.</w:t>
      </w:r>
      <w:bookmarkEnd w:id="12"/>
    </w:p>
    <w:p w14:paraId="6B3B2EF3" w14:textId="77777777" w:rsidR="006174B5" w:rsidRDefault="006174B5" w:rsidP="006174B5">
      <w:r>
        <w:t>Actor: Floor Employee</w:t>
      </w:r>
    </w:p>
    <w:p w14:paraId="5885231A"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06A07BFC" w14:textId="77777777" w:rsidR="006174B5" w:rsidRDefault="006174B5" w:rsidP="006174B5">
      <w:r>
        <w:t>Main Success Scenario:</w:t>
      </w:r>
    </w:p>
    <w:p w14:paraId="55C1165D" w14:textId="77777777" w:rsidR="006174B5" w:rsidRDefault="006174B5" w:rsidP="00E12C3A">
      <w:pPr>
        <w:pStyle w:val="ListParagraph"/>
        <w:numPr>
          <w:ilvl w:val="0"/>
          <w:numId w:val="58"/>
        </w:numPr>
        <w:spacing w:line="276" w:lineRule="auto"/>
      </w:pPr>
      <w:r>
        <w:t>Floor Employee chooses to see his schedule.</w:t>
      </w:r>
    </w:p>
    <w:p w14:paraId="6B83C0E1" w14:textId="77777777" w:rsidR="006174B5" w:rsidRDefault="006174B5" w:rsidP="00E12C3A">
      <w:pPr>
        <w:pStyle w:val="ListParagraph"/>
        <w:numPr>
          <w:ilvl w:val="0"/>
          <w:numId w:val="58"/>
        </w:numPr>
        <w:spacing w:line="276" w:lineRule="auto"/>
      </w:pPr>
      <w:r>
        <w:t>System displays weekly schedule.</w:t>
      </w:r>
    </w:p>
    <w:p w14:paraId="388B6270" w14:textId="77777777" w:rsidR="006174B5" w:rsidRDefault="006174B5" w:rsidP="006174B5">
      <w:pPr>
        <w:pStyle w:val="ListParagraph"/>
        <w:spacing w:line="276" w:lineRule="auto"/>
        <w:ind w:left="1080"/>
      </w:pPr>
    </w:p>
    <w:p w14:paraId="564C2F57" w14:textId="77777777" w:rsidR="006174B5" w:rsidRDefault="006174B5" w:rsidP="006174B5">
      <w:pPr>
        <w:tabs>
          <w:tab w:val="left" w:pos="2880"/>
        </w:tabs>
        <w:ind w:left="360"/>
      </w:pPr>
      <w:r>
        <w:t>Extensions:</w:t>
      </w:r>
    </w:p>
    <w:p w14:paraId="43C0EF7A" w14:textId="77777777" w:rsidR="006174B5" w:rsidRDefault="006174B5" w:rsidP="006174B5">
      <w:pPr>
        <w:tabs>
          <w:tab w:val="left" w:pos="2880"/>
        </w:tabs>
        <w:ind w:left="360"/>
      </w:pPr>
      <w:r>
        <w:t>2a. Schedule has not been generated yet.</w:t>
      </w:r>
    </w:p>
    <w:p w14:paraId="5BAFF11D" w14:textId="77777777" w:rsidR="006174B5" w:rsidRDefault="006174B5" w:rsidP="006174B5">
      <w:pPr>
        <w:pStyle w:val="ListParagraph"/>
        <w:numPr>
          <w:ilvl w:val="0"/>
          <w:numId w:val="30"/>
        </w:numPr>
        <w:tabs>
          <w:tab w:val="left" w:pos="2880"/>
        </w:tabs>
        <w:spacing w:after="160" w:line="259" w:lineRule="auto"/>
      </w:pPr>
      <w:r>
        <w:t>System displays empty schedule.</w:t>
      </w:r>
    </w:p>
    <w:p w14:paraId="07C1BE8E" w14:textId="77777777" w:rsidR="006174B5" w:rsidRDefault="006174B5" w:rsidP="006174B5">
      <w:pPr>
        <w:pStyle w:val="ListParagraph"/>
        <w:numPr>
          <w:ilvl w:val="0"/>
          <w:numId w:val="30"/>
        </w:numPr>
        <w:tabs>
          <w:tab w:val="left" w:pos="2880"/>
        </w:tabs>
        <w:spacing w:after="160" w:line="259" w:lineRule="auto"/>
      </w:pPr>
      <w:r>
        <w:t>End of use case</w:t>
      </w:r>
    </w:p>
    <w:p w14:paraId="2EB7F8F9" w14:textId="77777777" w:rsidR="006174B5" w:rsidRDefault="006174B5" w:rsidP="00A35284">
      <w:pPr>
        <w:pStyle w:val="Heading4"/>
      </w:pPr>
      <w:bookmarkStart w:id="13" w:name="_Toc35633540"/>
      <w:r w:rsidRPr="00BC16DE">
        <w:lastRenderedPageBreak/>
        <w:t xml:space="preserve">Case </w:t>
      </w:r>
      <w:r>
        <w:t>3: Updating stock level (counts towards depletion).</w:t>
      </w:r>
      <w:bookmarkEnd w:id="13"/>
    </w:p>
    <w:p w14:paraId="62D72273" w14:textId="77777777" w:rsidR="006174B5" w:rsidRDefault="006174B5" w:rsidP="006174B5">
      <w:pPr>
        <w:tabs>
          <w:tab w:val="left" w:pos="2880"/>
        </w:tabs>
      </w:pPr>
      <w:r>
        <w:t>Actor: Floor Employee</w:t>
      </w:r>
    </w:p>
    <w:p w14:paraId="7251863E"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3C97EB04" w14:textId="77777777" w:rsidR="006174B5" w:rsidRDefault="006174B5" w:rsidP="006174B5">
      <w:r>
        <w:t>Trigger: The product is either sold or written-off (as i.e. damaged, spoiled, outdated, lost)</w:t>
      </w:r>
    </w:p>
    <w:p w14:paraId="2B1FC0E9" w14:textId="77777777" w:rsidR="006174B5" w:rsidRDefault="006174B5" w:rsidP="006174B5">
      <w:pPr>
        <w:tabs>
          <w:tab w:val="left" w:pos="2880"/>
        </w:tabs>
      </w:pPr>
      <w:r>
        <w:t>Main Success Scenario:</w:t>
      </w:r>
    </w:p>
    <w:p w14:paraId="7C3876EB" w14:textId="77777777" w:rsidR="006174B5" w:rsidRDefault="006174B5" w:rsidP="00E12C3A">
      <w:pPr>
        <w:pStyle w:val="ListParagraph"/>
        <w:numPr>
          <w:ilvl w:val="0"/>
          <w:numId w:val="59"/>
        </w:numPr>
        <w:tabs>
          <w:tab w:val="left" w:pos="2880"/>
        </w:tabs>
        <w:spacing w:after="160" w:line="259" w:lineRule="auto"/>
      </w:pPr>
      <w:r>
        <w:t>Floor Employee accesses product data.</w:t>
      </w:r>
    </w:p>
    <w:p w14:paraId="1D371221" w14:textId="77777777" w:rsidR="006174B5" w:rsidRDefault="006174B5" w:rsidP="00E12C3A">
      <w:pPr>
        <w:pStyle w:val="ListParagraph"/>
        <w:numPr>
          <w:ilvl w:val="0"/>
          <w:numId w:val="59"/>
        </w:numPr>
        <w:tabs>
          <w:tab w:val="left" w:pos="2880"/>
        </w:tabs>
        <w:spacing w:after="160" w:line="259" w:lineRule="auto"/>
      </w:pPr>
      <w:r>
        <w:t>System displays product information.</w:t>
      </w:r>
    </w:p>
    <w:p w14:paraId="64BF4019" w14:textId="77777777" w:rsidR="006174B5" w:rsidRDefault="006174B5" w:rsidP="00E12C3A">
      <w:pPr>
        <w:pStyle w:val="ListParagraph"/>
        <w:numPr>
          <w:ilvl w:val="0"/>
          <w:numId w:val="59"/>
        </w:numPr>
        <w:tabs>
          <w:tab w:val="left" w:pos="2880"/>
        </w:tabs>
        <w:spacing w:after="160" w:line="259" w:lineRule="auto"/>
      </w:pPr>
      <w:r>
        <w:t>Floor employee reduces the quantity of the product and confirms.</w:t>
      </w:r>
    </w:p>
    <w:p w14:paraId="180ADD32" w14:textId="77777777" w:rsidR="006174B5" w:rsidRDefault="006174B5" w:rsidP="00E12C3A">
      <w:pPr>
        <w:pStyle w:val="ListParagraph"/>
        <w:numPr>
          <w:ilvl w:val="0"/>
          <w:numId w:val="59"/>
        </w:numPr>
        <w:tabs>
          <w:tab w:val="left" w:pos="2880"/>
        </w:tabs>
        <w:spacing w:after="160" w:line="259" w:lineRule="auto"/>
      </w:pPr>
      <w:r>
        <w:t>System updates the current stock level</w:t>
      </w:r>
    </w:p>
    <w:p w14:paraId="73D48008" w14:textId="77777777" w:rsidR="006174B5" w:rsidRDefault="006174B5" w:rsidP="006174B5">
      <w:pPr>
        <w:tabs>
          <w:tab w:val="left" w:pos="2880"/>
        </w:tabs>
        <w:ind w:left="360"/>
      </w:pPr>
      <w:r>
        <w:t>Extensions:</w:t>
      </w:r>
    </w:p>
    <w:p w14:paraId="3A40ADF0" w14:textId="77777777" w:rsidR="006174B5" w:rsidRDefault="006174B5" w:rsidP="006174B5">
      <w:pPr>
        <w:tabs>
          <w:tab w:val="left" w:pos="2880"/>
        </w:tabs>
        <w:ind w:left="360"/>
      </w:pPr>
      <w:r>
        <w:t>3a. The inputted amount is invalid.</w:t>
      </w:r>
    </w:p>
    <w:p w14:paraId="5E5DB3EA" w14:textId="77777777" w:rsidR="006174B5" w:rsidRDefault="006174B5" w:rsidP="006174B5">
      <w:pPr>
        <w:pStyle w:val="ListParagraph"/>
        <w:numPr>
          <w:ilvl w:val="0"/>
          <w:numId w:val="32"/>
        </w:numPr>
        <w:tabs>
          <w:tab w:val="left" w:pos="2880"/>
        </w:tabs>
        <w:spacing w:after="160" w:line="259" w:lineRule="auto"/>
      </w:pPr>
      <w:r>
        <w:t>System displays error message and rejects the change.</w:t>
      </w:r>
    </w:p>
    <w:p w14:paraId="4BCC0F25" w14:textId="77777777" w:rsidR="006174B5" w:rsidRDefault="006174B5" w:rsidP="006174B5">
      <w:pPr>
        <w:pStyle w:val="ListParagraph"/>
        <w:numPr>
          <w:ilvl w:val="0"/>
          <w:numId w:val="32"/>
        </w:numPr>
        <w:tabs>
          <w:tab w:val="left" w:pos="2880"/>
        </w:tabs>
        <w:spacing w:after="160" w:line="259" w:lineRule="auto"/>
      </w:pPr>
      <w:r>
        <w:t>Return to step 3.</w:t>
      </w:r>
    </w:p>
    <w:p w14:paraId="6E6DD0EF" w14:textId="77777777" w:rsidR="006174B5" w:rsidRDefault="006174B5" w:rsidP="006174B5">
      <w:pPr>
        <w:pStyle w:val="Heading2"/>
      </w:pPr>
    </w:p>
    <w:p w14:paraId="05F56082" w14:textId="77777777" w:rsidR="006174B5" w:rsidRDefault="006174B5" w:rsidP="00A35284">
      <w:pPr>
        <w:pStyle w:val="Heading4"/>
      </w:pPr>
      <w:bookmarkStart w:id="14" w:name="_Toc35633541"/>
      <w:r w:rsidRPr="00BC16DE">
        <w:t xml:space="preserve">Case </w:t>
      </w:r>
      <w:r>
        <w:t>4: Updating stock level (counts towards replenishment).</w:t>
      </w:r>
      <w:bookmarkEnd w:id="14"/>
    </w:p>
    <w:p w14:paraId="3183FC1F" w14:textId="77777777" w:rsidR="006174B5" w:rsidRDefault="006174B5" w:rsidP="006174B5">
      <w:pPr>
        <w:tabs>
          <w:tab w:val="left" w:pos="2880"/>
        </w:tabs>
      </w:pPr>
      <w:r>
        <w:t>Actor: Floor Employee</w:t>
      </w:r>
    </w:p>
    <w:p w14:paraId="2F6C0123"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5D746751" w14:textId="77777777" w:rsidR="006174B5" w:rsidRDefault="006174B5" w:rsidP="006174B5">
      <w:pPr>
        <w:spacing w:line="240" w:lineRule="auto"/>
        <w:ind w:left="720" w:firstLine="0"/>
      </w:pPr>
      <w:r>
        <w:t>Trigger: The product is marked for replenishment (by Administration) or is returned (as i.e. cleared from damage, was missing)</w:t>
      </w:r>
    </w:p>
    <w:p w14:paraId="55AC72D4" w14:textId="77777777" w:rsidR="006174B5" w:rsidRDefault="006174B5" w:rsidP="006174B5">
      <w:pPr>
        <w:spacing w:line="240" w:lineRule="auto"/>
      </w:pPr>
    </w:p>
    <w:p w14:paraId="53BE1824" w14:textId="77777777" w:rsidR="006174B5" w:rsidRDefault="006174B5" w:rsidP="006174B5">
      <w:pPr>
        <w:tabs>
          <w:tab w:val="left" w:pos="2880"/>
        </w:tabs>
      </w:pPr>
      <w:r>
        <w:t>Main Success Scenario:</w:t>
      </w:r>
    </w:p>
    <w:p w14:paraId="3EB0F0D9" w14:textId="77777777" w:rsidR="006174B5" w:rsidRDefault="006174B5" w:rsidP="00E12C3A">
      <w:pPr>
        <w:pStyle w:val="ListParagraph"/>
        <w:numPr>
          <w:ilvl w:val="0"/>
          <w:numId w:val="60"/>
        </w:numPr>
        <w:tabs>
          <w:tab w:val="left" w:pos="2880"/>
        </w:tabs>
        <w:spacing w:after="160" w:line="259" w:lineRule="auto"/>
      </w:pPr>
      <w:r>
        <w:t>Floor Employee accesses product data.</w:t>
      </w:r>
    </w:p>
    <w:p w14:paraId="25149185" w14:textId="77777777" w:rsidR="006174B5" w:rsidRDefault="006174B5" w:rsidP="00E12C3A">
      <w:pPr>
        <w:pStyle w:val="ListParagraph"/>
        <w:numPr>
          <w:ilvl w:val="0"/>
          <w:numId w:val="60"/>
        </w:numPr>
        <w:tabs>
          <w:tab w:val="left" w:pos="2880"/>
        </w:tabs>
        <w:spacing w:after="160" w:line="259" w:lineRule="auto"/>
      </w:pPr>
      <w:r>
        <w:t>System displays product information.</w:t>
      </w:r>
    </w:p>
    <w:p w14:paraId="211F693E" w14:textId="77777777" w:rsidR="006174B5" w:rsidRDefault="006174B5" w:rsidP="00E12C3A">
      <w:pPr>
        <w:pStyle w:val="ListParagraph"/>
        <w:numPr>
          <w:ilvl w:val="0"/>
          <w:numId w:val="60"/>
        </w:numPr>
        <w:tabs>
          <w:tab w:val="left" w:pos="2880"/>
        </w:tabs>
        <w:spacing w:after="160" w:line="259" w:lineRule="auto"/>
      </w:pPr>
      <w:r>
        <w:t>Floor employee increases the quantity of the product and confirms.</w:t>
      </w:r>
    </w:p>
    <w:p w14:paraId="4D1545C4" w14:textId="77777777" w:rsidR="006174B5" w:rsidRDefault="006174B5" w:rsidP="00E12C3A">
      <w:pPr>
        <w:pStyle w:val="ListParagraph"/>
        <w:numPr>
          <w:ilvl w:val="0"/>
          <w:numId w:val="60"/>
        </w:numPr>
        <w:tabs>
          <w:tab w:val="left" w:pos="2880"/>
        </w:tabs>
        <w:spacing w:after="160" w:line="259" w:lineRule="auto"/>
      </w:pPr>
      <w:r>
        <w:t>System updates the current stock level.</w:t>
      </w:r>
    </w:p>
    <w:p w14:paraId="44224CAA" w14:textId="77777777" w:rsidR="006174B5" w:rsidRDefault="006174B5" w:rsidP="006174B5">
      <w:pPr>
        <w:tabs>
          <w:tab w:val="left" w:pos="2880"/>
        </w:tabs>
        <w:ind w:left="360"/>
      </w:pPr>
      <w:r>
        <w:t>Extensions:</w:t>
      </w:r>
    </w:p>
    <w:p w14:paraId="72E3F524" w14:textId="77777777" w:rsidR="006174B5" w:rsidRDefault="006174B5" w:rsidP="006174B5">
      <w:pPr>
        <w:tabs>
          <w:tab w:val="left" w:pos="2880"/>
        </w:tabs>
        <w:ind w:left="360"/>
      </w:pPr>
      <w:r>
        <w:t>3a. The inputted amount is invalid.</w:t>
      </w:r>
    </w:p>
    <w:p w14:paraId="2E4048AF" w14:textId="77777777" w:rsidR="006174B5" w:rsidRDefault="006174B5" w:rsidP="006174B5">
      <w:pPr>
        <w:pStyle w:val="ListParagraph"/>
        <w:numPr>
          <w:ilvl w:val="0"/>
          <w:numId w:val="33"/>
        </w:numPr>
        <w:tabs>
          <w:tab w:val="left" w:pos="2880"/>
        </w:tabs>
        <w:spacing w:after="160" w:line="259" w:lineRule="auto"/>
      </w:pPr>
      <w:r>
        <w:t>System displays error message and rejects the change.</w:t>
      </w:r>
    </w:p>
    <w:p w14:paraId="73313CE9" w14:textId="77777777" w:rsidR="006174B5" w:rsidRDefault="006174B5" w:rsidP="006174B5">
      <w:pPr>
        <w:pStyle w:val="ListParagraph"/>
        <w:numPr>
          <w:ilvl w:val="0"/>
          <w:numId w:val="33"/>
        </w:numPr>
        <w:tabs>
          <w:tab w:val="left" w:pos="2880"/>
        </w:tabs>
        <w:spacing w:after="160" w:line="259" w:lineRule="auto"/>
      </w:pPr>
      <w:r>
        <w:t>Return to step 3.</w:t>
      </w:r>
    </w:p>
    <w:p w14:paraId="42FAA098" w14:textId="77777777" w:rsidR="006174B5" w:rsidRDefault="006174B5" w:rsidP="006174B5">
      <w:pPr>
        <w:tabs>
          <w:tab w:val="left" w:pos="2880"/>
        </w:tabs>
        <w:spacing w:after="160" w:line="259" w:lineRule="auto"/>
        <w:ind w:left="720" w:firstLine="0"/>
      </w:pPr>
    </w:p>
    <w:p w14:paraId="23EFBB11" w14:textId="77777777" w:rsidR="006174B5" w:rsidRPr="004726EB" w:rsidRDefault="006174B5" w:rsidP="00A35284">
      <w:pPr>
        <w:pStyle w:val="Heading4"/>
      </w:pPr>
    </w:p>
    <w:p w14:paraId="3EE83878" w14:textId="77777777" w:rsidR="006174B5" w:rsidRPr="00B160F7" w:rsidRDefault="006174B5" w:rsidP="00A35284">
      <w:pPr>
        <w:pStyle w:val="Heading4"/>
      </w:pPr>
      <w:bookmarkStart w:id="15" w:name="_Toc35633542"/>
      <w:r w:rsidRPr="00B160F7">
        <w:t xml:space="preserve">Case </w:t>
      </w:r>
      <w:r>
        <w:t>5</w:t>
      </w:r>
      <w:r w:rsidRPr="00B160F7">
        <w:t xml:space="preserve">: Updating </w:t>
      </w:r>
      <w:r>
        <w:t>product</w:t>
      </w:r>
      <w:r w:rsidRPr="00B160F7">
        <w:t xml:space="preserve"> data</w:t>
      </w:r>
      <w:bookmarkEnd w:id="15"/>
    </w:p>
    <w:p w14:paraId="6DCB1D65" w14:textId="77777777" w:rsidR="006174B5" w:rsidRDefault="006174B5" w:rsidP="006174B5">
      <w:pPr>
        <w:tabs>
          <w:tab w:val="left" w:pos="2880"/>
        </w:tabs>
      </w:pPr>
      <w:r>
        <w:t>Actor: Administrative Employee</w:t>
      </w:r>
    </w:p>
    <w:p w14:paraId="2433A8AC"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6CDAA76C" w14:textId="77777777" w:rsidR="006174B5" w:rsidRDefault="006174B5" w:rsidP="006174B5">
      <w:pPr>
        <w:tabs>
          <w:tab w:val="left" w:pos="2880"/>
        </w:tabs>
      </w:pPr>
      <w:r>
        <w:t>Main Success Scenario:</w:t>
      </w:r>
    </w:p>
    <w:p w14:paraId="1B55CB61" w14:textId="77777777" w:rsidR="006174B5" w:rsidRDefault="006174B5" w:rsidP="00E12C3A">
      <w:pPr>
        <w:pStyle w:val="ListParagraph"/>
        <w:numPr>
          <w:ilvl w:val="0"/>
          <w:numId w:val="61"/>
        </w:numPr>
        <w:tabs>
          <w:tab w:val="left" w:pos="2880"/>
        </w:tabs>
        <w:spacing w:after="160" w:line="259" w:lineRule="auto"/>
      </w:pPr>
      <w:r>
        <w:t xml:space="preserve">Administrative Employee selects the product. </w:t>
      </w:r>
    </w:p>
    <w:p w14:paraId="45680681" w14:textId="77777777" w:rsidR="006174B5" w:rsidRDefault="006174B5" w:rsidP="00E12C3A">
      <w:pPr>
        <w:pStyle w:val="ListParagraph"/>
        <w:numPr>
          <w:ilvl w:val="0"/>
          <w:numId w:val="61"/>
        </w:numPr>
        <w:tabs>
          <w:tab w:val="left" w:pos="2880"/>
        </w:tabs>
        <w:spacing w:after="160" w:line="259" w:lineRule="auto"/>
      </w:pPr>
      <w:r>
        <w:t>All previously inputted data is displayed.</w:t>
      </w:r>
    </w:p>
    <w:p w14:paraId="42CE5A88" w14:textId="77777777" w:rsidR="006174B5" w:rsidRDefault="006174B5" w:rsidP="00E12C3A">
      <w:pPr>
        <w:pStyle w:val="ListParagraph"/>
        <w:numPr>
          <w:ilvl w:val="0"/>
          <w:numId w:val="61"/>
        </w:numPr>
        <w:tabs>
          <w:tab w:val="left" w:pos="2880"/>
        </w:tabs>
        <w:spacing w:after="160" w:line="259" w:lineRule="auto"/>
      </w:pPr>
      <w:r>
        <w:t>Floor Employee modifies product description or/and price and confirms.</w:t>
      </w:r>
    </w:p>
    <w:p w14:paraId="0173DAD1" w14:textId="77777777" w:rsidR="006174B5" w:rsidRDefault="006174B5" w:rsidP="00E12C3A">
      <w:pPr>
        <w:pStyle w:val="ListParagraph"/>
        <w:numPr>
          <w:ilvl w:val="0"/>
          <w:numId w:val="61"/>
        </w:numPr>
        <w:tabs>
          <w:tab w:val="left" w:pos="2880"/>
        </w:tabs>
        <w:spacing w:after="160" w:line="259" w:lineRule="auto"/>
      </w:pPr>
      <w:r>
        <w:t>System overwrites the data.</w:t>
      </w:r>
    </w:p>
    <w:p w14:paraId="549E3B5F" w14:textId="77777777" w:rsidR="006174B5" w:rsidRDefault="006174B5" w:rsidP="006174B5">
      <w:pPr>
        <w:tabs>
          <w:tab w:val="left" w:pos="2880"/>
        </w:tabs>
        <w:ind w:left="360"/>
      </w:pPr>
      <w:r>
        <w:t>Extensions</w:t>
      </w:r>
    </w:p>
    <w:p w14:paraId="5558953C" w14:textId="77777777" w:rsidR="006174B5" w:rsidRDefault="006174B5" w:rsidP="006174B5">
      <w:pPr>
        <w:tabs>
          <w:tab w:val="left" w:pos="2880"/>
        </w:tabs>
        <w:ind w:left="360"/>
      </w:pPr>
      <w:r>
        <w:t>3a. One or more mandatory fields are empty or invalid</w:t>
      </w:r>
    </w:p>
    <w:p w14:paraId="42620F6A" w14:textId="77777777" w:rsidR="006174B5" w:rsidRDefault="006174B5" w:rsidP="006174B5">
      <w:pPr>
        <w:pStyle w:val="ListParagraph"/>
        <w:numPr>
          <w:ilvl w:val="0"/>
          <w:numId w:val="34"/>
        </w:numPr>
        <w:tabs>
          <w:tab w:val="left" w:pos="2880"/>
        </w:tabs>
        <w:spacing w:after="160" w:line="259" w:lineRule="auto"/>
      </w:pPr>
      <w:r>
        <w:t>System displays error message and discards changes.</w:t>
      </w:r>
    </w:p>
    <w:p w14:paraId="46F62F92" w14:textId="77777777" w:rsidR="006174B5" w:rsidRDefault="006174B5" w:rsidP="006174B5">
      <w:pPr>
        <w:pStyle w:val="ListParagraph"/>
        <w:numPr>
          <w:ilvl w:val="0"/>
          <w:numId w:val="34"/>
        </w:numPr>
        <w:tabs>
          <w:tab w:val="left" w:pos="2880"/>
        </w:tabs>
        <w:spacing w:after="160" w:line="259" w:lineRule="auto"/>
      </w:pPr>
      <w:r>
        <w:t>Return to step 3.</w:t>
      </w:r>
    </w:p>
    <w:p w14:paraId="6D8BDA9D" w14:textId="77777777" w:rsidR="006174B5" w:rsidRDefault="006174B5" w:rsidP="006174B5">
      <w:pPr>
        <w:pStyle w:val="ListParagraph"/>
        <w:tabs>
          <w:tab w:val="left" w:pos="2880"/>
        </w:tabs>
        <w:spacing w:after="160" w:line="259" w:lineRule="auto"/>
        <w:ind w:left="1800"/>
      </w:pPr>
    </w:p>
    <w:p w14:paraId="294EAC6D" w14:textId="77777777" w:rsidR="006174B5" w:rsidRDefault="006174B5" w:rsidP="00A35284">
      <w:pPr>
        <w:pStyle w:val="Heading4"/>
      </w:pPr>
      <w:bookmarkStart w:id="16" w:name="_Toc35633543"/>
      <w:r w:rsidRPr="00BC16DE">
        <w:t xml:space="preserve">Case </w:t>
      </w:r>
      <w:r>
        <w:t>6: Adding a new product</w:t>
      </w:r>
      <w:bookmarkEnd w:id="16"/>
    </w:p>
    <w:p w14:paraId="4A39A0F2" w14:textId="77777777" w:rsidR="006174B5" w:rsidRDefault="006174B5" w:rsidP="006174B5">
      <w:pPr>
        <w:tabs>
          <w:tab w:val="left" w:pos="2880"/>
        </w:tabs>
      </w:pPr>
      <w:r>
        <w:t>Actor: Administrative Employee</w:t>
      </w:r>
    </w:p>
    <w:p w14:paraId="1FE04B78"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7ABBEF1D" w14:textId="77777777" w:rsidR="006174B5" w:rsidRDefault="006174B5" w:rsidP="006174B5">
      <w:pPr>
        <w:tabs>
          <w:tab w:val="left" w:pos="2880"/>
        </w:tabs>
      </w:pPr>
      <w:r>
        <w:t>Main Success Scenario:</w:t>
      </w:r>
    </w:p>
    <w:p w14:paraId="16D13867" w14:textId="77777777" w:rsidR="006174B5" w:rsidRDefault="006174B5" w:rsidP="00E12C3A">
      <w:pPr>
        <w:pStyle w:val="ListParagraph"/>
        <w:numPr>
          <w:ilvl w:val="0"/>
          <w:numId w:val="62"/>
        </w:numPr>
        <w:tabs>
          <w:tab w:val="left" w:pos="2880"/>
        </w:tabs>
        <w:spacing w:after="160" w:line="259" w:lineRule="auto"/>
      </w:pPr>
      <w:r>
        <w:t>Administrative employee accesses the product section.</w:t>
      </w:r>
    </w:p>
    <w:p w14:paraId="736D8D79" w14:textId="77777777" w:rsidR="006174B5" w:rsidRDefault="006174B5" w:rsidP="00E12C3A">
      <w:pPr>
        <w:pStyle w:val="ListParagraph"/>
        <w:numPr>
          <w:ilvl w:val="0"/>
          <w:numId w:val="62"/>
        </w:numPr>
        <w:tabs>
          <w:tab w:val="left" w:pos="2880"/>
        </w:tabs>
        <w:spacing w:after="160" w:line="259" w:lineRule="auto"/>
      </w:pPr>
      <w:r>
        <w:t>System displays options for adding new product.</w:t>
      </w:r>
    </w:p>
    <w:p w14:paraId="4CD954CA" w14:textId="77777777" w:rsidR="006174B5" w:rsidRDefault="006174B5" w:rsidP="00E12C3A">
      <w:pPr>
        <w:pStyle w:val="ListParagraph"/>
        <w:numPr>
          <w:ilvl w:val="0"/>
          <w:numId w:val="62"/>
        </w:numPr>
        <w:tabs>
          <w:tab w:val="left" w:pos="2880"/>
        </w:tabs>
        <w:spacing w:after="160" w:line="259" w:lineRule="auto"/>
      </w:pPr>
      <w:r>
        <w:t>Administrative employee fills in all the required information and confirms.</w:t>
      </w:r>
    </w:p>
    <w:p w14:paraId="4896B0B5" w14:textId="77777777" w:rsidR="006174B5" w:rsidRDefault="006174B5" w:rsidP="00E12C3A">
      <w:pPr>
        <w:pStyle w:val="ListParagraph"/>
        <w:numPr>
          <w:ilvl w:val="0"/>
          <w:numId w:val="62"/>
        </w:numPr>
        <w:tabs>
          <w:tab w:val="left" w:pos="2880"/>
        </w:tabs>
        <w:spacing w:after="160" w:line="259" w:lineRule="auto"/>
      </w:pPr>
      <w:r>
        <w:t>System adds the new product to the database.</w:t>
      </w:r>
    </w:p>
    <w:p w14:paraId="5805FC19" w14:textId="77777777" w:rsidR="006174B5" w:rsidRDefault="006174B5" w:rsidP="006174B5">
      <w:pPr>
        <w:tabs>
          <w:tab w:val="left" w:pos="2880"/>
        </w:tabs>
        <w:ind w:left="360"/>
      </w:pPr>
      <w:r>
        <w:t>Extensions:</w:t>
      </w:r>
    </w:p>
    <w:p w14:paraId="78A53DF2" w14:textId="77777777" w:rsidR="006174B5" w:rsidRDefault="006174B5" w:rsidP="006174B5">
      <w:pPr>
        <w:tabs>
          <w:tab w:val="left" w:pos="2880"/>
        </w:tabs>
        <w:ind w:left="360"/>
      </w:pPr>
      <w:r>
        <w:t>3a. One or more mandatory fields are empty or invalid.</w:t>
      </w:r>
    </w:p>
    <w:p w14:paraId="76465835" w14:textId="77777777" w:rsidR="006174B5" w:rsidRDefault="006174B5" w:rsidP="006174B5">
      <w:pPr>
        <w:pStyle w:val="ListParagraph"/>
        <w:numPr>
          <w:ilvl w:val="0"/>
          <w:numId w:val="35"/>
        </w:numPr>
        <w:tabs>
          <w:tab w:val="left" w:pos="2880"/>
        </w:tabs>
        <w:spacing w:after="160" w:line="259" w:lineRule="auto"/>
      </w:pPr>
      <w:r>
        <w:t>System displays error message and discards changes.</w:t>
      </w:r>
    </w:p>
    <w:p w14:paraId="03B2EDA8" w14:textId="77777777" w:rsidR="006174B5" w:rsidRDefault="006174B5" w:rsidP="006174B5">
      <w:pPr>
        <w:pStyle w:val="ListParagraph"/>
        <w:numPr>
          <w:ilvl w:val="0"/>
          <w:numId w:val="35"/>
        </w:numPr>
        <w:tabs>
          <w:tab w:val="left" w:pos="2880"/>
        </w:tabs>
        <w:spacing w:after="160" w:line="259" w:lineRule="auto"/>
      </w:pPr>
      <w:r>
        <w:t>Return to step 3.</w:t>
      </w:r>
    </w:p>
    <w:p w14:paraId="0253F803" w14:textId="77777777" w:rsidR="006174B5" w:rsidRPr="00CF70B6" w:rsidRDefault="006174B5" w:rsidP="006174B5">
      <w:pPr>
        <w:tabs>
          <w:tab w:val="left" w:pos="2880"/>
        </w:tabs>
        <w:ind w:left="360"/>
      </w:pPr>
    </w:p>
    <w:p w14:paraId="6A5E447C" w14:textId="77777777" w:rsidR="006174B5" w:rsidRDefault="006174B5" w:rsidP="00A35284">
      <w:pPr>
        <w:pStyle w:val="Heading4"/>
      </w:pPr>
      <w:bookmarkStart w:id="17" w:name="_Toc35633544"/>
      <w:r w:rsidRPr="007F0F03">
        <w:lastRenderedPageBreak/>
        <w:t xml:space="preserve">Case </w:t>
      </w:r>
      <w:r>
        <w:t>7: Adding a new employee/user</w:t>
      </w:r>
      <w:bookmarkEnd w:id="17"/>
    </w:p>
    <w:p w14:paraId="3D762822" w14:textId="77777777" w:rsidR="006174B5" w:rsidRDefault="006174B5" w:rsidP="006174B5">
      <w:pPr>
        <w:tabs>
          <w:tab w:val="left" w:pos="2880"/>
        </w:tabs>
      </w:pPr>
      <w:r>
        <w:t>Actor: Administration Employee</w:t>
      </w:r>
    </w:p>
    <w:p w14:paraId="78EE7E15"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7067F4BF" w14:textId="77777777" w:rsidR="006174B5" w:rsidRDefault="006174B5" w:rsidP="006174B5">
      <w:pPr>
        <w:tabs>
          <w:tab w:val="left" w:pos="2880"/>
        </w:tabs>
      </w:pPr>
      <w:r>
        <w:t>Main Success Scenario:</w:t>
      </w:r>
    </w:p>
    <w:p w14:paraId="5F252CCF" w14:textId="77777777" w:rsidR="006174B5" w:rsidRDefault="006174B5" w:rsidP="00E12C3A">
      <w:pPr>
        <w:pStyle w:val="ListParagraph"/>
        <w:numPr>
          <w:ilvl w:val="0"/>
          <w:numId w:val="63"/>
        </w:numPr>
        <w:tabs>
          <w:tab w:val="left" w:pos="2880"/>
        </w:tabs>
        <w:spacing w:after="160" w:line="259" w:lineRule="auto"/>
      </w:pPr>
      <w:r>
        <w:t>Administrative employee accesses the employee section.</w:t>
      </w:r>
    </w:p>
    <w:p w14:paraId="3034F0EB" w14:textId="77777777" w:rsidR="006174B5" w:rsidRDefault="006174B5" w:rsidP="00E12C3A">
      <w:pPr>
        <w:pStyle w:val="ListParagraph"/>
        <w:numPr>
          <w:ilvl w:val="0"/>
          <w:numId w:val="63"/>
        </w:numPr>
        <w:tabs>
          <w:tab w:val="left" w:pos="2880"/>
        </w:tabs>
        <w:spacing w:after="160" w:line="259" w:lineRule="auto"/>
      </w:pPr>
      <w:r>
        <w:t>System displays options for adding new product.</w:t>
      </w:r>
    </w:p>
    <w:p w14:paraId="7A0B3A8A" w14:textId="77777777" w:rsidR="006174B5" w:rsidRDefault="006174B5" w:rsidP="00E12C3A">
      <w:pPr>
        <w:pStyle w:val="ListParagraph"/>
        <w:numPr>
          <w:ilvl w:val="0"/>
          <w:numId w:val="63"/>
        </w:numPr>
        <w:tabs>
          <w:tab w:val="left" w:pos="2880"/>
        </w:tabs>
        <w:spacing w:after="160" w:line="259" w:lineRule="auto"/>
      </w:pPr>
      <w:r>
        <w:t>Administrative Employee fills in all the required information and confirms.</w:t>
      </w:r>
    </w:p>
    <w:p w14:paraId="1BD1B1CD" w14:textId="77777777" w:rsidR="006174B5" w:rsidRDefault="006174B5" w:rsidP="00E12C3A">
      <w:pPr>
        <w:pStyle w:val="ListParagraph"/>
        <w:numPr>
          <w:ilvl w:val="0"/>
          <w:numId w:val="63"/>
        </w:numPr>
        <w:tabs>
          <w:tab w:val="left" w:pos="2880"/>
        </w:tabs>
        <w:spacing w:after="160" w:line="259" w:lineRule="auto"/>
      </w:pPr>
      <w:r>
        <w:t>System generates username and password and sends it in an email.</w:t>
      </w:r>
    </w:p>
    <w:p w14:paraId="569ECE14" w14:textId="77777777" w:rsidR="006174B5" w:rsidRDefault="006174B5" w:rsidP="006174B5">
      <w:pPr>
        <w:tabs>
          <w:tab w:val="left" w:pos="2880"/>
        </w:tabs>
        <w:ind w:left="360"/>
      </w:pPr>
      <w:r>
        <w:t>Extensions:</w:t>
      </w:r>
    </w:p>
    <w:p w14:paraId="2554AF7B" w14:textId="77777777" w:rsidR="006174B5" w:rsidRDefault="006174B5" w:rsidP="006174B5">
      <w:pPr>
        <w:tabs>
          <w:tab w:val="left" w:pos="2880"/>
        </w:tabs>
        <w:ind w:left="360"/>
      </w:pPr>
      <w:r>
        <w:t>3a. One or more mandatory fields are empty or invalid</w:t>
      </w:r>
    </w:p>
    <w:p w14:paraId="3CDCCFD6" w14:textId="77777777" w:rsidR="006174B5" w:rsidRDefault="006174B5" w:rsidP="006174B5">
      <w:pPr>
        <w:pStyle w:val="ListParagraph"/>
        <w:numPr>
          <w:ilvl w:val="0"/>
          <w:numId w:val="36"/>
        </w:numPr>
        <w:tabs>
          <w:tab w:val="left" w:pos="2880"/>
        </w:tabs>
        <w:spacing w:after="160" w:line="259" w:lineRule="auto"/>
      </w:pPr>
      <w:r>
        <w:t>System displays error message.</w:t>
      </w:r>
    </w:p>
    <w:p w14:paraId="7E1E0986" w14:textId="77777777" w:rsidR="006174B5" w:rsidRDefault="006174B5" w:rsidP="006174B5">
      <w:pPr>
        <w:pStyle w:val="ListParagraph"/>
        <w:numPr>
          <w:ilvl w:val="0"/>
          <w:numId w:val="36"/>
        </w:numPr>
        <w:tabs>
          <w:tab w:val="left" w:pos="2880"/>
        </w:tabs>
        <w:spacing w:after="160" w:line="259" w:lineRule="auto"/>
      </w:pPr>
      <w:r>
        <w:t>Return to step 3.</w:t>
      </w:r>
    </w:p>
    <w:p w14:paraId="61605024" w14:textId="77777777" w:rsidR="006174B5" w:rsidRPr="00943B61" w:rsidRDefault="006174B5" w:rsidP="006174B5">
      <w:pPr>
        <w:tabs>
          <w:tab w:val="left" w:pos="2880"/>
        </w:tabs>
        <w:spacing w:after="160" w:line="259" w:lineRule="auto"/>
        <w:rPr>
          <w:b/>
          <w:bCs/>
        </w:rPr>
      </w:pPr>
      <w:r>
        <w:t xml:space="preserve">           </w:t>
      </w:r>
    </w:p>
    <w:p w14:paraId="46EF55A9" w14:textId="77777777" w:rsidR="006174B5" w:rsidRPr="00B160F7" w:rsidRDefault="006174B5" w:rsidP="00A35284">
      <w:pPr>
        <w:pStyle w:val="Heading4"/>
      </w:pPr>
      <w:bookmarkStart w:id="18" w:name="_Toc35633545"/>
      <w:r w:rsidRPr="00B160F7">
        <w:t xml:space="preserve">Case </w:t>
      </w:r>
      <w:r>
        <w:t>8</w:t>
      </w:r>
      <w:r w:rsidRPr="00B160F7">
        <w:t>: Updating employee/user data</w:t>
      </w:r>
      <w:bookmarkEnd w:id="18"/>
    </w:p>
    <w:p w14:paraId="66B61367" w14:textId="77777777" w:rsidR="006174B5" w:rsidRDefault="006174B5" w:rsidP="006174B5">
      <w:pPr>
        <w:tabs>
          <w:tab w:val="left" w:pos="2880"/>
        </w:tabs>
      </w:pPr>
      <w:r>
        <w:t>Actor: Administration Employee</w:t>
      </w:r>
    </w:p>
    <w:p w14:paraId="72133C8B"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67069070" w14:textId="77777777" w:rsidR="006174B5" w:rsidRDefault="006174B5" w:rsidP="006174B5">
      <w:pPr>
        <w:tabs>
          <w:tab w:val="left" w:pos="2880"/>
        </w:tabs>
      </w:pPr>
      <w:r>
        <w:t>Main Success Scenario:</w:t>
      </w:r>
    </w:p>
    <w:p w14:paraId="01E000EB" w14:textId="77777777" w:rsidR="006174B5" w:rsidRDefault="006174B5" w:rsidP="00E12C3A">
      <w:pPr>
        <w:pStyle w:val="ListParagraph"/>
        <w:numPr>
          <w:ilvl w:val="0"/>
          <w:numId w:val="64"/>
        </w:numPr>
        <w:tabs>
          <w:tab w:val="left" w:pos="2880"/>
        </w:tabs>
        <w:spacing w:after="160" w:line="259" w:lineRule="auto"/>
      </w:pPr>
      <w:r>
        <w:t>Administrative employee accesses the employee section and selects the department.</w:t>
      </w:r>
    </w:p>
    <w:p w14:paraId="098FDDE3" w14:textId="77777777" w:rsidR="006174B5" w:rsidRDefault="006174B5" w:rsidP="00E12C3A">
      <w:pPr>
        <w:pStyle w:val="ListParagraph"/>
        <w:numPr>
          <w:ilvl w:val="0"/>
          <w:numId w:val="64"/>
        </w:numPr>
        <w:tabs>
          <w:tab w:val="left" w:pos="2880"/>
        </w:tabs>
        <w:spacing w:after="160" w:line="259" w:lineRule="auto"/>
      </w:pPr>
      <w:r>
        <w:t>System displays employee accounts per department.</w:t>
      </w:r>
    </w:p>
    <w:p w14:paraId="6F400EE1" w14:textId="77777777" w:rsidR="006174B5" w:rsidRDefault="006174B5" w:rsidP="00E12C3A">
      <w:pPr>
        <w:pStyle w:val="ListParagraph"/>
        <w:numPr>
          <w:ilvl w:val="0"/>
          <w:numId w:val="64"/>
        </w:numPr>
        <w:tabs>
          <w:tab w:val="left" w:pos="2880"/>
        </w:tabs>
        <w:spacing w:after="160" w:line="259" w:lineRule="auto"/>
      </w:pPr>
      <w:r>
        <w:t>Administrative Employee selects the account to edit.</w:t>
      </w:r>
    </w:p>
    <w:p w14:paraId="0787AE2A" w14:textId="77777777" w:rsidR="006174B5" w:rsidRDefault="006174B5" w:rsidP="00E12C3A">
      <w:pPr>
        <w:pStyle w:val="ListParagraph"/>
        <w:numPr>
          <w:ilvl w:val="0"/>
          <w:numId w:val="64"/>
        </w:numPr>
        <w:tabs>
          <w:tab w:val="left" w:pos="2880"/>
        </w:tabs>
        <w:spacing w:after="160" w:line="259" w:lineRule="auto"/>
      </w:pPr>
      <w:r>
        <w:t>All previously inputted data is displayed in the fields.</w:t>
      </w:r>
    </w:p>
    <w:p w14:paraId="7B31431E" w14:textId="77777777" w:rsidR="006174B5" w:rsidRDefault="006174B5" w:rsidP="00E12C3A">
      <w:pPr>
        <w:pStyle w:val="ListParagraph"/>
        <w:numPr>
          <w:ilvl w:val="0"/>
          <w:numId w:val="64"/>
        </w:numPr>
        <w:tabs>
          <w:tab w:val="left" w:pos="2880"/>
        </w:tabs>
        <w:spacing w:after="160" w:line="259" w:lineRule="auto"/>
      </w:pPr>
      <w:r>
        <w:t>Administrative Employee modifies the desired data and confirms.</w:t>
      </w:r>
    </w:p>
    <w:p w14:paraId="2BE8C924" w14:textId="77777777" w:rsidR="006174B5" w:rsidRDefault="006174B5" w:rsidP="00E12C3A">
      <w:pPr>
        <w:pStyle w:val="ListParagraph"/>
        <w:numPr>
          <w:ilvl w:val="0"/>
          <w:numId w:val="64"/>
        </w:numPr>
        <w:tabs>
          <w:tab w:val="left" w:pos="2880"/>
        </w:tabs>
        <w:spacing w:after="160" w:line="259" w:lineRule="auto"/>
      </w:pPr>
      <w:r>
        <w:t>System overwrites the data.</w:t>
      </w:r>
    </w:p>
    <w:p w14:paraId="1C792BA5" w14:textId="77777777" w:rsidR="006174B5" w:rsidRDefault="006174B5" w:rsidP="006174B5">
      <w:pPr>
        <w:tabs>
          <w:tab w:val="left" w:pos="2880"/>
        </w:tabs>
        <w:ind w:left="360"/>
      </w:pPr>
      <w:r>
        <w:t>Extensions:</w:t>
      </w:r>
    </w:p>
    <w:p w14:paraId="6F8C09F1" w14:textId="77777777" w:rsidR="006174B5" w:rsidRDefault="006174B5" w:rsidP="006174B5">
      <w:pPr>
        <w:tabs>
          <w:tab w:val="left" w:pos="2880"/>
        </w:tabs>
        <w:ind w:left="360"/>
      </w:pPr>
      <w:r>
        <w:t>5a. One or more mandatory fields are empty or invalid</w:t>
      </w:r>
    </w:p>
    <w:p w14:paraId="6A665ACF" w14:textId="77777777" w:rsidR="006174B5" w:rsidRDefault="006174B5" w:rsidP="006174B5">
      <w:pPr>
        <w:pStyle w:val="ListParagraph"/>
        <w:numPr>
          <w:ilvl w:val="0"/>
          <w:numId w:val="37"/>
        </w:numPr>
        <w:tabs>
          <w:tab w:val="left" w:pos="2880"/>
        </w:tabs>
        <w:spacing w:after="160" w:line="259" w:lineRule="auto"/>
      </w:pPr>
      <w:r>
        <w:t>System displays error message and discards changes.</w:t>
      </w:r>
    </w:p>
    <w:p w14:paraId="73B6A591" w14:textId="77777777" w:rsidR="006174B5" w:rsidRDefault="006174B5" w:rsidP="006174B5">
      <w:pPr>
        <w:pStyle w:val="ListParagraph"/>
        <w:numPr>
          <w:ilvl w:val="0"/>
          <w:numId w:val="37"/>
        </w:numPr>
        <w:tabs>
          <w:tab w:val="left" w:pos="2880"/>
        </w:tabs>
        <w:spacing w:after="160" w:line="259" w:lineRule="auto"/>
      </w:pPr>
      <w:r>
        <w:t>Return to step 3.</w:t>
      </w:r>
    </w:p>
    <w:p w14:paraId="40FA9ADF" w14:textId="77777777" w:rsidR="006174B5" w:rsidRDefault="006174B5" w:rsidP="006174B5">
      <w:pPr>
        <w:pStyle w:val="ListParagraph"/>
        <w:tabs>
          <w:tab w:val="left" w:pos="2880"/>
        </w:tabs>
        <w:spacing w:after="160" w:line="259" w:lineRule="auto"/>
        <w:ind w:left="1800"/>
      </w:pPr>
    </w:p>
    <w:p w14:paraId="691425C4" w14:textId="77777777" w:rsidR="006174B5" w:rsidRPr="00AD51E9" w:rsidRDefault="006174B5" w:rsidP="00A35284">
      <w:pPr>
        <w:pStyle w:val="Heading4"/>
      </w:pPr>
      <w:r w:rsidRPr="00AD51E9">
        <w:lastRenderedPageBreak/>
        <w:t xml:space="preserve"> </w:t>
      </w:r>
      <w:bookmarkStart w:id="19" w:name="_Toc35633546"/>
      <w:r w:rsidRPr="00AD51E9">
        <w:t>Case 9: Deactivating employee/user account</w:t>
      </w:r>
      <w:bookmarkEnd w:id="19"/>
    </w:p>
    <w:p w14:paraId="44F9B85A" w14:textId="77777777" w:rsidR="006174B5" w:rsidRDefault="006174B5" w:rsidP="006174B5">
      <w:pPr>
        <w:tabs>
          <w:tab w:val="left" w:pos="2880"/>
        </w:tabs>
      </w:pPr>
      <w:r>
        <w:t>Actor: Administration Employee</w:t>
      </w:r>
    </w:p>
    <w:p w14:paraId="3B2240F8"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2C232FA1" w14:textId="77777777" w:rsidR="006174B5" w:rsidRDefault="006174B5" w:rsidP="006174B5">
      <w:pPr>
        <w:tabs>
          <w:tab w:val="left" w:pos="2880"/>
        </w:tabs>
      </w:pPr>
      <w:r>
        <w:t>Main Success Scenario:</w:t>
      </w:r>
    </w:p>
    <w:p w14:paraId="5CE6FC8B" w14:textId="77777777" w:rsidR="006174B5" w:rsidRDefault="006174B5" w:rsidP="00E12C3A">
      <w:pPr>
        <w:pStyle w:val="ListParagraph"/>
        <w:numPr>
          <w:ilvl w:val="0"/>
          <w:numId w:val="53"/>
        </w:numPr>
        <w:tabs>
          <w:tab w:val="left" w:pos="2880"/>
        </w:tabs>
        <w:spacing w:after="160" w:line="259" w:lineRule="auto"/>
      </w:pPr>
      <w:r>
        <w:t>Administrative employee accesses the employee section and selects the department.</w:t>
      </w:r>
    </w:p>
    <w:p w14:paraId="24733E29" w14:textId="77777777" w:rsidR="006174B5" w:rsidRDefault="006174B5" w:rsidP="00E12C3A">
      <w:pPr>
        <w:pStyle w:val="ListParagraph"/>
        <w:numPr>
          <w:ilvl w:val="0"/>
          <w:numId w:val="53"/>
        </w:numPr>
        <w:tabs>
          <w:tab w:val="left" w:pos="2880"/>
        </w:tabs>
        <w:spacing w:after="160" w:line="259" w:lineRule="auto"/>
      </w:pPr>
      <w:r>
        <w:t>System displays employee accounts per department.</w:t>
      </w:r>
    </w:p>
    <w:p w14:paraId="74246051" w14:textId="77777777" w:rsidR="006174B5" w:rsidRDefault="006174B5" w:rsidP="00E12C3A">
      <w:pPr>
        <w:pStyle w:val="ListParagraph"/>
        <w:numPr>
          <w:ilvl w:val="0"/>
          <w:numId w:val="53"/>
        </w:numPr>
        <w:tabs>
          <w:tab w:val="left" w:pos="2880"/>
        </w:tabs>
        <w:spacing w:after="160" w:line="259" w:lineRule="auto"/>
      </w:pPr>
      <w:r>
        <w:t>Administrative Employee selects the account to deactivate.</w:t>
      </w:r>
    </w:p>
    <w:p w14:paraId="328FF0D2" w14:textId="77777777" w:rsidR="006174B5" w:rsidRDefault="006174B5" w:rsidP="00E12C3A">
      <w:pPr>
        <w:pStyle w:val="ListParagraph"/>
        <w:numPr>
          <w:ilvl w:val="0"/>
          <w:numId w:val="53"/>
        </w:numPr>
        <w:tabs>
          <w:tab w:val="left" w:pos="2880"/>
        </w:tabs>
        <w:spacing w:after="160" w:line="259" w:lineRule="auto"/>
      </w:pPr>
      <w:r>
        <w:t>System finds the account in the database.</w:t>
      </w:r>
    </w:p>
    <w:p w14:paraId="5716899F" w14:textId="77777777" w:rsidR="006174B5" w:rsidRDefault="006174B5" w:rsidP="00E12C3A">
      <w:pPr>
        <w:pStyle w:val="ListParagraph"/>
        <w:numPr>
          <w:ilvl w:val="0"/>
          <w:numId w:val="53"/>
        </w:numPr>
        <w:tabs>
          <w:tab w:val="left" w:pos="2880"/>
        </w:tabs>
        <w:spacing w:after="160" w:line="259" w:lineRule="auto"/>
      </w:pPr>
      <w:r>
        <w:t>Administrative Employee provides reasons for deactivation and confirms.</w:t>
      </w:r>
    </w:p>
    <w:p w14:paraId="16AA70BB" w14:textId="77777777" w:rsidR="006174B5" w:rsidRDefault="006174B5" w:rsidP="00E12C3A">
      <w:pPr>
        <w:pStyle w:val="ListParagraph"/>
        <w:numPr>
          <w:ilvl w:val="0"/>
          <w:numId w:val="53"/>
        </w:numPr>
        <w:tabs>
          <w:tab w:val="left" w:pos="2880"/>
        </w:tabs>
        <w:spacing w:after="160" w:line="259" w:lineRule="auto"/>
      </w:pPr>
      <w:r>
        <w:t>System deactivates the account.</w:t>
      </w:r>
    </w:p>
    <w:p w14:paraId="23B372DA" w14:textId="77777777" w:rsidR="006174B5" w:rsidRDefault="006174B5" w:rsidP="006174B5">
      <w:pPr>
        <w:tabs>
          <w:tab w:val="left" w:pos="2880"/>
        </w:tabs>
        <w:ind w:left="360"/>
      </w:pPr>
      <w:r>
        <w:t>Extensions:</w:t>
      </w:r>
    </w:p>
    <w:p w14:paraId="3649E286" w14:textId="77777777" w:rsidR="006174B5" w:rsidRDefault="006174B5" w:rsidP="006174B5">
      <w:pPr>
        <w:tabs>
          <w:tab w:val="left" w:pos="2880"/>
        </w:tabs>
        <w:ind w:left="360"/>
      </w:pPr>
      <w:r>
        <w:t>5a. Reason is not provided</w:t>
      </w:r>
    </w:p>
    <w:p w14:paraId="4B83F38A" w14:textId="77777777" w:rsidR="006174B5" w:rsidRDefault="006174B5" w:rsidP="00E12C3A">
      <w:pPr>
        <w:pStyle w:val="ListParagraph"/>
        <w:numPr>
          <w:ilvl w:val="0"/>
          <w:numId w:val="54"/>
        </w:numPr>
        <w:tabs>
          <w:tab w:val="left" w:pos="2880"/>
        </w:tabs>
        <w:spacing w:after="160" w:line="259" w:lineRule="auto"/>
      </w:pPr>
      <w:r>
        <w:t>System displays error message.</w:t>
      </w:r>
    </w:p>
    <w:p w14:paraId="2022CC34" w14:textId="77777777" w:rsidR="006174B5" w:rsidRDefault="006174B5" w:rsidP="00E12C3A">
      <w:pPr>
        <w:pStyle w:val="ListParagraph"/>
        <w:numPr>
          <w:ilvl w:val="0"/>
          <w:numId w:val="54"/>
        </w:numPr>
        <w:tabs>
          <w:tab w:val="left" w:pos="2880"/>
        </w:tabs>
        <w:spacing w:after="160" w:line="259" w:lineRule="auto"/>
      </w:pPr>
      <w:r>
        <w:t>Return to step 5.</w:t>
      </w:r>
    </w:p>
    <w:p w14:paraId="72009CE9" w14:textId="77777777" w:rsidR="006174B5" w:rsidRDefault="006174B5" w:rsidP="006174B5">
      <w:pPr>
        <w:spacing w:line="259" w:lineRule="auto"/>
        <w:ind w:firstLine="0"/>
      </w:pPr>
    </w:p>
    <w:p w14:paraId="1C90956D" w14:textId="77777777" w:rsidR="006174B5" w:rsidRDefault="006174B5" w:rsidP="00A35284">
      <w:pPr>
        <w:pStyle w:val="Heading4"/>
      </w:pPr>
      <w:bookmarkStart w:id="20" w:name="_Toc35633547"/>
      <w:r w:rsidRPr="00BC16DE">
        <w:t xml:space="preserve">Case </w:t>
      </w:r>
      <w:r>
        <w:t>10: Manual shift assignment.</w:t>
      </w:r>
      <w:bookmarkEnd w:id="20"/>
    </w:p>
    <w:p w14:paraId="71C136F5" w14:textId="77777777" w:rsidR="006174B5" w:rsidRDefault="006174B5" w:rsidP="006174B5">
      <w:pPr>
        <w:tabs>
          <w:tab w:val="left" w:pos="2880"/>
        </w:tabs>
      </w:pPr>
      <w:r>
        <w:t>Actor: Administration Employee</w:t>
      </w:r>
    </w:p>
    <w:p w14:paraId="1C665655"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1D0AC223" w14:textId="77777777" w:rsidR="006174B5" w:rsidRDefault="006174B5" w:rsidP="006174B5">
      <w:pPr>
        <w:tabs>
          <w:tab w:val="left" w:pos="2880"/>
        </w:tabs>
      </w:pPr>
      <w:r>
        <w:t>Main Success Scenario:</w:t>
      </w:r>
    </w:p>
    <w:p w14:paraId="40C68897" w14:textId="77777777" w:rsidR="006174B5" w:rsidRDefault="006174B5" w:rsidP="00E12C3A">
      <w:pPr>
        <w:pStyle w:val="ListParagraph"/>
        <w:numPr>
          <w:ilvl w:val="0"/>
          <w:numId w:val="65"/>
        </w:numPr>
        <w:tabs>
          <w:tab w:val="left" w:pos="2880"/>
        </w:tabs>
        <w:spacing w:after="160" w:line="259" w:lineRule="auto"/>
      </w:pPr>
      <w:r>
        <w:t>Administrative employee accesses the schedule section.</w:t>
      </w:r>
    </w:p>
    <w:p w14:paraId="1B72D476" w14:textId="77777777" w:rsidR="006174B5" w:rsidRDefault="006174B5" w:rsidP="00E12C3A">
      <w:pPr>
        <w:pStyle w:val="ListParagraph"/>
        <w:numPr>
          <w:ilvl w:val="0"/>
          <w:numId w:val="65"/>
        </w:numPr>
        <w:tabs>
          <w:tab w:val="left" w:pos="2880"/>
        </w:tabs>
        <w:spacing w:after="160" w:line="259" w:lineRule="auto"/>
      </w:pPr>
      <w:r>
        <w:t>System displays empty schedule per department.</w:t>
      </w:r>
    </w:p>
    <w:p w14:paraId="1F4D70E9" w14:textId="77777777" w:rsidR="006174B5" w:rsidRDefault="006174B5" w:rsidP="00E12C3A">
      <w:pPr>
        <w:pStyle w:val="ListParagraph"/>
        <w:numPr>
          <w:ilvl w:val="0"/>
          <w:numId w:val="65"/>
        </w:numPr>
        <w:tabs>
          <w:tab w:val="left" w:pos="2880"/>
        </w:tabs>
        <w:spacing w:after="160" w:line="259" w:lineRule="auto"/>
      </w:pPr>
      <w:r>
        <w:t>Administrative employee selects department, week and day to create the schedule and confirms.</w:t>
      </w:r>
    </w:p>
    <w:p w14:paraId="78F15D67" w14:textId="77777777" w:rsidR="006174B5" w:rsidRDefault="006174B5" w:rsidP="00E12C3A">
      <w:pPr>
        <w:pStyle w:val="ListParagraph"/>
        <w:numPr>
          <w:ilvl w:val="0"/>
          <w:numId w:val="65"/>
        </w:numPr>
        <w:tabs>
          <w:tab w:val="left" w:pos="2880"/>
        </w:tabs>
        <w:spacing w:after="160" w:line="259" w:lineRule="auto"/>
      </w:pPr>
      <w:r>
        <w:t>System generates the list of employees for the selection.</w:t>
      </w:r>
    </w:p>
    <w:p w14:paraId="5E99328D" w14:textId="77777777" w:rsidR="006174B5" w:rsidRDefault="006174B5" w:rsidP="00E12C3A">
      <w:pPr>
        <w:pStyle w:val="ListParagraph"/>
        <w:numPr>
          <w:ilvl w:val="0"/>
          <w:numId w:val="65"/>
        </w:numPr>
        <w:tabs>
          <w:tab w:val="left" w:pos="2880"/>
        </w:tabs>
        <w:spacing w:after="160" w:line="259" w:lineRule="auto"/>
      </w:pPr>
      <w:r>
        <w:t>Administrative employee selects employees from the list for each shift.</w:t>
      </w:r>
    </w:p>
    <w:p w14:paraId="3635280F" w14:textId="77777777" w:rsidR="006174B5" w:rsidRDefault="006174B5" w:rsidP="00E12C3A">
      <w:pPr>
        <w:pStyle w:val="ListParagraph"/>
        <w:numPr>
          <w:ilvl w:val="0"/>
          <w:numId w:val="65"/>
        </w:numPr>
        <w:tabs>
          <w:tab w:val="left" w:pos="2880"/>
        </w:tabs>
        <w:spacing w:after="160" w:line="259" w:lineRule="auto"/>
      </w:pPr>
      <w:r>
        <w:t>System registers the changes.</w:t>
      </w:r>
    </w:p>
    <w:p w14:paraId="304EA350" w14:textId="77777777" w:rsidR="006174B5" w:rsidRDefault="006174B5" w:rsidP="00E12C3A">
      <w:pPr>
        <w:pStyle w:val="ListParagraph"/>
        <w:numPr>
          <w:ilvl w:val="0"/>
          <w:numId w:val="65"/>
        </w:numPr>
        <w:tabs>
          <w:tab w:val="left" w:pos="2880"/>
        </w:tabs>
        <w:spacing w:after="160" w:line="259" w:lineRule="auto"/>
      </w:pPr>
      <w:r>
        <w:t>Administrative employee repeats the process for each day.</w:t>
      </w:r>
    </w:p>
    <w:p w14:paraId="53DC0210" w14:textId="77777777" w:rsidR="006174B5" w:rsidRDefault="006174B5" w:rsidP="00E12C3A">
      <w:pPr>
        <w:pStyle w:val="ListParagraph"/>
        <w:numPr>
          <w:ilvl w:val="0"/>
          <w:numId w:val="65"/>
        </w:numPr>
        <w:tabs>
          <w:tab w:val="left" w:pos="2880"/>
        </w:tabs>
        <w:spacing w:after="160" w:line="259" w:lineRule="auto"/>
      </w:pPr>
      <w:r>
        <w:t>System saves the schedule per day.</w:t>
      </w:r>
    </w:p>
    <w:p w14:paraId="3A47FD06" w14:textId="77777777" w:rsidR="006174B5" w:rsidRDefault="006174B5" w:rsidP="006174B5">
      <w:pPr>
        <w:tabs>
          <w:tab w:val="left" w:pos="2880"/>
        </w:tabs>
        <w:ind w:left="360"/>
      </w:pPr>
      <w:r>
        <w:t>Extensions:</w:t>
      </w:r>
    </w:p>
    <w:p w14:paraId="76C2A784" w14:textId="77777777" w:rsidR="006174B5" w:rsidRDefault="006174B5" w:rsidP="006174B5">
      <w:pPr>
        <w:tabs>
          <w:tab w:val="left" w:pos="2880"/>
        </w:tabs>
        <w:ind w:left="360"/>
      </w:pPr>
      <w:r>
        <w:t xml:space="preserve">5a Employee selected for the morning shift had an evening shift on the previous day. </w:t>
      </w:r>
    </w:p>
    <w:p w14:paraId="24A17914" w14:textId="77777777" w:rsidR="006174B5" w:rsidRDefault="006174B5" w:rsidP="006174B5">
      <w:pPr>
        <w:pStyle w:val="ListParagraph"/>
        <w:numPr>
          <w:ilvl w:val="0"/>
          <w:numId w:val="40"/>
        </w:numPr>
        <w:tabs>
          <w:tab w:val="left" w:pos="2880"/>
        </w:tabs>
        <w:spacing w:after="160" w:line="259" w:lineRule="auto"/>
      </w:pPr>
      <w:r>
        <w:t>System displays error message.</w:t>
      </w:r>
    </w:p>
    <w:p w14:paraId="61AEAD22" w14:textId="77777777" w:rsidR="006174B5" w:rsidRDefault="006174B5" w:rsidP="006174B5">
      <w:pPr>
        <w:pStyle w:val="ListParagraph"/>
        <w:numPr>
          <w:ilvl w:val="0"/>
          <w:numId w:val="40"/>
        </w:numPr>
        <w:tabs>
          <w:tab w:val="left" w:pos="2880"/>
        </w:tabs>
        <w:spacing w:after="160" w:line="259" w:lineRule="auto"/>
      </w:pPr>
      <w:r>
        <w:lastRenderedPageBreak/>
        <w:t>Return to step 5.</w:t>
      </w:r>
    </w:p>
    <w:p w14:paraId="0534EC63" w14:textId="77777777" w:rsidR="006174B5" w:rsidRDefault="006174B5" w:rsidP="006174B5">
      <w:pPr>
        <w:tabs>
          <w:tab w:val="left" w:pos="2880"/>
        </w:tabs>
        <w:ind w:left="360"/>
      </w:pPr>
      <w:r>
        <w:t xml:space="preserve">7a Employee selected for the morning shift had an evening shift on the previous day. </w:t>
      </w:r>
    </w:p>
    <w:p w14:paraId="5A5D4F2E" w14:textId="77777777" w:rsidR="006174B5" w:rsidRDefault="006174B5" w:rsidP="006174B5">
      <w:pPr>
        <w:pStyle w:val="ListParagraph"/>
        <w:numPr>
          <w:ilvl w:val="0"/>
          <w:numId w:val="41"/>
        </w:numPr>
        <w:tabs>
          <w:tab w:val="left" w:pos="2880"/>
        </w:tabs>
        <w:spacing w:after="160" w:line="259" w:lineRule="auto"/>
      </w:pPr>
      <w:r>
        <w:t>System displays error message.</w:t>
      </w:r>
    </w:p>
    <w:p w14:paraId="48B380E9" w14:textId="77777777" w:rsidR="006174B5" w:rsidRDefault="006174B5" w:rsidP="006174B5">
      <w:pPr>
        <w:pStyle w:val="ListParagraph"/>
        <w:numPr>
          <w:ilvl w:val="0"/>
          <w:numId w:val="41"/>
        </w:numPr>
        <w:tabs>
          <w:tab w:val="left" w:pos="2880"/>
        </w:tabs>
        <w:spacing w:after="160" w:line="259" w:lineRule="auto"/>
      </w:pPr>
      <w:r>
        <w:t>Return to step 7.</w:t>
      </w:r>
    </w:p>
    <w:p w14:paraId="29654562" w14:textId="77777777" w:rsidR="006174B5" w:rsidRDefault="006174B5" w:rsidP="006174B5">
      <w:pPr>
        <w:tabs>
          <w:tab w:val="left" w:pos="2880"/>
        </w:tabs>
        <w:spacing w:after="160" w:line="259" w:lineRule="auto"/>
      </w:pPr>
    </w:p>
    <w:p w14:paraId="2D23992B" w14:textId="77777777" w:rsidR="006174B5" w:rsidRDefault="006174B5" w:rsidP="00A35284">
      <w:pPr>
        <w:pStyle w:val="Heading4"/>
      </w:pPr>
      <w:bookmarkStart w:id="21" w:name="_Toc35633548"/>
      <w:r w:rsidRPr="00BC16DE">
        <w:t xml:space="preserve">Case </w:t>
      </w:r>
      <w:r>
        <w:t>11: Adjusting schedule (if employees are unavailable).</w:t>
      </w:r>
      <w:bookmarkEnd w:id="21"/>
    </w:p>
    <w:p w14:paraId="49B7D4EC" w14:textId="77777777" w:rsidR="006174B5" w:rsidRDefault="006174B5" w:rsidP="006174B5">
      <w:pPr>
        <w:tabs>
          <w:tab w:val="left" w:pos="2880"/>
        </w:tabs>
      </w:pPr>
      <w:r>
        <w:t>Actor: Administration Employee</w:t>
      </w:r>
    </w:p>
    <w:p w14:paraId="2C703475" w14:textId="77777777" w:rsidR="006174B5" w:rsidRDefault="006174B5" w:rsidP="006174B5">
      <w:r>
        <w:t xml:space="preserve">Precondition: User is logged in (see </w:t>
      </w:r>
      <w:hyperlink w:anchor="_Case_1:_Logging" w:history="1">
        <w:r w:rsidRPr="005270DE">
          <w:rPr>
            <w:rStyle w:val="Hyperlink"/>
          </w:rPr>
          <w:t>Case 1</w:t>
        </w:r>
      </w:hyperlink>
      <w:r>
        <w:t>).</w:t>
      </w:r>
    </w:p>
    <w:p w14:paraId="6799345C" w14:textId="77777777" w:rsidR="006174B5" w:rsidRDefault="006174B5" w:rsidP="006174B5">
      <w:pPr>
        <w:tabs>
          <w:tab w:val="left" w:pos="2880"/>
        </w:tabs>
        <w:spacing w:after="160" w:line="259" w:lineRule="auto"/>
      </w:pPr>
      <w:r>
        <w:t>Trigger: Administrative Employee is informed about employee unavailability</w:t>
      </w:r>
    </w:p>
    <w:p w14:paraId="7B7A8EAD" w14:textId="77777777" w:rsidR="006174B5" w:rsidRDefault="006174B5" w:rsidP="006174B5">
      <w:pPr>
        <w:tabs>
          <w:tab w:val="left" w:pos="2880"/>
        </w:tabs>
      </w:pPr>
      <w:r>
        <w:t>Main Success Scenario:</w:t>
      </w:r>
    </w:p>
    <w:p w14:paraId="27C07A36" w14:textId="77777777" w:rsidR="006174B5" w:rsidRDefault="006174B5" w:rsidP="00E12C3A">
      <w:pPr>
        <w:pStyle w:val="ListParagraph"/>
        <w:numPr>
          <w:ilvl w:val="0"/>
          <w:numId w:val="66"/>
        </w:numPr>
        <w:tabs>
          <w:tab w:val="left" w:pos="2880"/>
        </w:tabs>
        <w:spacing w:after="160" w:line="259" w:lineRule="auto"/>
      </w:pPr>
      <w:r>
        <w:t>Administrative Employee accesses the schedule.</w:t>
      </w:r>
    </w:p>
    <w:p w14:paraId="1E1D2ABB" w14:textId="77777777" w:rsidR="006174B5" w:rsidRDefault="006174B5" w:rsidP="00E12C3A">
      <w:pPr>
        <w:pStyle w:val="ListParagraph"/>
        <w:numPr>
          <w:ilvl w:val="0"/>
          <w:numId w:val="66"/>
        </w:numPr>
        <w:tabs>
          <w:tab w:val="left" w:pos="2880"/>
        </w:tabs>
        <w:spacing w:after="160" w:line="259" w:lineRule="auto"/>
      </w:pPr>
      <w:r>
        <w:t>System displays the current schedule.</w:t>
      </w:r>
    </w:p>
    <w:p w14:paraId="5FFD1BDA" w14:textId="77777777" w:rsidR="006174B5" w:rsidRDefault="006174B5" w:rsidP="00E12C3A">
      <w:pPr>
        <w:pStyle w:val="ListParagraph"/>
        <w:numPr>
          <w:ilvl w:val="0"/>
          <w:numId w:val="66"/>
        </w:numPr>
        <w:tabs>
          <w:tab w:val="left" w:pos="2880"/>
        </w:tabs>
        <w:spacing w:after="160" w:line="259" w:lineRule="auto"/>
      </w:pPr>
      <w:r>
        <w:t>Administrative Employee selects schedule editing.</w:t>
      </w:r>
    </w:p>
    <w:p w14:paraId="0C2264D2" w14:textId="77777777" w:rsidR="006174B5" w:rsidRDefault="006174B5" w:rsidP="00E12C3A">
      <w:pPr>
        <w:pStyle w:val="ListParagraph"/>
        <w:numPr>
          <w:ilvl w:val="0"/>
          <w:numId w:val="66"/>
        </w:numPr>
        <w:tabs>
          <w:tab w:val="left" w:pos="2880"/>
        </w:tabs>
        <w:spacing w:after="160" w:line="259" w:lineRule="auto"/>
      </w:pPr>
      <w:r>
        <w:t>System provides options to edit employees’ names per day.</w:t>
      </w:r>
    </w:p>
    <w:p w14:paraId="1E8291FA" w14:textId="77777777" w:rsidR="006174B5" w:rsidRDefault="006174B5" w:rsidP="00E12C3A">
      <w:pPr>
        <w:pStyle w:val="ListParagraph"/>
        <w:numPr>
          <w:ilvl w:val="0"/>
          <w:numId w:val="66"/>
        </w:numPr>
        <w:tabs>
          <w:tab w:val="left" w:pos="2880"/>
        </w:tabs>
        <w:spacing w:after="160" w:line="259" w:lineRule="auto"/>
      </w:pPr>
      <w:r>
        <w:t>Administrative Employee applies changes and confirms.</w:t>
      </w:r>
    </w:p>
    <w:p w14:paraId="1226D474" w14:textId="77777777" w:rsidR="006174B5" w:rsidRDefault="006174B5" w:rsidP="00E12C3A">
      <w:pPr>
        <w:pStyle w:val="ListParagraph"/>
        <w:numPr>
          <w:ilvl w:val="0"/>
          <w:numId w:val="66"/>
        </w:numPr>
        <w:tabs>
          <w:tab w:val="left" w:pos="2880"/>
        </w:tabs>
        <w:spacing w:after="160" w:line="259" w:lineRule="auto"/>
      </w:pPr>
      <w:r>
        <w:t>System updates the schedule.</w:t>
      </w:r>
    </w:p>
    <w:p w14:paraId="76B11531" w14:textId="77777777" w:rsidR="006174B5" w:rsidRDefault="006174B5" w:rsidP="006174B5">
      <w:pPr>
        <w:tabs>
          <w:tab w:val="left" w:pos="2880"/>
        </w:tabs>
        <w:ind w:left="360"/>
      </w:pPr>
      <w:r>
        <w:t>Extensions:</w:t>
      </w:r>
    </w:p>
    <w:p w14:paraId="0286FBB4" w14:textId="77777777" w:rsidR="006174B5" w:rsidRDefault="006174B5" w:rsidP="006174B5">
      <w:pPr>
        <w:tabs>
          <w:tab w:val="left" w:pos="2880"/>
        </w:tabs>
        <w:ind w:left="360"/>
      </w:pPr>
      <w:r>
        <w:t xml:space="preserve">5a. Shift is left opened (not implemented yet, due to not enough employees in the </w:t>
      </w:r>
      <w:proofErr w:type="spellStart"/>
      <w:r>
        <w:t>db</w:t>
      </w:r>
      <w:proofErr w:type="spellEnd"/>
      <w:r>
        <w:t>)</w:t>
      </w:r>
    </w:p>
    <w:p w14:paraId="0F72E875" w14:textId="77777777" w:rsidR="006174B5" w:rsidRDefault="006174B5" w:rsidP="006174B5">
      <w:pPr>
        <w:pStyle w:val="ListParagraph"/>
        <w:numPr>
          <w:ilvl w:val="0"/>
          <w:numId w:val="16"/>
        </w:numPr>
        <w:tabs>
          <w:tab w:val="left" w:pos="2880"/>
        </w:tabs>
        <w:spacing w:after="160" w:line="259" w:lineRule="auto"/>
      </w:pPr>
      <w:r>
        <w:t>System displays error message.</w:t>
      </w:r>
    </w:p>
    <w:p w14:paraId="464C8F99" w14:textId="77777777" w:rsidR="006174B5" w:rsidRDefault="006174B5" w:rsidP="006174B5">
      <w:pPr>
        <w:pStyle w:val="ListParagraph"/>
        <w:numPr>
          <w:ilvl w:val="0"/>
          <w:numId w:val="16"/>
        </w:numPr>
        <w:tabs>
          <w:tab w:val="left" w:pos="2880"/>
        </w:tabs>
        <w:spacing w:after="160" w:line="259" w:lineRule="auto"/>
      </w:pPr>
      <w:r>
        <w:t>Return to step 5.</w:t>
      </w:r>
    </w:p>
    <w:p w14:paraId="022DA8D1" w14:textId="77777777" w:rsidR="006174B5" w:rsidRDefault="006174B5" w:rsidP="006174B5">
      <w:pPr>
        <w:tabs>
          <w:tab w:val="left" w:pos="2880"/>
        </w:tabs>
        <w:spacing w:after="160" w:line="259" w:lineRule="auto"/>
        <w:ind w:firstLine="0"/>
      </w:pPr>
      <w:r>
        <w:t xml:space="preserve">                  5b. Shift is invalid (not compliant to regulations)</w:t>
      </w:r>
    </w:p>
    <w:p w14:paraId="2CB2114D" w14:textId="77777777" w:rsidR="006174B5" w:rsidRDefault="006174B5" w:rsidP="006174B5">
      <w:pPr>
        <w:pStyle w:val="ListParagraph"/>
        <w:numPr>
          <w:ilvl w:val="0"/>
          <w:numId w:val="17"/>
        </w:numPr>
        <w:tabs>
          <w:tab w:val="left" w:pos="2880"/>
        </w:tabs>
        <w:spacing w:after="160" w:line="259" w:lineRule="auto"/>
      </w:pPr>
      <w:r>
        <w:t>System displays error message</w:t>
      </w:r>
    </w:p>
    <w:p w14:paraId="464E735E" w14:textId="77777777" w:rsidR="006174B5" w:rsidRDefault="006174B5" w:rsidP="006174B5">
      <w:pPr>
        <w:pStyle w:val="ListParagraph"/>
        <w:numPr>
          <w:ilvl w:val="0"/>
          <w:numId w:val="17"/>
        </w:numPr>
        <w:tabs>
          <w:tab w:val="left" w:pos="2880"/>
        </w:tabs>
        <w:spacing w:after="160" w:line="259" w:lineRule="auto"/>
      </w:pPr>
      <w:r>
        <w:t>Return to step 5.</w:t>
      </w:r>
    </w:p>
    <w:p w14:paraId="4AACB710" w14:textId="0B8B56C8" w:rsidR="006174B5" w:rsidRDefault="00A35284" w:rsidP="006174B5">
      <w:pPr>
        <w:spacing w:after="160" w:line="259" w:lineRule="auto"/>
        <w:ind w:firstLine="0"/>
      </w:pPr>
      <w:r>
        <w:br/>
      </w:r>
    </w:p>
    <w:p w14:paraId="7180603D" w14:textId="4E97AD82" w:rsidR="006174B5" w:rsidRPr="00A35284" w:rsidRDefault="006174B5" w:rsidP="00A35284">
      <w:pPr>
        <w:pStyle w:val="Heading1"/>
      </w:pPr>
      <w:bookmarkStart w:id="22" w:name="_Toc36800124"/>
      <w:r w:rsidRPr="00A35284">
        <w:lastRenderedPageBreak/>
        <w:t>Appendix B</w:t>
      </w:r>
      <w:bookmarkStart w:id="23" w:name="_Toc34051822"/>
      <w:r w:rsidR="00A35284" w:rsidRPr="00A35284">
        <w:t xml:space="preserve">: </w:t>
      </w:r>
      <w:r w:rsidR="006537DE">
        <w:t xml:space="preserve">Application </w:t>
      </w:r>
      <w:r w:rsidRPr="00A35284">
        <w:t>Wireframes</w:t>
      </w:r>
      <w:bookmarkEnd w:id="22"/>
      <w:bookmarkEnd w:id="23"/>
    </w:p>
    <w:p w14:paraId="64F8FE71" w14:textId="77777777" w:rsidR="006174B5" w:rsidRDefault="006174B5" w:rsidP="006174B5">
      <w:r>
        <w:t>In order to provide an idea what the application will look like, several sketches of wireframes have been made. This serves as a transfer of the earlier mentioned functionality into graphical look for the user.</w:t>
      </w:r>
    </w:p>
    <w:p w14:paraId="3F461FAD" w14:textId="77777777" w:rsidR="006174B5" w:rsidRPr="008A6820" w:rsidRDefault="006174B5" w:rsidP="006174B5">
      <w:r>
        <w:t xml:space="preserve">When running the application, the first thing any user needs to do is login. Therefore, a login form (see figure below) is unified for all users and serves as a gateway to provide different access (functions) for each user (Managers, Administration employees and Floor employees).  </w:t>
      </w:r>
    </w:p>
    <w:p w14:paraId="0039F589" w14:textId="77777777" w:rsidR="006174B5" w:rsidRDefault="006174B5" w:rsidP="00E12C3A">
      <w:pPr>
        <w:pStyle w:val="Default"/>
        <w:keepNext/>
        <w:numPr>
          <w:ilvl w:val="1"/>
          <w:numId w:val="56"/>
        </w:numPr>
      </w:pPr>
      <w:r>
        <w:rPr>
          <w:noProof/>
        </w:rPr>
        <w:drawing>
          <wp:inline distT="0" distB="0" distL="0" distR="0" wp14:anchorId="5123F07D" wp14:editId="6ACDB9DC">
            <wp:extent cx="1902454" cy="22479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242" cy="2261828"/>
                    </a:xfrm>
                    <a:prstGeom prst="rect">
                      <a:avLst/>
                    </a:prstGeom>
                  </pic:spPr>
                </pic:pic>
              </a:graphicData>
            </a:graphic>
          </wp:inline>
        </w:drawing>
      </w:r>
    </w:p>
    <w:p w14:paraId="4A8D3966"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.Login form layout</w:t>
      </w:r>
    </w:p>
    <w:p w14:paraId="26DFD37A" w14:textId="77777777" w:rsidR="006174B5" w:rsidRPr="00782C76" w:rsidRDefault="006174B5" w:rsidP="006174B5"/>
    <w:p w14:paraId="73C0B3E0" w14:textId="77777777" w:rsidR="006174B5" w:rsidRPr="00782C76" w:rsidRDefault="006174B5" w:rsidP="00A35284">
      <w:pPr>
        <w:pStyle w:val="Heading4"/>
      </w:pPr>
      <w:bookmarkStart w:id="24" w:name="_Toc34051823"/>
      <w:r>
        <w:t>Management view</w:t>
      </w:r>
      <w:bookmarkEnd w:id="24"/>
    </w:p>
    <w:p w14:paraId="42C1A04C" w14:textId="77777777" w:rsidR="006174B5" w:rsidRDefault="006174B5" w:rsidP="006174B5">
      <w:r>
        <w:t xml:space="preserve">If a user is a </w:t>
      </w:r>
      <w:proofErr w:type="gramStart"/>
      <w:r>
        <w:t>Manager</w:t>
      </w:r>
      <w:proofErr w:type="gramEnd"/>
      <w:r>
        <w:t xml:space="preserve">, after submitting his credentials, the form with different statistics options will appear. Each option will generate appropriate graph based on the selection made. </w:t>
      </w:r>
    </w:p>
    <w:p w14:paraId="192F4A45" w14:textId="77777777" w:rsidR="006174B5" w:rsidRDefault="006174B5" w:rsidP="006174B5">
      <w:pPr>
        <w:keepNext/>
        <w:ind w:firstLine="0"/>
      </w:pPr>
      <w:r>
        <w:rPr>
          <w:noProof/>
        </w:rPr>
        <w:lastRenderedPageBreak/>
        <w:drawing>
          <wp:inline distT="0" distB="0" distL="0" distR="0" wp14:anchorId="71600D94" wp14:editId="0CF5CCE5">
            <wp:extent cx="5593080" cy="3122803"/>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656" cy="3127033"/>
                    </a:xfrm>
                    <a:prstGeom prst="rect">
                      <a:avLst/>
                    </a:prstGeom>
                    <a:noFill/>
                    <a:ln>
                      <a:noFill/>
                    </a:ln>
                  </pic:spPr>
                </pic:pic>
              </a:graphicData>
            </a:graphic>
          </wp:inline>
        </w:drawing>
      </w:r>
    </w:p>
    <w:p w14:paraId="4640F78E"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.Sales overview section representing product sales growth</w:t>
      </w:r>
    </w:p>
    <w:p w14:paraId="4565EF28" w14:textId="77777777" w:rsidR="006174B5" w:rsidRPr="00782C76" w:rsidRDefault="006174B5" w:rsidP="006174B5"/>
    <w:p w14:paraId="7294B2EF" w14:textId="77777777" w:rsidR="006174B5" w:rsidRDefault="006174B5" w:rsidP="006174B5">
      <w:pPr>
        <w:keepNext/>
        <w:ind w:firstLine="0"/>
      </w:pPr>
      <w:r>
        <w:rPr>
          <w:noProof/>
        </w:rPr>
        <w:drawing>
          <wp:inline distT="0" distB="0" distL="0" distR="0" wp14:anchorId="4CC236D8" wp14:editId="51BEEB83">
            <wp:extent cx="5943600" cy="3307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4DA1801F"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Employee Performance statistics representing employee attendance</w:t>
      </w:r>
    </w:p>
    <w:p w14:paraId="47BD047F" w14:textId="77777777" w:rsidR="006174B5" w:rsidRDefault="006174B5" w:rsidP="006174B5">
      <w:pPr>
        <w:keepNext/>
        <w:ind w:firstLine="0"/>
      </w:pPr>
      <w:r>
        <w:rPr>
          <w:noProof/>
        </w:rPr>
        <w:lastRenderedPageBreak/>
        <w:drawing>
          <wp:inline distT="0" distB="0" distL="0" distR="0" wp14:anchorId="245DE1C6" wp14:editId="40AB32F6">
            <wp:extent cx="5875020" cy="3297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8202" cy="3299580"/>
                    </a:xfrm>
                    <a:prstGeom prst="rect">
                      <a:avLst/>
                    </a:prstGeom>
                    <a:noFill/>
                    <a:ln>
                      <a:noFill/>
                    </a:ln>
                  </pic:spPr>
                </pic:pic>
              </a:graphicData>
            </a:graphic>
          </wp:inline>
        </w:drawing>
      </w:r>
    </w:p>
    <w:p w14:paraId="396250CE"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Employee growth</w:t>
      </w:r>
    </w:p>
    <w:p w14:paraId="0BC2D26B" w14:textId="77777777" w:rsidR="006174B5" w:rsidRDefault="006174B5" w:rsidP="006174B5"/>
    <w:p w14:paraId="4C0F15B5" w14:textId="77777777" w:rsidR="006174B5" w:rsidRPr="00782C76" w:rsidRDefault="006174B5" w:rsidP="00A35284">
      <w:pPr>
        <w:pStyle w:val="Heading4"/>
      </w:pPr>
      <w:bookmarkStart w:id="25" w:name="_Toc34051824"/>
      <w:r>
        <w:t>Administrative Employee view</w:t>
      </w:r>
      <w:bookmarkEnd w:id="25"/>
    </w:p>
    <w:p w14:paraId="79C09B7D" w14:textId="77777777" w:rsidR="006174B5" w:rsidRDefault="006174B5" w:rsidP="006174B5">
      <w:r>
        <w:t xml:space="preserve">If a user is an </w:t>
      </w:r>
      <w:proofErr w:type="gramStart"/>
      <w:r>
        <w:t>Administrative</w:t>
      </w:r>
      <w:proofErr w:type="gramEnd"/>
      <w:r>
        <w:t xml:space="preserve"> employee, below menu will appear first. Each option provides different features.</w:t>
      </w:r>
    </w:p>
    <w:p w14:paraId="6D1A0956" w14:textId="77777777" w:rsidR="006174B5" w:rsidRDefault="006174B5" w:rsidP="006174B5">
      <w:pPr>
        <w:keepNext/>
        <w:ind w:firstLine="0"/>
      </w:pPr>
      <w:r>
        <w:rPr>
          <w:noProof/>
        </w:rPr>
        <w:drawing>
          <wp:inline distT="0" distB="0" distL="0" distR="0" wp14:anchorId="02CECC88" wp14:editId="5289239E">
            <wp:extent cx="4716780" cy="2426419"/>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2686" cy="2444890"/>
                    </a:xfrm>
                    <a:prstGeom prst="rect">
                      <a:avLst/>
                    </a:prstGeom>
                    <a:noFill/>
                    <a:ln>
                      <a:noFill/>
                    </a:ln>
                  </pic:spPr>
                </pic:pic>
              </a:graphicData>
            </a:graphic>
          </wp:inline>
        </w:drawing>
      </w:r>
    </w:p>
    <w:p w14:paraId="1AE51D0F"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Administrative employee view menu option</w:t>
      </w:r>
    </w:p>
    <w:p w14:paraId="629882D1" w14:textId="77777777" w:rsidR="006174B5" w:rsidRDefault="006174B5" w:rsidP="006174B5">
      <w:r>
        <w:lastRenderedPageBreak/>
        <w:t xml:space="preserve">Employees Section allows </w:t>
      </w:r>
      <w:proofErr w:type="gramStart"/>
      <w:r>
        <w:t>Administrative</w:t>
      </w:r>
      <w:proofErr w:type="gramEnd"/>
      <w:r>
        <w:t xml:space="preserve"> employee to add new hires. The username details will eventually be automatically sent to the employees’ email address.</w:t>
      </w:r>
    </w:p>
    <w:p w14:paraId="0FDF78E0" w14:textId="77777777" w:rsidR="006174B5" w:rsidRDefault="006174B5" w:rsidP="006174B5">
      <w:pPr>
        <w:keepNext/>
        <w:ind w:firstLine="0"/>
      </w:pPr>
      <w:r>
        <w:rPr>
          <w:noProof/>
        </w:rPr>
        <w:drawing>
          <wp:inline distT="0" distB="0" distL="0" distR="0" wp14:anchorId="722856AA" wp14:editId="1091A8AE">
            <wp:extent cx="5022273" cy="3023559"/>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981" cy="3028199"/>
                    </a:xfrm>
                    <a:prstGeom prst="rect">
                      <a:avLst/>
                    </a:prstGeom>
                    <a:noFill/>
                    <a:ln>
                      <a:noFill/>
                    </a:ln>
                  </pic:spPr>
                </pic:pic>
              </a:graphicData>
            </a:graphic>
          </wp:inline>
        </w:drawing>
      </w:r>
    </w:p>
    <w:p w14:paraId="0B2CE0E7"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Option to add a new employee</w:t>
      </w:r>
    </w:p>
    <w:p w14:paraId="53BCA1E2" w14:textId="77777777" w:rsidR="006174B5" w:rsidRDefault="006174B5" w:rsidP="006174B5">
      <w:pPr>
        <w:ind w:firstLine="0"/>
      </w:pPr>
      <w:r>
        <w:t xml:space="preserve">The update tab enables </w:t>
      </w:r>
      <w:proofErr w:type="gramStart"/>
      <w:r>
        <w:t>Administrative</w:t>
      </w:r>
      <w:proofErr w:type="gramEnd"/>
      <w:r>
        <w:t xml:space="preserve"> employee to update information about an already existing employee. </w:t>
      </w:r>
    </w:p>
    <w:p w14:paraId="069B3C23" w14:textId="77777777" w:rsidR="006174B5" w:rsidRDefault="006174B5" w:rsidP="006174B5">
      <w:pPr>
        <w:keepNext/>
        <w:ind w:firstLine="0"/>
      </w:pPr>
      <w:r>
        <w:rPr>
          <w:noProof/>
        </w:rPr>
        <w:drawing>
          <wp:inline distT="0" distB="0" distL="0" distR="0" wp14:anchorId="3F00C47F" wp14:editId="1B7F1933">
            <wp:extent cx="4848860" cy="2910509"/>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8"/>
                    <a:stretch/>
                  </pic:blipFill>
                  <pic:spPr bwMode="auto">
                    <a:xfrm>
                      <a:off x="0" y="0"/>
                      <a:ext cx="4873713" cy="2925427"/>
                    </a:xfrm>
                    <a:prstGeom prst="rect">
                      <a:avLst/>
                    </a:prstGeom>
                    <a:noFill/>
                    <a:ln>
                      <a:noFill/>
                    </a:ln>
                    <a:extLst>
                      <a:ext uri="{53640926-AAD7-44D8-BBD7-CCE9431645EC}">
                        <a14:shadowObscured xmlns:a14="http://schemas.microsoft.com/office/drawing/2010/main"/>
                      </a:ext>
                    </a:extLst>
                  </pic:spPr>
                </pic:pic>
              </a:graphicData>
            </a:graphic>
          </wp:inline>
        </w:drawing>
      </w:r>
    </w:p>
    <w:p w14:paraId="0C5EC6D0"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Option to update employee account, filtering employees per department</w:t>
      </w:r>
    </w:p>
    <w:p w14:paraId="2AFDC09A" w14:textId="77777777" w:rsidR="006174B5" w:rsidRDefault="006174B5" w:rsidP="006174B5">
      <w:pPr>
        <w:ind w:firstLine="0"/>
      </w:pPr>
      <w:r>
        <w:lastRenderedPageBreak/>
        <w:t>After selecting the employee from the department (double-click) the child form will appear with the view below. It allows to edit any fields about the employee and updates the database.</w:t>
      </w:r>
    </w:p>
    <w:p w14:paraId="63D29FC5" w14:textId="77777777" w:rsidR="006174B5" w:rsidRDefault="006174B5" w:rsidP="006174B5">
      <w:pPr>
        <w:keepNext/>
        <w:ind w:firstLine="0"/>
      </w:pPr>
      <w:r>
        <w:rPr>
          <w:noProof/>
        </w:rPr>
        <w:drawing>
          <wp:inline distT="0" distB="0" distL="0" distR="0" wp14:anchorId="75F683EE" wp14:editId="0D302977">
            <wp:extent cx="5521036" cy="29433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046" cy="2947110"/>
                    </a:xfrm>
                    <a:prstGeom prst="rect">
                      <a:avLst/>
                    </a:prstGeom>
                    <a:noFill/>
                    <a:ln>
                      <a:noFill/>
                    </a:ln>
                  </pic:spPr>
                </pic:pic>
              </a:graphicData>
            </a:graphic>
          </wp:inline>
        </w:drawing>
      </w:r>
    </w:p>
    <w:p w14:paraId="224841E1"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Child form to apply changes to an existing account</w:t>
      </w:r>
    </w:p>
    <w:p w14:paraId="49140B23" w14:textId="77777777" w:rsidR="006174B5" w:rsidRPr="00F61CCC" w:rsidRDefault="006174B5" w:rsidP="006174B5"/>
    <w:p w14:paraId="20FC129C" w14:textId="77777777" w:rsidR="006174B5" w:rsidRDefault="006174B5" w:rsidP="006174B5">
      <w:pPr>
        <w:ind w:firstLine="0"/>
      </w:pPr>
      <w:r>
        <w:t xml:space="preserve">The Deactivate tab allows to disable employee account in case of employee retiring, quitting or getting fired. </w:t>
      </w:r>
    </w:p>
    <w:p w14:paraId="0162BCCC" w14:textId="77777777" w:rsidR="006174B5" w:rsidRDefault="006174B5" w:rsidP="006174B5">
      <w:pPr>
        <w:keepNext/>
        <w:ind w:firstLine="0"/>
      </w:pPr>
      <w:r>
        <w:rPr>
          <w:noProof/>
        </w:rPr>
        <w:drawing>
          <wp:inline distT="0" distB="0" distL="0" distR="0" wp14:anchorId="0BB37235" wp14:editId="13E0BF5E">
            <wp:extent cx="4820954" cy="26046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6247" cy="2607515"/>
                    </a:xfrm>
                    <a:prstGeom prst="rect">
                      <a:avLst/>
                    </a:prstGeom>
                    <a:noFill/>
                    <a:ln>
                      <a:noFill/>
                    </a:ln>
                  </pic:spPr>
                </pic:pic>
              </a:graphicData>
            </a:graphic>
          </wp:inline>
        </w:drawing>
      </w:r>
    </w:p>
    <w:p w14:paraId="43F19495"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Option to deactivate an existing employee account</w:t>
      </w:r>
    </w:p>
    <w:p w14:paraId="25DDF3FE" w14:textId="77777777" w:rsidR="006174B5" w:rsidRPr="00F61CCC" w:rsidRDefault="006174B5" w:rsidP="006174B5"/>
    <w:p w14:paraId="4EE630BD" w14:textId="77777777" w:rsidR="006174B5" w:rsidRDefault="006174B5" w:rsidP="006174B5">
      <w:pPr>
        <w:ind w:firstLine="0"/>
      </w:pPr>
      <w:r>
        <w:t xml:space="preserve">In the Shifts section </w:t>
      </w:r>
      <w:proofErr w:type="gramStart"/>
      <w:r>
        <w:t>Administrative</w:t>
      </w:r>
      <w:proofErr w:type="gramEnd"/>
      <w:r>
        <w:t xml:space="preserve"> employee can generate schedule for Floor employees per department one day at a time.</w:t>
      </w:r>
    </w:p>
    <w:p w14:paraId="6FE897DA" w14:textId="77777777" w:rsidR="006174B5" w:rsidRDefault="006174B5" w:rsidP="006174B5">
      <w:pPr>
        <w:keepNext/>
        <w:tabs>
          <w:tab w:val="left" w:pos="1080"/>
        </w:tabs>
        <w:ind w:firstLine="0"/>
      </w:pPr>
      <w:r>
        <w:rPr>
          <w:noProof/>
        </w:rPr>
        <w:drawing>
          <wp:inline distT="0" distB="0" distL="0" distR="0" wp14:anchorId="3940226D" wp14:editId="6C759460">
            <wp:extent cx="5369183" cy="3636819"/>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6590" cy="3662157"/>
                    </a:xfrm>
                    <a:prstGeom prst="rect">
                      <a:avLst/>
                    </a:prstGeom>
                    <a:noFill/>
                    <a:ln>
                      <a:noFill/>
                    </a:ln>
                  </pic:spPr>
                </pic:pic>
              </a:graphicData>
            </a:graphic>
          </wp:inline>
        </w:drawing>
      </w:r>
    </w:p>
    <w:p w14:paraId="49167431"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Option to generate schedule</w:t>
      </w:r>
    </w:p>
    <w:p w14:paraId="7D744826" w14:textId="77777777" w:rsidR="006174B5" w:rsidRPr="00A22B22" w:rsidRDefault="006174B5" w:rsidP="006174B5"/>
    <w:p w14:paraId="7100DD87" w14:textId="77777777" w:rsidR="006174B5" w:rsidRDefault="006174B5" w:rsidP="006174B5">
      <w:pPr>
        <w:ind w:firstLine="0"/>
      </w:pPr>
      <w:r>
        <w:t xml:space="preserve">The Products section enables adding new products to the database. When the new product is </w:t>
      </w:r>
      <w:proofErr w:type="gramStart"/>
      <w:r>
        <w:t>added</w:t>
      </w:r>
      <w:proofErr w:type="gramEnd"/>
      <w:r>
        <w:t xml:space="preserve"> an automated notification is send to Floor employees view. The right-side panel shows how employees managed the notifications sent by Administration team (i.e. whether the stock has been replenished, message received, any action taken regarding the notification). </w:t>
      </w:r>
    </w:p>
    <w:p w14:paraId="493F6A78" w14:textId="77777777" w:rsidR="006174B5" w:rsidRDefault="006174B5" w:rsidP="006174B5">
      <w:pPr>
        <w:keepNext/>
        <w:ind w:firstLine="0"/>
      </w:pPr>
      <w:r>
        <w:rPr>
          <w:noProof/>
        </w:rPr>
        <w:lastRenderedPageBreak/>
        <w:drawing>
          <wp:inline distT="0" distB="0" distL="0" distR="0" wp14:anchorId="75CA0C7A" wp14:editId="2CCB71FD">
            <wp:extent cx="5501105" cy="2791691"/>
            <wp:effectExtent l="0" t="0" r="444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2624" cy="2807686"/>
                    </a:xfrm>
                    <a:prstGeom prst="rect">
                      <a:avLst/>
                    </a:prstGeom>
                    <a:noFill/>
                    <a:ln>
                      <a:noFill/>
                    </a:ln>
                  </pic:spPr>
                </pic:pic>
              </a:graphicData>
            </a:graphic>
          </wp:inline>
        </w:drawing>
      </w:r>
    </w:p>
    <w:p w14:paraId="20E46320"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t>. Option to add new products</w:t>
      </w:r>
    </w:p>
    <w:p w14:paraId="74BB7AD1" w14:textId="77777777" w:rsidR="006174B5" w:rsidRPr="00C931D4" w:rsidRDefault="006174B5" w:rsidP="006174B5"/>
    <w:p w14:paraId="5763ACF8" w14:textId="77777777" w:rsidR="006174B5" w:rsidRDefault="006174B5" w:rsidP="006174B5">
      <w:pPr>
        <w:ind w:firstLine="0"/>
      </w:pPr>
      <w:r>
        <w:t>Overview section is for employee performance statistics only. It has option to view the chart per department and per employee.</w:t>
      </w:r>
    </w:p>
    <w:p w14:paraId="25EF887A" w14:textId="77777777" w:rsidR="006174B5" w:rsidRDefault="006174B5" w:rsidP="006174B5">
      <w:pPr>
        <w:keepNext/>
        <w:ind w:firstLine="0"/>
      </w:pPr>
      <w:r>
        <w:rPr>
          <w:noProof/>
        </w:rPr>
        <w:drawing>
          <wp:inline distT="0" distB="0" distL="0" distR="0" wp14:anchorId="30AE2878" wp14:editId="245346E2">
            <wp:extent cx="5514109" cy="3265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1046" cy="3269568"/>
                    </a:xfrm>
                    <a:prstGeom prst="rect">
                      <a:avLst/>
                    </a:prstGeom>
                    <a:noFill/>
                    <a:ln>
                      <a:noFill/>
                    </a:ln>
                  </pic:spPr>
                </pic:pic>
              </a:graphicData>
            </a:graphic>
          </wp:inline>
        </w:drawing>
      </w:r>
    </w:p>
    <w:p w14:paraId="715376C0"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Employee Performance overview option</w:t>
      </w:r>
    </w:p>
    <w:p w14:paraId="29FF9A10" w14:textId="77777777" w:rsidR="006174B5" w:rsidRPr="00AE77A2" w:rsidRDefault="006174B5" w:rsidP="00A35284">
      <w:pPr>
        <w:pStyle w:val="Heading4"/>
      </w:pPr>
      <w:bookmarkStart w:id="26" w:name="_Toc34051825"/>
      <w:r>
        <w:lastRenderedPageBreak/>
        <w:t>Shop Floor Employees</w:t>
      </w:r>
      <w:bookmarkEnd w:id="26"/>
    </w:p>
    <w:p w14:paraId="4DC62A75" w14:textId="77777777" w:rsidR="006174B5" w:rsidRDefault="006174B5" w:rsidP="006174B5">
      <w:r>
        <w:t xml:space="preserve">Last view is for the shop Floor workers to perform their daily duties. First, they can pick the department they are stationed to work at. In the same section they can access their schedule. </w:t>
      </w:r>
    </w:p>
    <w:p w14:paraId="4657B1C1" w14:textId="77777777" w:rsidR="006174B5" w:rsidRDefault="006174B5" w:rsidP="006174B5">
      <w:pPr>
        <w:keepNext/>
        <w:ind w:firstLine="0"/>
      </w:pPr>
      <w:r>
        <w:rPr>
          <w:noProof/>
        </w:rPr>
        <w:drawing>
          <wp:inline distT="0" distB="0" distL="0" distR="0" wp14:anchorId="29D303ED" wp14:editId="2AFFA78C">
            <wp:extent cx="4329545" cy="2231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6096" cy="2240376"/>
                    </a:xfrm>
                    <a:prstGeom prst="rect">
                      <a:avLst/>
                    </a:prstGeom>
                    <a:noFill/>
                    <a:ln>
                      <a:noFill/>
                    </a:ln>
                  </pic:spPr>
                </pic:pic>
              </a:graphicData>
            </a:graphic>
          </wp:inline>
        </w:drawing>
      </w:r>
    </w:p>
    <w:p w14:paraId="2D4B1E7E" w14:textId="77777777" w:rsidR="006174B5" w:rsidRDefault="006174B5" w:rsidP="006174B5">
      <w:pPr>
        <w:pStyle w:val="Caption"/>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Floor employee view menu</w:t>
      </w:r>
    </w:p>
    <w:p w14:paraId="35DD9866" w14:textId="77777777" w:rsidR="006174B5" w:rsidRPr="001A7661" w:rsidRDefault="006174B5" w:rsidP="006174B5"/>
    <w:p w14:paraId="112C459E" w14:textId="77777777" w:rsidR="006174B5" w:rsidRDefault="006174B5" w:rsidP="006174B5">
      <w:pPr>
        <w:ind w:firstLine="0"/>
      </w:pPr>
      <w:r>
        <w:t xml:space="preserve">After choosing the department the employee has access to product update section (to update product depletion and replenishment) and see messages from </w:t>
      </w:r>
      <w:proofErr w:type="gramStart"/>
      <w:r>
        <w:t>Administrative</w:t>
      </w:r>
      <w:proofErr w:type="gramEnd"/>
      <w:r>
        <w:t xml:space="preserve"> employees regarding any product changes (right side). </w:t>
      </w:r>
    </w:p>
    <w:p w14:paraId="6A777997" w14:textId="77777777" w:rsidR="006174B5" w:rsidRDefault="006174B5" w:rsidP="006174B5">
      <w:pPr>
        <w:keepNext/>
        <w:ind w:firstLine="0"/>
      </w:pPr>
      <w:r>
        <w:rPr>
          <w:noProof/>
        </w:rPr>
        <w:drawing>
          <wp:inline distT="0" distB="0" distL="0" distR="0" wp14:anchorId="028F79BD" wp14:editId="2FE97A25">
            <wp:extent cx="5188527" cy="270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2773" cy="2715891"/>
                    </a:xfrm>
                    <a:prstGeom prst="rect">
                      <a:avLst/>
                    </a:prstGeom>
                    <a:noFill/>
                    <a:ln>
                      <a:noFill/>
                    </a:ln>
                  </pic:spPr>
                </pic:pic>
              </a:graphicData>
            </a:graphic>
          </wp:inline>
        </w:drawing>
      </w:r>
    </w:p>
    <w:p w14:paraId="1C07C795" w14:textId="325636D0" w:rsidR="006174B5" w:rsidRDefault="006174B5" w:rsidP="00A35284">
      <w:pPr>
        <w:pStyle w:val="Caption"/>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t>. Product update for Floor Employees</w:t>
      </w:r>
    </w:p>
    <w:sectPr w:rsidR="006174B5" w:rsidSect="00AB37D8">
      <w:headerReference w:type="default" r:id="rId31"/>
      <w:headerReference w:type="first" r:id="rId32"/>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6D4C3" w14:textId="77777777" w:rsidR="00E40CA5" w:rsidRDefault="00E40CA5">
      <w:pPr>
        <w:spacing w:line="240" w:lineRule="auto"/>
      </w:pPr>
      <w:r>
        <w:separator/>
      </w:r>
    </w:p>
    <w:p w14:paraId="0EDD05AC" w14:textId="77777777" w:rsidR="00E40CA5" w:rsidRDefault="00E40CA5"/>
  </w:endnote>
  <w:endnote w:type="continuationSeparator" w:id="0">
    <w:p w14:paraId="448BEC4F" w14:textId="77777777" w:rsidR="00E40CA5" w:rsidRDefault="00E40CA5">
      <w:pPr>
        <w:spacing w:line="240" w:lineRule="auto"/>
      </w:pPr>
      <w:r>
        <w:continuationSeparator/>
      </w:r>
    </w:p>
    <w:p w14:paraId="46F57EF8" w14:textId="77777777" w:rsidR="00E40CA5" w:rsidRDefault="00E40C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Yu Gothic UI Light">
    <w:panose1 w:val="020B0300000000000000"/>
    <w:charset w:val="80"/>
    <w:family w:val="swiss"/>
    <w:pitch w:val="variable"/>
    <w:sig w:usb0="E00002FF" w:usb1="2AC7FDFF" w:usb2="00000016" w:usb3="00000000" w:csb0="0002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923EF" w14:textId="77777777" w:rsidR="00E40CA5" w:rsidRDefault="00E40CA5">
      <w:pPr>
        <w:spacing w:line="240" w:lineRule="auto"/>
      </w:pPr>
      <w:r>
        <w:separator/>
      </w:r>
    </w:p>
    <w:p w14:paraId="58445BD1" w14:textId="77777777" w:rsidR="00E40CA5" w:rsidRDefault="00E40CA5"/>
  </w:footnote>
  <w:footnote w:type="continuationSeparator" w:id="0">
    <w:p w14:paraId="360179E1" w14:textId="77777777" w:rsidR="00E40CA5" w:rsidRDefault="00E40CA5">
      <w:pPr>
        <w:spacing w:line="240" w:lineRule="auto"/>
      </w:pPr>
      <w:r>
        <w:continuationSeparator/>
      </w:r>
    </w:p>
    <w:p w14:paraId="71AD841A" w14:textId="77777777" w:rsidR="00E40CA5" w:rsidRDefault="00E40C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26AD" w14:textId="102CEE7D" w:rsidR="006174B5" w:rsidRDefault="00000000">
    <w:pPr>
      <w:pStyle w:val="Header"/>
    </w:pPr>
    <w:sdt>
      <w:sdtPr>
        <w:alias w:val="Running head"/>
        <w:tag w:val=""/>
        <w:id w:val="12739865"/>
        <w:placeholder>
          <w:docPart w:val="8F927A3B260F42D8B5187F07F97F2F7C"/>
        </w:placeholder>
        <w:dataBinding w:prefixMappings="xmlns:ns0='http://schemas.microsoft.com/office/2006/coverPageProps' " w:xpath="/ns0:CoverPageProperties[1]/ns0:Abstract[1]" w:storeItemID="{55AF091B-3C7A-41E3-B477-F2FDAA23CFDA}"/>
        <w15:appearance w15:val="hidden"/>
        <w:text/>
      </w:sdtPr>
      <w:sdtContent>
        <w:r w:rsidR="006174B5" w:rsidRPr="00AB37D8">
          <w:t xml:space="preserve">Media Bazaar </w:t>
        </w:r>
        <w:r w:rsidR="006174B5">
          <w:t>URS</w:t>
        </w:r>
      </w:sdtContent>
    </w:sdt>
    <w:r w:rsidR="006174B5">
      <w:rPr>
        <w:rStyle w:val="Strong"/>
      </w:rPr>
      <w:ptab w:relativeTo="margin" w:alignment="right" w:leader="none"/>
    </w:r>
    <w:r w:rsidR="006174B5">
      <w:rPr>
        <w:rStyle w:val="Strong"/>
      </w:rPr>
      <w:fldChar w:fldCharType="begin"/>
    </w:r>
    <w:r w:rsidR="006174B5">
      <w:rPr>
        <w:rStyle w:val="Strong"/>
      </w:rPr>
      <w:instrText xml:space="preserve"> PAGE   \* MERGEFORMAT </w:instrText>
    </w:r>
    <w:r w:rsidR="006174B5">
      <w:rPr>
        <w:rStyle w:val="Strong"/>
      </w:rPr>
      <w:fldChar w:fldCharType="separate"/>
    </w:r>
    <w:r w:rsidR="006174B5">
      <w:rPr>
        <w:rStyle w:val="Strong"/>
        <w:noProof/>
      </w:rPr>
      <w:t>8</w:t>
    </w:r>
    <w:r w:rsidR="006174B5">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86049" w14:textId="42F945AB" w:rsidR="006174B5" w:rsidRPr="00AB37D8" w:rsidRDefault="006174B5">
    <w:pPr>
      <w:pStyle w:val="Header"/>
      <w:rPr>
        <w:rStyle w:val="Strong"/>
        <w:color w:val="FFFFFF" w:themeColor="background1"/>
      </w:rPr>
    </w:pPr>
    <w:r>
      <w:t>Media Bazaar URS</w:t>
    </w:r>
    <w:r>
      <w:rPr>
        <w:rStyle w:val="Strong"/>
      </w:rPr>
      <w:ptab w:relativeTo="margin" w:alignment="right" w:leader="none"/>
    </w:r>
    <w:r w:rsidRPr="00AB37D8">
      <w:rPr>
        <w:rStyle w:val="Strong"/>
        <w:color w:val="FFFFFF" w:themeColor="background1"/>
      </w:rPr>
      <w:fldChar w:fldCharType="begin"/>
    </w:r>
    <w:r w:rsidRPr="00AB37D8">
      <w:rPr>
        <w:rStyle w:val="Strong"/>
        <w:color w:val="FFFFFF" w:themeColor="background1"/>
      </w:rPr>
      <w:instrText xml:space="preserve"> PAGE   \* MERGEFORMAT </w:instrText>
    </w:r>
    <w:r w:rsidRPr="00AB37D8">
      <w:rPr>
        <w:rStyle w:val="Strong"/>
        <w:color w:val="FFFFFF" w:themeColor="background1"/>
      </w:rPr>
      <w:fldChar w:fldCharType="separate"/>
    </w:r>
    <w:r w:rsidRPr="00AB37D8">
      <w:rPr>
        <w:rStyle w:val="Strong"/>
        <w:noProof/>
        <w:color w:val="FFFFFF" w:themeColor="background1"/>
      </w:rPr>
      <w:t>1</w:t>
    </w:r>
    <w:r w:rsidRPr="00AB37D8">
      <w:rPr>
        <w:rStyle w:val="Strong"/>
        <w:noProof/>
        <w:color w:val="FFFFFF" w:themeColor="background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DBEDC1"/>
    <w:multiLevelType w:val="hybridMultilevel"/>
    <w:tmpl w:val="DF1BB1D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019969BD"/>
    <w:multiLevelType w:val="hybridMultilevel"/>
    <w:tmpl w:val="3DB82388"/>
    <w:lvl w:ilvl="0" w:tplc="E340CDD2">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ED455C"/>
    <w:multiLevelType w:val="hybridMultilevel"/>
    <w:tmpl w:val="3528BC06"/>
    <w:lvl w:ilvl="0" w:tplc="B248E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4A13254"/>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DF2D9B"/>
    <w:multiLevelType w:val="hybridMultilevel"/>
    <w:tmpl w:val="BCCC98D2"/>
    <w:lvl w:ilvl="0" w:tplc="2900391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DC6118"/>
    <w:multiLevelType w:val="hybridMultilevel"/>
    <w:tmpl w:val="FB64C7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E920DC"/>
    <w:multiLevelType w:val="hybridMultilevel"/>
    <w:tmpl w:val="AE06A6B6"/>
    <w:lvl w:ilvl="0" w:tplc="28F80E26">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107D24"/>
    <w:multiLevelType w:val="hybridMultilevel"/>
    <w:tmpl w:val="BF8615A6"/>
    <w:lvl w:ilvl="0" w:tplc="5998A3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F293E91"/>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1355CF"/>
    <w:multiLevelType w:val="hybridMultilevel"/>
    <w:tmpl w:val="62A4B444"/>
    <w:lvl w:ilvl="0" w:tplc="A7829A9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10C3844"/>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E81CD7"/>
    <w:multiLevelType w:val="hybridMultilevel"/>
    <w:tmpl w:val="56DEF73A"/>
    <w:lvl w:ilvl="0" w:tplc="4BAA25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273FD"/>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ED25EA"/>
    <w:multiLevelType w:val="hybridMultilevel"/>
    <w:tmpl w:val="211EC2F2"/>
    <w:lvl w:ilvl="0" w:tplc="CB68E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C0A6A3C"/>
    <w:multiLevelType w:val="hybridMultilevel"/>
    <w:tmpl w:val="BF8615A6"/>
    <w:lvl w:ilvl="0" w:tplc="5998A3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37C78DF"/>
    <w:multiLevelType w:val="hybridMultilevel"/>
    <w:tmpl w:val="BE80DFA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6" w15:restartNumberingAfterBreak="0">
    <w:nsid w:val="27B61E49"/>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CD4F20"/>
    <w:multiLevelType w:val="hybridMultilevel"/>
    <w:tmpl w:val="A00C91EA"/>
    <w:lvl w:ilvl="0" w:tplc="2FAE8666">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B284C5D"/>
    <w:multiLevelType w:val="hybridMultilevel"/>
    <w:tmpl w:val="FB64C75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B6C7CCE"/>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CFD1D37"/>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F10487"/>
    <w:multiLevelType w:val="hybridMultilevel"/>
    <w:tmpl w:val="E13AF9F0"/>
    <w:lvl w:ilvl="0" w:tplc="520036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112145"/>
    <w:multiLevelType w:val="hybridMultilevel"/>
    <w:tmpl w:val="3A985C46"/>
    <w:lvl w:ilvl="0" w:tplc="396400F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3DC2DE6"/>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324A2A"/>
    <w:multiLevelType w:val="hybridMultilevel"/>
    <w:tmpl w:val="FA529FA6"/>
    <w:lvl w:ilvl="0" w:tplc="3AFC4BD4">
      <w:start w:val="1"/>
      <w:numFmt w:val="bullet"/>
      <w:lvlText w:val="•"/>
      <w:lvlJc w:val="left"/>
      <w:pPr>
        <w:tabs>
          <w:tab w:val="num" w:pos="720"/>
        </w:tabs>
        <w:ind w:left="720" w:hanging="360"/>
      </w:pPr>
      <w:rPr>
        <w:rFonts w:ascii="Times New Roman" w:hAnsi="Times New Roman" w:hint="default"/>
      </w:rPr>
    </w:lvl>
    <w:lvl w:ilvl="1" w:tplc="990E219C" w:tentative="1">
      <w:start w:val="1"/>
      <w:numFmt w:val="bullet"/>
      <w:lvlText w:val="•"/>
      <w:lvlJc w:val="left"/>
      <w:pPr>
        <w:tabs>
          <w:tab w:val="num" w:pos="1440"/>
        </w:tabs>
        <w:ind w:left="1440" w:hanging="360"/>
      </w:pPr>
      <w:rPr>
        <w:rFonts w:ascii="Times New Roman" w:hAnsi="Times New Roman" w:hint="default"/>
      </w:rPr>
    </w:lvl>
    <w:lvl w:ilvl="2" w:tplc="B538B84A" w:tentative="1">
      <w:start w:val="1"/>
      <w:numFmt w:val="bullet"/>
      <w:lvlText w:val="•"/>
      <w:lvlJc w:val="left"/>
      <w:pPr>
        <w:tabs>
          <w:tab w:val="num" w:pos="2160"/>
        </w:tabs>
        <w:ind w:left="2160" w:hanging="360"/>
      </w:pPr>
      <w:rPr>
        <w:rFonts w:ascii="Times New Roman" w:hAnsi="Times New Roman" w:hint="default"/>
      </w:rPr>
    </w:lvl>
    <w:lvl w:ilvl="3" w:tplc="61764094" w:tentative="1">
      <w:start w:val="1"/>
      <w:numFmt w:val="bullet"/>
      <w:lvlText w:val="•"/>
      <w:lvlJc w:val="left"/>
      <w:pPr>
        <w:tabs>
          <w:tab w:val="num" w:pos="2880"/>
        </w:tabs>
        <w:ind w:left="2880" w:hanging="360"/>
      </w:pPr>
      <w:rPr>
        <w:rFonts w:ascii="Times New Roman" w:hAnsi="Times New Roman" w:hint="default"/>
      </w:rPr>
    </w:lvl>
    <w:lvl w:ilvl="4" w:tplc="F028B6DE" w:tentative="1">
      <w:start w:val="1"/>
      <w:numFmt w:val="bullet"/>
      <w:lvlText w:val="•"/>
      <w:lvlJc w:val="left"/>
      <w:pPr>
        <w:tabs>
          <w:tab w:val="num" w:pos="3600"/>
        </w:tabs>
        <w:ind w:left="3600" w:hanging="360"/>
      </w:pPr>
      <w:rPr>
        <w:rFonts w:ascii="Times New Roman" w:hAnsi="Times New Roman" w:hint="default"/>
      </w:rPr>
    </w:lvl>
    <w:lvl w:ilvl="5" w:tplc="F266C0F2" w:tentative="1">
      <w:start w:val="1"/>
      <w:numFmt w:val="bullet"/>
      <w:lvlText w:val="•"/>
      <w:lvlJc w:val="left"/>
      <w:pPr>
        <w:tabs>
          <w:tab w:val="num" w:pos="4320"/>
        </w:tabs>
        <w:ind w:left="4320" w:hanging="360"/>
      </w:pPr>
      <w:rPr>
        <w:rFonts w:ascii="Times New Roman" w:hAnsi="Times New Roman" w:hint="default"/>
      </w:rPr>
    </w:lvl>
    <w:lvl w:ilvl="6" w:tplc="A0F0B9BE" w:tentative="1">
      <w:start w:val="1"/>
      <w:numFmt w:val="bullet"/>
      <w:lvlText w:val="•"/>
      <w:lvlJc w:val="left"/>
      <w:pPr>
        <w:tabs>
          <w:tab w:val="num" w:pos="5040"/>
        </w:tabs>
        <w:ind w:left="5040" w:hanging="360"/>
      </w:pPr>
      <w:rPr>
        <w:rFonts w:ascii="Times New Roman" w:hAnsi="Times New Roman" w:hint="default"/>
      </w:rPr>
    </w:lvl>
    <w:lvl w:ilvl="7" w:tplc="2A0096B4" w:tentative="1">
      <w:start w:val="1"/>
      <w:numFmt w:val="bullet"/>
      <w:lvlText w:val="•"/>
      <w:lvlJc w:val="left"/>
      <w:pPr>
        <w:tabs>
          <w:tab w:val="num" w:pos="5760"/>
        </w:tabs>
        <w:ind w:left="5760" w:hanging="360"/>
      </w:pPr>
      <w:rPr>
        <w:rFonts w:ascii="Times New Roman" w:hAnsi="Times New Roman" w:hint="default"/>
      </w:rPr>
    </w:lvl>
    <w:lvl w:ilvl="8" w:tplc="16C4D80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931539F"/>
    <w:multiLevelType w:val="hybridMultilevel"/>
    <w:tmpl w:val="5FE43CE2"/>
    <w:lvl w:ilvl="0" w:tplc="2AF8D9DC">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AD35E76"/>
    <w:multiLevelType w:val="hybridMultilevel"/>
    <w:tmpl w:val="3DB82388"/>
    <w:lvl w:ilvl="0" w:tplc="E340CDD2">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BAE43E1"/>
    <w:multiLevelType w:val="hybridMultilevel"/>
    <w:tmpl w:val="A00C91EA"/>
    <w:lvl w:ilvl="0" w:tplc="2FAE8666">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E021F90"/>
    <w:multiLevelType w:val="hybridMultilevel"/>
    <w:tmpl w:val="35205F06"/>
    <w:lvl w:ilvl="0" w:tplc="F6328BEC">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09438B4"/>
    <w:multiLevelType w:val="hybridMultilevel"/>
    <w:tmpl w:val="3A985C46"/>
    <w:lvl w:ilvl="0" w:tplc="396400F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0995EA6"/>
    <w:multiLevelType w:val="hybridMultilevel"/>
    <w:tmpl w:val="62A4B444"/>
    <w:lvl w:ilvl="0" w:tplc="A7829A9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1E07009"/>
    <w:multiLevelType w:val="hybridMultilevel"/>
    <w:tmpl w:val="F7307B20"/>
    <w:lvl w:ilvl="0" w:tplc="F6328B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4193533"/>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D92D3B"/>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7195454"/>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7251F93"/>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A4D4319"/>
    <w:multiLevelType w:val="hybridMultilevel"/>
    <w:tmpl w:val="3528BC06"/>
    <w:lvl w:ilvl="0" w:tplc="B248E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AEA3165"/>
    <w:multiLevelType w:val="hybridMultilevel"/>
    <w:tmpl w:val="F6860AB6"/>
    <w:lvl w:ilvl="0" w:tplc="14D6A8C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7551D7"/>
    <w:multiLevelType w:val="hybridMultilevel"/>
    <w:tmpl w:val="F6860AB6"/>
    <w:lvl w:ilvl="0" w:tplc="14D6A8C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550332"/>
    <w:multiLevelType w:val="hybridMultilevel"/>
    <w:tmpl w:val="211EC2F2"/>
    <w:lvl w:ilvl="0" w:tplc="CB68E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B25613E"/>
    <w:multiLevelType w:val="hybridMultilevel"/>
    <w:tmpl w:val="E52C747A"/>
    <w:lvl w:ilvl="0" w:tplc="D66ECC8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D85039D"/>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7F7687"/>
    <w:multiLevelType w:val="hybridMultilevel"/>
    <w:tmpl w:val="9D9014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3642D08"/>
    <w:multiLevelType w:val="hybridMultilevel"/>
    <w:tmpl w:val="66CADD4C"/>
    <w:lvl w:ilvl="0" w:tplc="3DCC48E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E41C7E"/>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0029D8"/>
    <w:multiLevelType w:val="hybridMultilevel"/>
    <w:tmpl w:val="0F44FDB4"/>
    <w:lvl w:ilvl="0" w:tplc="7F64C5FC">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8A54EC1"/>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61355E"/>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DC91010"/>
    <w:multiLevelType w:val="hybridMultilevel"/>
    <w:tmpl w:val="E52C747A"/>
    <w:lvl w:ilvl="0" w:tplc="D66ECC80">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05F2E87"/>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8B4323"/>
    <w:multiLevelType w:val="hybridMultilevel"/>
    <w:tmpl w:val="6A7EC6A4"/>
    <w:lvl w:ilvl="0" w:tplc="227EA9D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89590E"/>
    <w:multiLevelType w:val="hybridMultilevel"/>
    <w:tmpl w:val="67E2B55C"/>
    <w:lvl w:ilvl="0" w:tplc="D7B24692">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3642147"/>
    <w:multiLevelType w:val="hybridMultilevel"/>
    <w:tmpl w:val="97D89F12"/>
    <w:lvl w:ilvl="0" w:tplc="E8581FCA">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8D850E2"/>
    <w:multiLevelType w:val="hybridMultilevel"/>
    <w:tmpl w:val="66CADD4C"/>
    <w:lvl w:ilvl="0" w:tplc="3DCC48E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6A6225"/>
    <w:multiLevelType w:val="hybridMultilevel"/>
    <w:tmpl w:val="A3347E84"/>
    <w:lvl w:ilvl="0" w:tplc="AEA698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BE6CDB"/>
    <w:multiLevelType w:val="hybridMultilevel"/>
    <w:tmpl w:val="B0808B8A"/>
    <w:lvl w:ilvl="0" w:tplc="ADAE8E8C">
      <w:start w:val="1"/>
      <w:numFmt w:val="decimal"/>
      <w:lvlText w:val="%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8274352">
    <w:abstractNumId w:val="10"/>
  </w:num>
  <w:num w:numId="2" w16cid:durableId="2032220791">
    <w:abstractNumId w:val="8"/>
  </w:num>
  <w:num w:numId="3" w16cid:durableId="814758728">
    <w:abstractNumId w:val="7"/>
  </w:num>
  <w:num w:numId="4" w16cid:durableId="123736768">
    <w:abstractNumId w:val="6"/>
  </w:num>
  <w:num w:numId="5" w16cid:durableId="1523595292">
    <w:abstractNumId w:val="5"/>
  </w:num>
  <w:num w:numId="6" w16cid:durableId="1741101640">
    <w:abstractNumId w:val="9"/>
  </w:num>
  <w:num w:numId="7" w16cid:durableId="1112700697">
    <w:abstractNumId w:val="4"/>
  </w:num>
  <w:num w:numId="8" w16cid:durableId="1462263493">
    <w:abstractNumId w:val="3"/>
  </w:num>
  <w:num w:numId="9" w16cid:durableId="1687825501">
    <w:abstractNumId w:val="2"/>
  </w:num>
  <w:num w:numId="10" w16cid:durableId="1205288941">
    <w:abstractNumId w:val="1"/>
  </w:num>
  <w:num w:numId="11" w16cid:durableId="615913644">
    <w:abstractNumId w:val="15"/>
  </w:num>
  <w:num w:numId="12" w16cid:durableId="1239242410">
    <w:abstractNumId w:val="37"/>
  </w:num>
  <w:num w:numId="13" w16cid:durableId="1709142855">
    <w:abstractNumId w:val="61"/>
  </w:num>
  <w:num w:numId="14" w16cid:durableId="164904214">
    <w:abstractNumId w:val="19"/>
  </w:num>
  <w:num w:numId="15" w16cid:durableId="2026975463">
    <w:abstractNumId w:val="32"/>
  </w:num>
  <w:num w:numId="16" w16cid:durableId="1529101205">
    <w:abstractNumId w:val="38"/>
  </w:num>
  <w:num w:numId="17" w16cid:durableId="283193544">
    <w:abstractNumId w:val="41"/>
  </w:num>
  <w:num w:numId="18" w16cid:durableId="391806153">
    <w:abstractNumId w:val="65"/>
  </w:num>
  <w:num w:numId="19" w16cid:durableId="113450814">
    <w:abstractNumId w:val="36"/>
  </w:num>
  <w:num w:numId="20" w16cid:durableId="1715499018">
    <w:abstractNumId w:val="35"/>
  </w:num>
  <w:num w:numId="21" w16cid:durableId="1748991996">
    <w:abstractNumId w:val="62"/>
  </w:num>
  <w:num w:numId="22" w16cid:durableId="516819010">
    <w:abstractNumId w:val="16"/>
  </w:num>
  <w:num w:numId="23" w16cid:durableId="1803188656">
    <w:abstractNumId w:val="55"/>
  </w:num>
  <w:num w:numId="24" w16cid:durableId="1305232760">
    <w:abstractNumId w:val="14"/>
  </w:num>
  <w:num w:numId="25" w16cid:durableId="1340232914">
    <w:abstractNumId w:val="12"/>
  </w:num>
  <w:num w:numId="26" w16cid:durableId="1522276945">
    <w:abstractNumId w:val="58"/>
  </w:num>
  <w:num w:numId="27" w16cid:durableId="1116874271">
    <w:abstractNumId w:val="63"/>
  </w:num>
  <w:num w:numId="28" w16cid:durableId="103036946">
    <w:abstractNumId w:val="23"/>
  </w:num>
  <w:num w:numId="29" w16cid:durableId="536624291">
    <w:abstractNumId w:val="48"/>
  </w:num>
  <w:num w:numId="30" w16cid:durableId="1463353477">
    <w:abstractNumId w:val="45"/>
  </w:num>
  <w:num w:numId="31" w16cid:durableId="707411474">
    <w:abstractNumId w:val="24"/>
  </w:num>
  <w:num w:numId="32" w16cid:durableId="1143934856">
    <w:abstractNumId w:val="29"/>
  </w:num>
  <w:num w:numId="33" w16cid:durableId="2035494959">
    <w:abstractNumId w:val="44"/>
  </w:num>
  <w:num w:numId="34" w16cid:durableId="979722707">
    <w:abstractNumId w:val="59"/>
  </w:num>
  <w:num w:numId="35" w16cid:durableId="1885556152">
    <w:abstractNumId w:val="42"/>
  </w:num>
  <w:num w:numId="36" w16cid:durableId="1907035151">
    <w:abstractNumId w:val="30"/>
  </w:num>
  <w:num w:numId="37" w16cid:durableId="2017031864">
    <w:abstractNumId w:val="22"/>
  </w:num>
  <w:num w:numId="38" w16cid:durableId="744106339">
    <w:abstractNumId w:val="60"/>
  </w:num>
  <w:num w:numId="39" w16cid:durableId="410006804">
    <w:abstractNumId w:val="31"/>
  </w:num>
  <w:num w:numId="40" w16cid:durableId="1827433421">
    <w:abstractNumId w:val="20"/>
  </w:num>
  <w:num w:numId="41" w16cid:durableId="2138908137">
    <w:abstractNumId w:val="18"/>
  </w:num>
  <w:num w:numId="42" w16cid:durableId="2145537542">
    <w:abstractNumId w:val="26"/>
  </w:num>
  <w:num w:numId="43" w16cid:durableId="170069977">
    <w:abstractNumId w:val="64"/>
  </w:num>
  <w:num w:numId="44" w16cid:durableId="1834175773">
    <w:abstractNumId w:val="13"/>
  </w:num>
  <w:num w:numId="45" w16cid:durableId="1600139020">
    <w:abstractNumId w:val="56"/>
  </w:num>
  <w:num w:numId="46" w16cid:durableId="782767967">
    <w:abstractNumId w:val="33"/>
  </w:num>
  <w:num w:numId="47" w16cid:durableId="2093234247">
    <w:abstractNumId w:val="51"/>
  </w:num>
  <w:num w:numId="48" w16cid:durableId="1376126450">
    <w:abstractNumId w:val="25"/>
  </w:num>
  <w:num w:numId="49" w16cid:durableId="255214607">
    <w:abstractNumId w:val="57"/>
  </w:num>
  <w:num w:numId="50" w16cid:durableId="1622882129">
    <w:abstractNumId w:val="11"/>
  </w:num>
  <w:num w:numId="51" w16cid:durableId="1462263129">
    <w:abstractNumId w:val="52"/>
  </w:num>
  <w:num w:numId="52" w16cid:durableId="1008673469">
    <w:abstractNumId w:val="34"/>
  </w:num>
  <w:num w:numId="53" w16cid:durableId="1440905094">
    <w:abstractNumId w:val="21"/>
  </w:num>
  <w:num w:numId="54" w16cid:durableId="410977900">
    <w:abstractNumId w:val="54"/>
  </w:num>
  <w:num w:numId="55" w16cid:durableId="2033215798">
    <w:abstractNumId w:val="43"/>
  </w:num>
  <w:num w:numId="56" w16cid:durableId="1795446559">
    <w:abstractNumId w:val="0"/>
  </w:num>
  <w:num w:numId="57" w16cid:durableId="1621108012">
    <w:abstractNumId w:val="49"/>
  </w:num>
  <w:num w:numId="58" w16cid:durableId="994459391">
    <w:abstractNumId w:val="47"/>
  </w:num>
  <w:num w:numId="59" w16cid:durableId="633949660">
    <w:abstractNumId w:val="28"/>
  </w:num>
  <w:num w:numId="60" w16cid:durableId="832258677">
    <w:abstractNumId w:val="17"/>
  </w:num>
  <w:num w:numId="61" w16cid:durableId="1154490929">
    <w:abstractNumId w:val="27"/>
  </w:num>
  <w:num w:numId="62" w16cid:durableId="672344784">
    <w:abstractNumId w:val="46"/>
  </w:num>
  <w:num w:numId="63" w16cid:durableId="237978329">
    <w:abstractNumId w:val="50"/>
  </w:num>
  <w:num w:numId="64" w16cid:durableId="508910783">
    <w:abstractNumId w:val="53"/>
  </w:num>
  <w:num w:numId="65" w16cid:durableId="1391153536">
    <w:abstractNumId w:val="40"/>
  </w:num>
  <w:num w:numId="66" w16cid:durableId="1521622211">
    <w:abstractNumId w:val="3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8E5"/>
    <w:rsid w:val="00015D25"/>
    <w:rsid w:val="00035B6E"/>
    <w:rsid w:val="0003724D"/>
    <w:rsid w:val="000400F8"/>
    <w:rsid w:val="00045D54"/>
    <w:rsid w:val="000468CA"/>
    <w:rsid w:val="00050F61"/>
    <w:rsid w:val="00052442"/>
    <w:rsid w:val="00066AE6"/>
    <w:rsid w:val="00076BBC"/>
    <w:rsid w:val="00080BF8"/>
    <w:rsid w:val="000909B9"/>
    <w:rsid w:val="000A0930"/>
    <w:rsid w:val="000A376C"/>
    <w:rsid w:val="000C315B"/>
    <w:rsid w:val="000C5969"/>
    <w:rsid w:val="000D3F41"/>
    <w:rsid w:val="000E083F"/>
    <w:rsid w:val="000F4461"/>
    <w:rsid w:val="000F7F23"/>
    <w:rsid w:val="00113F4E"/>
    <w:rsid w:val="00137D89"/>
    <w:rsid w:val="00143B14"/>
    <w:rsid w:val="00152D47"/>
    <w:rsid w:val="00160863"/>
    <w:rsid w:val="001731B7"/>
    <w:rsid w:val="00173CA9"/>
    <w:rsid w:val="001820DB"/>
    <w:rsid w:val="001850B7"/>
    <w:rsid w:val="001A017D"/>
    <w:rsid w:val="001A2D3B"/>
    <w:rsid w:val="001A3E0C"/>
    <w:rsid w:val="001A579C"/>
    <w:rsid w:val="001A6A99"/>
    <w:rsid w:val="001A7661"/>
    <w:rsid w:val="001D55AE"/>
    <w:rsid w:val="001E312E"/>
    <w:rsid w:val="00203B0A"/>
    <w:rsid w:val="00243679"/>
    <w:rsid w:val="00263A96"/>
    <w:rsid w:val="0026406F"/>
    <w:rsid w:val="00270837"/>
    <w:rsid w:val="002723EF"/>
    <w:rsid w:val="00272EDC"/>
    <w:rsid w:val="00273231"/>
    <w:rsid w:val="00285FC2"/>
    <w:rsid w:val="002A5562"/>
    <w:rsid w:val="00310BEC"/>
    <w:rsid w:val="00314E6D"/>
    <w:rsid w:val="00332DB3"/>
    <w:rsid w:val="0034237C"/>
    <w:rsid w:val="00346A11"/>
    <w:rsid w:val="00350EF8"/>
    <w:rsid w:val="0035553B"/>
    <w:rsid w:val="00355DCA"/>
    <w:rsid w:val="003A1ADA"/>
    <w:rsid w:val="003A1F8D"/>
    <w:rsid w:val="003A6D1F"/>
    <w:rsid w:val="003B0E4F"/>
    <w:rsid w:val="00404700"/>
    <w:rsid w:val="00411487"/>
    <w:rsid w:val="00423625"/>
    <w:rsid w:val="00425241"/>
    <w:rsid w:val="00434B9A"/>
    <w:rsid w:val="00434CEF"/>
    <w:rsid w:val="00447C3B"/>
    <w:rsid w:val="00462C67"/>
    <w:rsid w:val="004726EB"/>
    <w:rsid w:val="00476889"/>
    <w:rsid w:val="00497D5B"/>
    <w:rsid w:val="004B479D"/>
    <w:rsid w:val="004C7531"/>
    <w:rsid w:val="004D3DBD"/>
    <w:rsid w:val="004D5565"/>
    <w:rsid w:val="004E2CFA"/>
    <w:rsid w:val="005057F2"/>
    <w:rsid w:val="0051643E"/>
    <w:rsid w:val="005247DD"/>
    <w:rsid w:val="005270DE"/>
    <w:rsid w:val="00540A3C"/>
    <w:rsid w:val="00546841"/>
    <w:rsid w:val="005470BF"/>
    <w:rsid w:val="00551A02"/>
    <w:rsid w:val="005534FA"/>
    <w:rsid w:val="00563CF7"/>
    <w:rsid w:val="00581F9D"/>
    <w:rsid w:val="00591A8E"/>
    <w:rsid w:val="00596399"/>
    <w:rsid w:val="005A2DA4"/>
    <w:rsid w:val="005B31AE"/>
    <w:rsid w:val="005C5F5F"/>
    <w:rsid w:val="005D3A03"/>
    <w:rsid w:val="005E7D19"/>
    <w:rsid w:val="006022CF"/>
    <w:rsid w:val="0061668B"/>
    <w:rsid w:val="006174B5"/>
    <w:rsid w:val="00624061"/>
    <w:rsid w:val="00636F48"/>
    <w:rsid w:val="00637F4F"/>
    <w:rsid w:val="00646F8B"/>
    <w:rsid w:val="006476FB"/>
    <w:rsid w:val="006526D0"/>
    <w:rsid w:val="006537DE"/>
    <w:rsid w:val="0066736A"/>
    <w:rsid w:val="00693AD4"/>
    <w:rsid w:val="00696349"/>
    <w:rsid w:val="006A05E5"/>
    <w:rsid w:val="006C28CD"/>
    <w:rsid w:val="006D5811"/>
    <w:rsid w:val="006E1079"/>
    <w:rsid w:val="006E3A93"/>
    <w:rsid w:val="00703E6C"/>
    <w:rsid w:val="007051BC"/>
    <w:rsid w:val="00755047"/>
    <w:rsid w:val="00756317"/>
    <w:rsid w:val="007644C7"/>
    <w:rsid w:val="00782C76"/>
    <w:rsid w:val="00787179"/>
    <w:rsid w:val="007B6E2C"/>
    <w:rsid w:val="007E62C8"/>
    <w:rsid w:val="007F0F03"/>
    <w:rsid w:val="008002C0"/>
    <w:rsid w:val="00801C8D"/>
    <w:rsid w:val="00807955"/>
    <w:rsid w:val="0084015A"/>
    <w:rsid w:val="00840C15"/>
    <w:rsid w:val="0084446B"/>
    <w:rsid w:val="00855C72"/>
    <w:rsid w:val="00862BFF"/>
    <w:rsid w:val="008810C5"/>
    <w:rsid w:val="008828F1"/>
    <w:rsid w:val="008877FC"/>
    <w:rsid w:val="00897999"/>
    <w:rsid w:val="008A0657"/>
    <w:rsid w:val="008A4731"/>
    <w:rsid w:val="008A5536"/>
    <w:rsid w:val="008A6820"/>
    <w:rsid w:val="008A6F71"/>
    <w:rsid w:val="008C481D"/>
    <w:rsid w:val="008C4EE0"/>
    <w:rsid w:val="008C5323"/>
    <w:rsid w:val="008D494E"/>
    <w:rsid w:val="008F7529"/>
    <w:rsid w:val="00913A5A"/>
    <w:rsid w:val="0092338D"/>
    <w:rsid w:val="00923F42"/>
    <w:rsid w:val="00933A26"/>
    <w:rsid w:val="00943B61"/>
    <w:rsid w:val="00944201"/>
    <w:rsid w:val="00953A8B"/>
    <w:rsid w:val="00970511"/>
    <w:rsid w:val="009864F4"/>
    <w:rsid w:val="00991E70"/>
    <w:rsid w:val="00994A1B"/>
    <w:rsid w:val="009A604B"/>
    <w:rsid w:val="009A6A3B"/>
    <w:rsid w:val="009D27DC"/>
    <w:rsid w:val="009D4B4E"/>
    <w:rsid w:val="009D668C"/>
    <w:rsid w:val="009D76A0"/>
    <w:rsid w:val="009F1A4F"/>
    <w:rsid w:val="00A04854"/>
    <w:rsid w:val="00A22B22"/>
    <w:rsid w:val="00A35284"/>
    <w:rsid w:val="00A41341"/>
    <w:rsid w:val="00A53CBB"/>
    <w:rsid w:val="00A80D8F"/>
    <w:rsid w:val="00A82C16"/>
    <w:rsid w:val="00A86F0A"/>
    <w:rsid w:val="00A90D1F"/>
    <w:rsid w:val="00A96B98"/>
    <w:rsid w:val="00A96F6F"/>
    <w:rsid w:val="00A96FCE"/>
    <w:rsid w:val="00AA08E5"/>
    <w:rsid w:val="00AA2E00"/>
    <w:rsid w:val="00AB2683"/>
    <w:rsid w:val="00AB2FE5"/>
    <w:rsid w:val="00AB37D8"/>
    <w:rsid w:val="00AB61F2"/>
    <w:rsid w:val="00AC7E5D"/>
    <w:rsid w:val="00AD51E9"/>
    <w:rsid w:val="00AD5F62"/>
    <w:rsid w:val="00AD688E"/>
    <w:rsid w:val="00AD7253"/>
    <w:rsid w:val="00AE77A2"/>
    <w:rsid w:val="00B10773"/>
    <w:rsid w:val="00B160F7"/>
    <w:rsid w:val="00B36981"/>
    <w:rsid w:val="00B524ED"/>
    <w:rsid w:val="00B54711"/>
    <w:rsid w:val="00B55358"/>
    <w:rsid w:val="00B5785C"/>
    <w:rsid w:val="00B63A95"/>
    <w:rsid w:val="00B730B0"/>
    <w:rsid w:val="00B823AA"/>
    <w:rsid w:val="00B91F88"/>
    <w:rsid w:val="00B9515D"/>
    <w:rsid w:val="00BA4382"/>
    <w:rsid w:val="00BA45DB"/>
    <w:rsid w:val="00BC16DE"/>
    <w:rsid w:val="00BC26FD"/>
    <w:rsid w:val="00BC4BC8"/>
    <w:rsid w:val="00BD5742"/>
    <w:rsid w:val="00BD6300"/>
    <w:rsid w:val="00BF4184"/>
    <w:rsid w:val="00C05B01"/>
    <w:rsid w:val="00C0601E"/>
    <w:rsid w:val="00C0630A"/>
    <w:rsid w:val="00C31D30"/>
    <w:rsid w:val="00C340BE"/>
    <w:rsid w:val="00C40E4F"/>
    <w:rsid w:val="00C459C8"/>
    <w:rsid w:val="00C611F2"/>
    <w:rsid w:val="00C744E5"/>
    <w:rsid w:val="00C77763"/>
    <w:rsid w:val="00C92099"/>
    <w:rsid w:val="00C931D4"/>
    <w:rsid w:val="00C95A3C"/>
    <w:rsid w:val="00CC31CF"/>
    <w:rsid w:val="00CC5ECF"/>
    <w:rsid w:val="00CC7CD6"/>
    <w:rsid w:val="00CD0DFF"/>
    <w:rsid w:val="00CD142A"/>
    <w:rsid w:val="00CD1FE1"/>
    <w:rsid w:val="00CD6E39"/>
    <w:rsid w:val="00CF6E91"/>
    <w:rsid w:val="00CF70B6"/>
    <w:rsid w:val="00D003CB"/>
    <w:rsid w:val="00D25620"/>
    <w:rsid w:val="00D47256"/>
    <w:rsid w:val="00D570A9"/>
    <w:rsid w:val="00D657F9"/>
    <w:rsid w:val="00D85B68"/>
    <w:rsid w:val="00D962A7"/>
    <w:rsid w:val="00DA3122"/>
    <w:rsid w:val="00DB1224"/>
    <w:rsid w:val="00DC0668"/>
    <w:rsid w:val="00DD5B36"/>
    <w:rsid w:val="00E03C46"/>
    <w:rsid w:val="00E0793B"/>
    <w:rsid w:val="00E12C3A"/>
    <w:rsid w:val="00E37C59"/>
    <w:rsid w:val="00E40CA5"/>
    <w:rsid w:val="00E43C96"/>
    <w:rsid w:val="00E44FDD"/>
    <w:rsid w:val="00E6004D"/>
    <w:rsid w:val="00E81978"/>
    <w:rsid w:val="00E85257"/>
    <w:rsid w:val="00E941AA"/>
    <w:rsid w:val="00ED681A"/>
    <w:rsid w:val="00EE0608"/>
    <w:rsid w:val="00F04CD6"/>
    <w:rsid w:val="00F212AE"/>
    <w:rsid w:val="00F25408"/>
    <w:rsid w:val="00F27A3C"/>
    <w:rsid w:val="00F379B7"/>
    <w:rsid w:val="00F51EDF"/>
    <w:rsid w:val="00F525FA"/>
    <w:rsid w:val="00F5790A"/>
    <w:rsid w:val="00F61CCC"/>
    <w:rsid w:val="00F71737"/>
    <w:rsid w:val="00F803C9"/>
    <w:rsid w:val="00F84C7F"/>
    <w:rsid w:val="00FA1F5C"/>
    <w:rsid w:val="00FA2F67"/>
    <w:rsid w:val="00FC211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306B6"/>
  <w15:chartTrackingRefBased/>
  <w15:docId w15:val="{BD6D4AA0-F252-498A-B722-DCBF21E2A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1A2D3B"/>
    <w:pPr>
      <w:keepNext/>
      <w:keepLines/>
      <w:ind w:firstLine="0"/>
      <w:jc w:val="center"/>
      <w:outlineLvl w:val="0"/>
    </w:pPr>
    <w:rPr>
      <w:rFonts w:ascii="Yu Gothic Light" w:eastAsia="Yu Gothic Light" w:hAnsi="Yu Gothic Light" w:cstheme="majorBidi"/>
      <w:b/>
      <w:bCs/>
      <w:color w:val="009999"/>
      <w:sz w:val="28"/>
    </w:rPr>
  </w:style>
  <w:style w:type="paragraph" w:styleId="Heading2">
    <w:name w:val="heading 2"/>
    <w:basedOn w:val="Normal"/>
    <w:next w:val="Normal"/>
    <w:link w:val="Heading2Char"/>
    <w:uiPriority w:val="4"/>
    <w:unhideWhenUsed/>
    <w:qFormat/>
    <w:rsid w:val="001A2D3B"/>
    <w:pPr>
      <w:keepNext/>
      <w:keepLines/>
      <w:ind w:firstLine="0"/>
      <w:outlineLvl w:val="1"/>
    </w:pPr>
    <w:rPr>
      <w:rFonts w:ascii="Yu Gothic UI Light" w:eastAsia="Yu Gothic Light" w:hAnsi="Yu Gothic UI Light" w:cstheme="majorBidi"/>
      <w:b/>
      <w:bCs/>
      <w:color w:val="009999"/>
    </w:rPr>
  </w:style>
  <w:style w:type="paragraph" w:styleId="Heading3">
    <w:name w:val="heading 3"/>
    <w:basedOn w:val="Normal"/>
    <w:next w:val="Normal"/>
    <w:link w:val="Heading3Char"/>
    <w:uiPriority w:val="4"/>
    <w:unhideWhenUsed/>
    <w:qFormat/>
    <w:rsid w:val="006174B5"/>
    <w:pPr>
      <w:keepNext/>
      <w:keepLines/>
      <w:outlineLvl w:val="2"/>
    </w:pPr>
    <w:rPr>
      <w:rFonts w:ascii="Yu Gothic UI Light" w:eastAsia="Yu Gothic UI Light" w:hAnsi="Yu Gothic UI Light" w:cstheme="majorBidi"/>
      <w:bCs/>
      <w:color w:val="008080"/>
      <w:sz w:val="22"/>
      <w:u w:val="single"/>
    </w:rPr>
  </w:style>
  <w:style w:type="paragraph" w:styleId="Heading4">
    <w:name w:val="heading 4"/>
    <w:basedOn w:val="Normal"/>
    <w:next w:val="Normal"/>
    <w:link w:val="Heading4Char"/>
    <w:uiPriority w:val="4"/>
    <w:unhideWhenUsed/>
    <w:qFormat/>
    <w:rsid w:val="00A35284"/>
    <w:pPr>
      <w:keepNext/>
      <w:keepLines/>
      <w:outlineLvl w:val="3"/>
    </w:pPr>
    <w:rPr>
      <w:rFonts w:asciiTheme="majorHAnsi" w:eastAsiaTheme="majorEastAsia" w:hAnsiTheme="majorHAnsi" w:cstheme="majorBidi"/>
      <w:b/>
      <w:bCs/>
      <w:i/>
      <w:iCs/>
      <w:color w:val="008080"/>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sid w:val="001A2D3B"/>
    <w:rPr>
      <w:rFonts w:ascii="Yu Gothic Light" w:eastAsia="Yu Gothic Light" w:hAnsi="Yu Gothic Light" w:cstheme="majorBidi"/>
      <w:b/>
      <w:bCs/>
      <w:color w:val="009999"/>
      <w:kern w:val="24"/>
      <w:sz w:val="28"/>
    </w:rPr>
  </w:style>
  <w:style w:type="character" w:customStyle="1" w:styleId="Heading2Char">
    <w:name w:val="Heading 2 Char"/>
    <w:basedOn w:val="DefaultParagraphFont"/>
    <w:link w:val="Heading2"/>
    <w:uiPriority w:val="4"/>
    <w:rsid w:val="001A2D3B"/>
    <w:rPr>
      <w:rFonts w:ascii="Yu Gothic UI Light" w:eastAsia="Yu Gothic Light" w:hAnsi="Yu Gothic UI Light" w:cstheme="majorBidi"/>
      <w:b/>
      <w:bCs/>
      <w:color w:val="009999"/>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6174B5"/>
    <w:rPr>
      <w:rFonts w:ascii="Yu Gothic UI Light" w:eastAsia="Yu Gothic UI Light" w:hAnsi="Yu Gothic UI Light" w:cstheme="majorBidi"/>
      <w:bCs/>
      <w:color w:val="008080"/>
      <w:kern w:val="24"/>
      <w:sz w:val="22"/>
      <w:u w:val="single"/>
    </w:rPr>
  </w:style>
  <w:style w:type="character" w:customStyle="1" w:styleId="Heading4Char">
    <w:name w:val="Heading 4 Char"/>
    <w:basedOn w:val="DefaultParagraphFont"/>
    <w:link w:val="Heading4"/>
    <w:uiPriority w:val="4"/>
    <w:rsid w:val="00A35284"/>
    <w:rPr>
      <w:rFonts w:asciiTheme="majorHAnsi" w:eastAsiaTheme="majorEastAsia" w:hAnsiTheme="majorHAnsi" w:cstheme="majorBidi"/>
      <w:b/>
      <w:bCs/>
      <w:i/>
      <w:iCs/>
      <w:color w:val="008080"/>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B37D8"/>
    <w:pPr>
      <w:spacing w:after="100"/>
    </w:pPr>
  </w:style>
  <w:style w:type="character" w:styleId="Hyperlink">
    <w:name w:val="Hyperlink"/>
    <w:basedOn w:val="DefaultParagraphFont"/>
    <w:uiPriority w:val="99"/>
    <w:unhideWhenUsed/>
    <w:rsid w:val="00AB37D8"/>
    <w:rPr>
      <w:color w:val="5F5F5F" w:themeColor="hyperlink"/>
      <w:u w:val="single"/>
    </w:rPr>
  </w:style>
  <w:style w:type="table" w:styleId="GridTable1Light-Accent1">
    <w:name w:val="Grid Table 1 Light Accent 1"/>
    <w:basedOn w:val="TableNormal"/>
    <w:uiPriority w:val="46"/>
    <w:rsid w:val="00462C67"/>
    <w:pPr>
      <w:spacing w:line="240" w:lineRule="auto"/>
      <w:ind w:firstLine="0"/>
    </w:pPr>
    <w:rPr>
      <w:sz w:val="22"/>
      <w:szCs w:val="22"/>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customStyle="1" w:styleId="Default">
    <w:name w:val="Default"/>
    <w:rsid w:val="00AB2683"/>
    <w:pPr>
      <w:autoSpaceDE w:val="0"/>
      <w:autoSpaceDN w:val="0"/>
      <w:adjustRightInd w:val="0"/>
      <w:spacing w:line="240" w:lineRule="auto"/>
      <w:ind w:firstLine="0"/>
    </w:pPr>
    <w:rPr>
      <w:rFonts w:ascii="Courier New" w:hAnsi="Courier New" w:cs="Courier New"/>
      <w:color w:val="000000"/>
    </w:rPr>
  </w:style>
  <w:style w:type="paragraph" w:styleId="TOC2">
    <w:name w:val="toc 2"/>
    <w:basedOn w:val="Normal"/>
    <w:next w:val="Normal"/>
    <w:autoRedefine/>
    <w:uiPriority w:val="39"/>
    <w:unhideWhenUsed/>
    <w:rsid w:val="007F0F03"/>
    <w:pPr>
      <w:spacing w:after="100"/>
      <w:ind w:left="240"/>
    </w:pPr>
  </w:style>
  <w:style w:type="paragraph" w:styleId="TOC3">
    <w:name w:val="toc 3"/>
    <w:basedOn w:val="Normal"/>
    <w:next w:val="Normal"/>
    <w:autoRedefine/>
    <w:uiPriority w:val="39"/>
    <w:unhideWhenUsed/>
    <w:rsid w:val="007F0F03"/>
    <w:pPr>
      <w:spacing w:after="100"/>
      <w:ind w:left="480"/>
    </w:pPr>
  </w:style>
  <w:style w:type="character" w:styleId="UnresolvedMention">
    <w:name w:val="Unresolved Mention"/>
    <w:basedOn w:val="DefaultParagraphFont"/>
    <w:uiPriority w:val="99"/>
    <w:semiHidden/>
    <w:unhideWhenUsed/>
    <w:rsid w:val="005270DE"/>
    <w:rPr>
      <w:color w:val="605E5C"/>
      <w:shd w:val="clear" w:color="auto" w:fill="E1DFDD"/>
    </w:rPr>
  </w:style>
  <w:style w:type="character" w:customStyle="1" w:styleId="NoSpacingChar">
    <w:name w:val="No Spacing Char"/>
    <w:aliases w:val="No Indent Char"/>
    <w:basedOn w:val="DefaultParagraphFont"/>
    <w:link w:val="NoSpacing"/>
    <w:uiPriority w:val="1"/>
    <w:rsid w:val="00425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84652644">
      <w:bodyDiv w:val="1"/>
      <w:marLeft w:val="0"/>
      <w:marRight w:val="0"/>
      <w:marTop w:val="0"/>
      <w:marBottom w:val="0"/>
      <w:divBdr>
        <w:top w:val="none" w:sz="0" w:space="0" w:color="auto"/>
        <w:left w:val="none" w:sz="0" w:space="0" w:color="auto"/>
        <w:bottom w:val="none" w:sz="0" w:space="0" w:color="auto"/>
        <w:right w:val="none" w:sz="0" w:space="0" w:color="auto"/>
      </w:divBdr>
      <w:divsChild>
        <w:div w:id="859778773">
          <w:marLeft w:val="547"/>
          <w:marRight w:val="0"/>
          <w:marTop w:val="0"/>
          <w:marBottom w:val="120"/>
          <w:divBdr>
            <w:top w:val="none" w:sz="0" w:space="0" w:color="auto"/>
            <w:left w:val="none" w:sz="0" w:space="0" w:color="auto"/>
            <w:bottom w:val="none" w:sz="0" w:space="0" w:color="auto"/>
            <w:right w:val="none" w:sz="0" w:space="0" w:color="auto"/>
          </w:divBdr>
        </w:div>
        <w:div w:id="1618875271">
          <w:marLeft w:val="547"/>
          <w:marRight w:val="0"/>
          <w:marTop w:val="0"/>
          <w:marBottom w:val="120"/>
          <w:divBdr>
            <w:top w:val="none" w:sz="0" w:space="0" w:color="auto"/>
            <w:left w:val="none" w:sz="0" w:space="0" w:color="auto"/>
            <w:bottom w:val="none" w:sz="0" w:space="0" w:color="auto"/>
            <w:right w:val="none" w:sz="0" w:space="0" w:color="auto"/>
          </w:divBdr>
        </w:div>
        <w:div w:id="1475903125">
          <w:marLeft w:val="547"/>
          <w:marRight w:val="0"/>
          <w:marTop w:val="0"/>
          <w:marBottom w:val="120"/>
          <w:divBdr>
            <w:top w:val="none" w:sz="0" w:space="0" w:color="auto"/>
            <w:left w:val="none" w:sz="0" w:space="0" w:color="auto"/>
            <w:bottom w:val="none" w:sz="0" w:space="0" w:color="auto"/>
            <w:right w:val="none" w:sz="0" w:space="0" w:color="auto"/>
          </w:divBdr>
        </w:div>
        <w:div w:id="1497498768">
          <w:marLeft w:val="547"/>
          <w:marRight w:val="0"/>
          <w:marTop w:val="0"/>
          <w:marBottom w:val="120"/>
          <w:divBdr>
            <w:top w:val="none" w:sz="0" w:space="0" w:color="auto"/>
            <w:left w:val="none" w:sz="0" w:space="0" w:color="auto"/>
            <w:bottom w:val="none" w:sz="0" w:space="0" w:color="auto"/>
            <w:right w:val="none" w:sz="0" w:space="0" w:color="auto"/>
          </w:divBdr>
        </w:div>
      </w:divsChild>
    </w:div>
    <w:div w:id="624389436">
      <w:bodyDiv w:val="1"/>
      <w:marLeft w:val="0"/>
      <w:marRight w:val="0"/>
      <w:marTop w:val="0"/>
      <w:marBottom w:val="0"/>
      <w:divBdr>
        <w:top w:val="none" w:sz="0" w:space="0" w:color="auto"/>
        <w:left w:val="none" w:sz="0" w:space="0" w:color="auto"/>
        <w:bottom w:val="none" w:sz="0" w:space="0" w:color="auto"/>
        <w:right w:val="none" w:sz="0" w:space="0" w:color="auto"/>
      </w:divBdr>
      <w:divsChild>
        <w:div w:id="1205404039">
          <w:marLeft w:val="547"/>
          <w:marRight w:val="0"/>
          <w:marTop w:val="0"/>
          <w:marBottom w:val="120"/>
          <w:divBdr>
            <w:top w:val="none" w:sz="0" w:space="0" w:color="auto"/>
            <w:left w:val="none" w:sz="0" w:space="0" w:color="auto"/>
            <w:bottom w:val="none" w:sz="0" w:space="0" w:color="auto"/>
            <w:right w:val="none" w:sz="0" w:space="0" w:color="auto"/>
          </w:divBdr>
        </w:div>
        <w:div w:id="985746666">
          <w:marLeft w:val="547"/>
          <w:marRight w:val="0"/>
          <w:marTop w:val="0"/>
          <w:marBottom w:val="120"/>
          <w:divBdr>
            <w:top w:val="none" w:sz="0" w:space="0" w:color="auto"/>
            <w:left w:val="none" w:sz="0" w:space="0" w:color="auto"/>
            <w:bottom w:val="none" w:sz="0" w:space="0" w:color="auto"/>
            <w:right w:val="none" w:sz="0" w:space="0" w:color="auto"/>
          </w:divBdr>
        </w:div>
        <w:div w:id="341400384">
          <w:marLeft w:val="547"/>
          <w:marRight w:val="0"/>
          <w:marTop w:val="0"/>
          <w:marBottom w:val="120"/>
          <w:divBdr>
            <w:top w:val="none" w:sz="0" w:space="0" w:color="auto"/>
            <w:left w:val="none" w:sz="0" w:space="0" w:color="auto"/>
            <w:bottom w:val="none" w:sz="0" w:space="0" w:color="auto"/>
            <w:right w:val="none" w:sz="0" w:space="0" w:color="auto"/>
          </w:divBdr>
        </w:div>
        <w:div w:id="974723711">
          <w:marLeft w:val="547"/>
          <w:marRight w:val="0"/>
          <w:marTop w:val="0"/>
          <w:marBottom w:val="120"/>
          <w:divBdr>
            <w:top w:val="none" w:sz="0" w:space="0" w:color="auto"/>
            <w:left w:val="none" w:sz="0" w:space="0" w:color="auto"/>
            <w:bottom w:val="none" w:sz="0" w:space="0" w:color="auto"/>
            <w:right w:val="none" w:sz="0" w:space="0" w:color="auto"/>
          </w:divBdr>
        </w:div>
        <w:div w:id="1143083127">
          <w:marLeft w:val="547"/>
          <w:marRight w:val="0"/>
          <w:marTop w:val="0"/>
          <w:marBottom w:val="12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9669548">
      <w:bodyDiv w:val="1"/>
      <w:marLeft w:val="0"/>
      <w:marRight w:val="0"/>
      <w:marTop w:val="0"/>
      <w:marBottom w:val="0"/>
      <w:divBdr>
        <w:top w:val="none" w:sz="0" w:space="0" w:color="auto"/>
        <w:left w:val="none" w:sz="0" w:space="0" w:color="auto"/>
        <w:bottom w:val="none" w:sz="0" w:space="0" w:color="auto"/>
        <w:right w:val="none" w:sz="0" w:space="0" w:color="auto"/>
      </w:divBdr>
      <w:divsChild>
        <w:div w:id="1066802265">
          <w:marLeft w:val="418"/>
          <w:marRight w:val="0"/>
          <w:marTop w:val="40"/>
          <w:marBottom w:val="80"/>
          <w:divBdr>
            <w:top w:val="none" w:sz="0" w:space="0" w:color="auto"/>
            <w:left w:val="none" w:sz="0" w:space="0" w:color="auto"/>
            <w:bottom w:val="none" w:sz="0" w:space="0" w:color="auto"/>
            <w:right w:val="none" w:sz="0" w:space="0" w:color="auto"/>
          </w:divBdr>
        </w:div>
        <w:div w:id="1933274052">
          <w:marLeft w:val="418"/>
          <w:marRight w:val="0"/>
          <w:marTop w:val="40"/>
          <w:marBottom w:val="80"/>
          <w:divBdr>
            <w:top w:val="none" w:sz="0" w:space="0" w:color="auto"/>
            <w:left w:val="none" w:sz="0" w:space="0" w:color="auto"/>
            <w:bottom w:val="none" w:sz="0" w:space="0" w:color="auto"/>
            <w:right w:val="none" w:sz="0" w:space="0" w:color="auto"/>
          </w:divBdr>
        </w:div>
        <w:div w:id="1274361328">
          <w:marLeft w:val="418"/>
          <w:marRight w:val="0"/>
          <w:marTop w:val="40"/>
          <w:marBottom w:val="8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07217088">
      <w:bodyDiv w:val="1"/>
      <w:marLeft w:val="0"/>
      <w:marRight w:val="0"/>
      <w:marTop w:val="0"/>
      <w:marBottom w:val="0"/>
      <w:divBdr>
        <w:top w:val="none" w:sz="0" w:space="0" w:color="auto"/>
        <w:left w:val="none" w:sz="0" w:space="0" w:color="auto"/>
        <w:bottom w:val="none" w:sz="0" w:space="0" w:color="auto"/>
        <w:right w:val="none" w:sz="0" w:space="0" w:color="auto"/>
      </w:divBdr>
      <w:divsChild>
        <w:div w:id="695543543">
          <w:marLeft w:val="547"/>
          <w:marRight w:val="0"/>
          <w:marTop w:val="0"/>
          <w:marBottom w:val="120"/>
          <w:divBdr>
            <w:top w:val="none" w:sz="0" w:space="0" w:color="auto"/>
            <w:left w:val="none" w:sz="0" w:space="0" w:color="auto"/>
            <w:bottom w:val="none" w:sz="0" w:space="0" w:color="auto"/>
            <w:right w:val="none" w:sz="0" w:space="0" w:color="auto"/>
          </w:divBdr>
        </w:div>
        <w:div w:id="1041520578">
          <w:marLeft w:val="547"/>
          <w:marRight w:val="0"/>
          <w:marTop w:val="0"/>
          <w:marBottom w:val="120"/>
          <w:divBdr>
            <w:top w:val="none" w:sz="0" w:space="0" w:color="auto"/>
            <w:left w:val="none" w:sz="0" w:space="0" w:color="auto"/>
            <w:bottom w:val="none" w:sz="0" w:space="0" w:color="auto"/>
            <w:right w:val="none" w:sz="0" w:space="0" w:color="auto"/>
          </w:divBdr>
        </w:div>
        <w:div w:id="2004353705">
          <w:marLeft w:val="547"/>
          <w:marRight w:val="0"/>
          <w:marTop w:val="0"/>
          <w:marBottom w:val="120"/>
          <w:divBdr>
            <w:top w:val="none" w:sz="0" w:space="0" w:color="auto"/>
            <w:left w:val="none" w:sz="0" w:space="0" w:color="auto"/>
            <w:bottom w:val="none" w:sz="0" w:space="0" w:color="auto"/>
            <w:right w:val="none" w:sz="0" w:space="0" w:color="auto"/>
          </w:divBdr>
        </w:div>
        <w:div w:id="1716274459">
          <w:marLeft w:val="547"/>
          <w:marRight w:val="0"/>
          <w:marTop w:val="0"/>
          <w:marBottom w:val="120"/>
          <w:divBdr>
            <w:top w:val="none" w:sz="0" w:space="0" w:color="auto"/>
            <w:left w:val="none" w:sz="0" w:space="0" w:color="auto"/>
            <w:bottom w:val="none" w:sz="0" w:space="0" w:color="auto"/>
            <w:right w:val="none" w:sz="0" w:space="0" w:color="auto"/>
          </w:divBdr>
        </w:div>
        <w:div w:id="1645698634">
          <w:marLeft w:val="547"/>
          <w:marRight w:val="0"/>
          <w:marTop w:val="0"/>
          <w:marBottom w:val="12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diagramLayout" Target="diagrams/layou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mga\AppData\Roaming\Microsoft\Templates\APA%20style%20report%20(6th%20edition).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5A6C2B-7A49-4731-9870-E9853B53AE0A}" type="doc">
      <dgm:prSet loTypeId="urn:microsoft.com/office/officeart/2005/8/layout/hList2" loCatId="picture" qsTypeId="urn:microsoft.com/office/officeart/2005/8/quickstyle/simple1" qsCatId="simple" csTypeId="urn:microsoft.com/office/officeart/2005/8/colors/accent6_1" csCatId="accent6" phldr="1"/>
      <dgm:spPr/>
      <dgm:t>
        <a:bodyPr/>
        <a:lstStyle/>
        <a:p>
          <a:endParaRPr lang="en-US"/>
        </a:p>
      </dgm:t>
    </dgm:pt>
    <dgm:pt modelId="{300AE745-95B6-4023-81A2-E78612E7676C}">
      <dgm:prSet phldrT="[Text]" custT="1"/>
      <dgm:spPr/>
      <dgm:t>
        <a:bodyPr/>
        <a:lstStyle/>
        <a:p>
          <a:r>
            <a:rPr lang="en-US" sz="1000"/>
            <a:t>Must Have</a:t>
          </a:r>
        </a:p>
      </dgm:t>
    </dgm:pt>
    <dgm:pt modelId="{162EB210-7100-4F1D-BC9B-B57D93104D87}" type="parTrans" cxnId="{6A889207-5371-4E50-9C16-03E2F48BCDAA}">
      <dgm:prSet/>
      <dgm:spPr/>
      <dgm:t>
        <a:bodyPr/>
        <a:lstStyle/>
        <a:p>
          <a:endParaRPr lang="en-US"/>
        </a:p>
      </dgm:t>
    </dgm:pt>
    <dgm:pt modelId="{B664504D-EEBD-467D-A873-4D3BCD91749D}" type="sibTrans" cxnId="{6A889207-5371-4E50-9C16-03E2F48BCDAA}">
      <dgm:prSet/>
      <dgm:spPr/>
      <dgm:t>
        <a:bodyPr/>
        <a:lstStyle/>
        <a:p>
          <a:endParaRPr lang="en-US"/>
        </a:p>
      </dgm:t>
    </dgm:pt>
    <dgm:pt modelId="{6139A9F9-D438-4FDB-BDF1-63191D197EEB}">
      <dgm:prSet phldrT="[Text]" custT="1"/>
      <dgm:spPr/>
      <dgm:t>
        <a:bodyPr/>
        <a:lstStyle/>
        <a:p>
          <a:pPr algn="l">
            <a:spcAft>
              <a:spcPts val="600"/>
            </a:spcAft>
          </a:pPr>
          <a:r>
            <a:rPr lang="en-US" sz="1100"/>
            <a:t>Website for employees to update their data and view schedule </a:t>
          </a:r>
        </a:p>
      </dgm:t>
    </dgm:pt>
    <dgm:pt modelId="{F70AF956-8E5F-41B0-B307-9E1547CA5B5B}" type="parTrans" cxnId="{B42320C7-9721-46D6-B8BC-98E8DCA01B03}">
      <dgm:prSet/>
      <dgm:spPr/>
      <dgm:t>
        <a:bodyPr/>
        <a:lstStyle/>
        <a:p>
          <a:endParaRPr lang="en-US"/>
        </a:p>
      </dgm:t>
    </dgm:pt>
    <dgm:pt modelId="{B0AF1E0C-E0E5-4F71-B2BB-EF5EB61AFA63}" type="sibTrans" cxnId="{B42320C7-9721-46D6-B8BC-98E8DCA01B03}">
      <dgm:prSet/>
      <dgm:spPr/>
      <dgm:t>
        <a:bodyPr/>
        <a:lstStyle/>
        <a:p>
          <a:endParaRPr lang="en-US"/>
        </a:p>
      </dgm:t>
    </dgm:pt>
    <dgm:pt modelId="{48805AA3-7BA5-49BC-BB28-53AB435C0C03}">
      <dgm:prSet phldrT="[Text]" custT="1"/>
      <dgm:spPr/>
      <dgm:t>
        <a:bodyPr/>
        <a:lstStyle/>
        <a:p>
          <a:r>
            <a:rPr lang="en-US" sz="1000"/>
            <a:t>Should Have</a:t>
          </a:r>
        </a:p>
      </dgm:t>
    </dgm:pt>
    <dgm:pt modelId="{4510BFCE-4DAE-4C78-98A9-4D0C74C917C6}" type="parTrans" cxnId="{1A898401-0D0A-4D06-8C50-6ACDB2F4EEE6}">
      <dgm:prSet/>
      <dgm:spPr/>
      <dgm:t>
        <a:bodyPr/>
        <a:lstStyle/>
        <a:p>
          <a:endParaRPr lang="en-US"/>
        </a:p>
      </dgm:t>
    </dgm:pt>
    <dgm:pt modelId="{061D44CD-37E4-4085-88AB-ED2644D1BCB9}" type="sibTrans" cxnId="{1A898401-0D0A-4D06-8C50-6ACDB2F4EEE6}">
      <dgm:prSet/>
      <dgm:spPr/>
      <dgm:t>
        <a:bodyPr/>
        <a:lstStyle/>
        <a:p>
          <a:endParaRPr lang="en-US"/>
        </a:p>
      </dgm:t>
    </dgm:pt>
    <dgm:pt modelId="{CD27ACF5-8CE6-4763-8098-D490A4F95500}">
      <dgm:prSet phldrT="[Text]" custT="1"/>
      <dgm:spPr/>
      <dgm:t>
        <a:bodyPr/>
        <a:lstStyle/>
        <a:p>
          <a:pPr>
            <a:spcAft>
              <a:spcPts val="600"/>
            </a:spcAft>
          </a:pPr>
          <a:r>
            <a:rPr lang="en-US" sz="1100"/>
            <a:t> Display employee hours surpass in the schedule</a:t>
          </a:r>
        </a:p>
      </dgm:t>
    </dgm:pt>
    <dgm:pt modelId="{80A76671-CD2B-45BB-8CCB-13DC71528DF2}" type="parTrans" cxnId="{41C2D884-C7F2-45A6-AF1A-BFB4EC57B47A}">
      <dgm:prSet/>
      <dgm:spPr/>
      <dgm:t>
        <a:bodyPr/>
        <a:lstStyle/>
        <a:p>
          <a:endParaRPr lang="en-US"/>
        </a:p>
      </dgm:t>
    </dgm:pt>
    <dgm:pt modelId="{9FAC9E7B-F83D-4201-BF85-C7E2F6DCEC3F}" type="sibTrans" cxnId="{41C2D884-C7F2-45A6-AF1A-BFB4EC57B47A}">
      <dgm:prSet/>
      <dgm:spPr/>
      <dgm:t>
        <a:bodyPr/>
        <a:lstStyle/>
        <a:p>
          <a:endParaRPr lang="en-US"/>
        </a:p>
      </dgm:t>
    </dgm:pt>
    <dgm:pt modelId="{F3D4303B-D7A8-458F-A08E-546BE8B3DE26}">
      <dgm:prSet phldrT="[Text]" custT="1"/>
      <dgm:spPr/>
      <dgm:t>
        <a:bodyPr/>
        <a:lstStyle/>
        <a:p>
          <a:r>
            <a:rPr lang="en-US" sz="1000"/>
            <a:t>Could Have</a:t>
          </a:r>
        </a:p>
      </dgm:t>
    </dgm:pt>
    <dgm:pt modelId="{207AA060-B7D9-40E4-A70B-47CD5C0853CC}" type="parTrans" cxnId="{DE4B7B2A-8953-4133-897D-9FBFA6A5496E}">
      <dgm:prSet/>
      <dgm:spPr/>
      <dgm:t>
        <a:bodyPr/>
        <a:lstStyle/>
        <a:p>
          <a:endParaRPr lang="en-US"/>
        </a:p>
      </dgm:t>
    </dgm:pt>
    <dgm:pt modelId="{5FBF3DEE-4B43-421A-BCF2-C8E2A4AD4CB1}" type="sibTrans" cxnId="{DE4B7B2A-8953-4133-897D-9FBFA6A5496E}">
      <dgm:prSet/>
      <dgm:spPr/>
      <dgm:t>
        <a:bodyPr/>
        <a:lstStyle/>
        <a:p>
          <a:endParaRPr lang="en-US"/>
        </a:p>
      </dgm:t>
    </dgm:pt>
    <dgm:pt modelId="{537B53F6-F339-406C-9847-30A8C8913EBD}">
      <dgm:prSet phldrT="[Text]" custT="1"/>
      <dgm:spPr/>
      <dgm:t>
        <a:bodyPr/>
        <a:lstStyle/>
        <a:p>
          <a:r>
            <a:rPr lang="en-US" sz="1000"/>
            <a:t>Would Have</a:t>
          </a:r>
          <a:endParaRPr lang="en-US" sz="700"/>
        </a:p>
      </dgm:t>
    </dgm:pt>
    <dgm:pt modelId="{9EA29292-D54E-4F1C-92E3-D8F8B2BC9238}" type="parTrans" cxnId="{82D9A34C-D2B5-44C3-A0C0-79A292E89F1D}">
      <dgm:prSet/>
      <dgm:spPr/>
      <dgm:t>
        <a:bodyPr/>
        <a:lstStyle/>
        <a:p>
          <a:endParaRPr lang="en-US"/>
        </a:p>
      </dgm:t>
    </dgm:pt>
    <dgm:pt modelId="{289EA9C9-A3B9-4F07-B08C-B4FE48354385}" type="sibTrans" cxnId="{82D9A34C-D2B5-44C3-A0C0-79A292E89F1D}">
      <dgm:prSet/>
      <dgm:spPr/>
      <dgm:t>
        <a:bodyPr/>
        <a:lstStyle/>
        <a:p>
          <a:endParaRPr lang="en-US"/>
        </a:p>
      </dgm:t>
    </dgm:pt>
    <dgm:pt modelId="{232560AC-A6EC-44A2-8D13-965C18680230}">
      <dgm:prSet custT="1"/>
      <dgm:spPr/>
      <dgm:t>
        <a:bodyPr/>
        <a:lstStyle/>
        <a:p>
          <a:pPr>
            <a:spcAft>
              <a:spcPts val="600"/>
            </a:spcAft>
          </a:pPr>
          <a:r>
            <a:rPr lang="en-US" sz="1100"/>
            <a:t>  Automated schedule</a:t>
          </a:r>
        </a:p>
      </dgm:t>
    </dgm:pt>
    <dgm:pt modelId="{B81E6210-502A-4D28-BF3A-712D9CFC3F36}" type="parTrans" cxnId="{E9568974-1E33-4A85-B2CD-D0650E025AF4}">
      <dgm:prSet/>
      <dgm:spPr/>
      <dgm:t>
        <a:bodyPr/>
        <a:lstStyle/>
        <a:p>
          <a:endParaRPr lang="en-US"/>
        </a:p>
      </dgm:t>
    </dgm:pt>
    <dgm:pt modelId="{9227EF97-EB2B-4B19-B396-E0817FB629FC}" type="sibTrans" cxnId="{E9568974-1E33-4A85-B2CD-D0650E025AF4}">
      <dgm:prSet/>
      <dgm:spPr/>
      <dgm:t>
        <a:bodyPr/>
        <a:lstStyle/>
        <a:p>
          <a:endParaRPr lang="en-US"/>
        </a:p>
      </dgm:t>
    </dgm:pt>
    <dgm:pt modelId="{88884133-7219-4FA8-A449-88D9C2699AB5}">
      <dgm:prSet phldrT="[Text]" custT="1"/>
      <dgm:spPr/>
      <dgm:t>
        <a:bodyPr/>
        <a:lstStyle/>
        <a:p>
          <a:pPr>
            <a:spcAft>
              <a:spcPts val="600"/>
            </a:spcAft>
          </a:pPr>
          <a:r>
            <a:rPr lang="en-US" sz="1100" b="0"/>
            <a:t> </a:t>
          </a:r>
          <a:r>
            <a:rPr lang="en-US" sz="1100"/>
            <a:t> Employee growth overview per department</a:t>
          </a:r>
          <a:endParaRPr lang="en-US" sz="1100" b="0"/>
        </a:p>
      </dgm:t>
    </dgm:pt>
    <dgm:pt modelId="{4672A7BA-677C-48A4-B852-2031F09FAC38}" type="parTrans" cxnId="{DD785662-D3B9-4EBA-B1AD-1F5EA684F59F}">
      <dgm:prSet/>
      <dgm:spPr/>
      <dgm:t>
        <a:bodyPr/>
        <a:lstStyle/>
        <a:p>
          <a:endParaRPr lang="en-US"/>
        </a:p>
      </dgm:t>
    </dgm:pt>
    <dgm:pt modelId="{2E1C8458-A7DC-479B-A11E-43FDAFCCC40B}" type="sibTrans" cxnId="{DD785662-D3B9-4EBA-B1AD-1F5EA684F59F}">
      <dgm:prSet/>
      <dgm:spPr/>
      <dgm:t>
        <a:bodyPr/>
        <a:lstStyle/>
        <a:p>
          <a:endParaRPr lang="en-US"/>
        </a:p>
      </dgm:t>
    </dgm:pt>
    <dgm:pt modelId="{A0A5BF93-DF35-461C-ACCE-E1CFE00603CE}">
      <dgm:prSet phldrT="[Text]" custT="1"/>
      <dgm:spPr/>
      <dgm:t>
        <a:bodyPr/>
        <a:lstStyle/>
        <a:p>
          <a:pPr>
            <a:spcAft>
              <a:spcPts val="600"/>
            </a:spcAft>
          </a:pPr>
          <a:r>
            <a:rPr lang="en-US" sz="1100"/>
            <a:t>Sales overview per product/ department</a:t>
          </a:r>
        </a:p>
      </dgm:t>
    </dgm:pt>
    <dgm:pt modelId="{375A8BB3-1217-4699-990F-DCAA2EE5D63A}" type="parTrans" cxnId="{4B915EE5-08EC-4267-A187-F8DA2D10A049}">
      <dgm:prSet/>
      <dgm:spPr/>
      <dgm:t>
        <a:bodyPr/>
        <a:lstStyle/>
        <a:p>
          <a:endParaRPr lang="en-US"/>
        </a:p>
      </dgm:t>
    </dgm:pt>
    <dgm:pt modelId="{CC67A27F-7EC8-4DBE-8533-7921518D75BD}" type="sibTrans" cxnId="{4B915EE5-08EC-4267-A187-F8DA2D10A049}">
      <dgm:prSet/>
      <dgm:spPr/>
      <dgm:t>
        <a:bodyPr/>
        <a:lstStyle/>
        <a:p>
          <a:endParaRPr lang="en-US"/>
        </a:p>
      </dgm:t>
    </dgm:pt>
    <dgm:pt modelId="{F8C54EDB-6FFE-4E66-B80D-BBB74A4D2E03}">
      <dgm:prSet phldrT="[Text]" custT="1"/>
      <dgm:spPr/>
      <dgm:t>
        <a:bodyPr/>
        <a:lstStyle/>
        <a:p>
          <a:pPr algn="l">
            <a:spcAft>
              <a:spcPts val="600"/>
            </a:spcAft>
          </a:pPr>
          <a:r>
            <a:rPr lang="en-US" sz="1100"/>
            <a:t>Manual announcements  for restock requests handling</a:t>
          </a:r>
        </a:p>
      </dgm:t>
    </dgm:pt>
    <dgm:pt modelId="{541C8745-108C-42FD-AE22-44F57A45053E}" type="parTrans" cxnId="{80C1F845-B2AA-4A00-8EA5-00B54BD87BCC}">
      <dgm:prSet/>
      <dgm:spPr/>
      <dgm:t>
        <a:bodyPr/>
        <a:lstStyle/>
        <a:p>
          <a:endParaRPr lang="en-US"/>
        </a:p>
      </dgm:t>
    </dgm:pt>
    <dgm:pt modelId="{E23B4ABF-1D76-415B-9E82-19ACF5FC81B6}" type="sibTrans" cxnId="{80C1F845-B2AA-4A00-8EA5-00B54BD87BCC}">
      <dgm:prSet/>
      <dgm:spPr/>
      <dgm:t>
        <a:bodyPr/>
        <a:lstStyle/>
        <a:p>
          <a:endParaRPr lang="en-US"/>
        </a:p>
      </dgm:t>
    </dgm:pt>
    <dgm:pt modelId="{9B7CB980-7C57-4E85-85EE-6A74345684C5}">
      <dgm:prSet custT="1"/>
      <dgm:spPr/>
      <dgm:t>
        <a:bodyPr/>
        <a:lstStyle/>
        <a:p>
          <a:pPr>
            <a:spcAft>
              <a:spcPts val="600"/>
            </a:spcAft>
          </a:pPr>
          <a:r>
            <a:rPr lang="en-US" sz="1100"/>
            <a:t> Employee attendance overview per employee, department and overall</a:t>
          </a:r>
        </a:p>
      </dgm:t>
    </dgm:pt>
    <dgm:pt modelId="{299D1483-DF6A-4A56-9308-79EFEADB96CE}" type="parTrans" cxnId="{47DBCE94-1D73-4A84-A50F-EA305993E3E6}">
      <dgm:prSet/>
      <dgm:spPr/>
      <dgm:t>
        <a:bodyPr/>
        <a:lstStyle/>
        <a:p>
          <a:endParaRPr lang="en-US"/>
        </a:p>
      </dgm:t>
    </dgm:pt>
    <dgm:pt modelId="{9F280605-646D-4EB8-9CDE-BBAB9129FADD}" type="sibTrans" cxnId="{47DBCE94-1D73-4A84-A50F-EA305993E3E6}">
      <dgm:prSet/>
      <dgm:spPr/>
      <dgm:t>
        <a:bodyPr/>
        <a:lstStyle/>
        <a:p>
          <a:endParaRPr lang="en-US"/>
        </a:p>
      </dgm:t>
    </dgm:pt>
    <dgm:pt modelId="{48284456-05BA-46BC-9DF2-26A1D0B451D5}">
      <dgm:prSet phldrT="[Text]" custT="1"/>
      <dgm:spPr/>
      <dgm:t>
        <a:bodyPr/>
        <a:lstStyle/>
        <a:p>
          <a:pPr algn="l">
            <a:spcAft>
              <a:spcPts val="600"/>
            </a:spcAft>
          </a:pPr>
          <a:r>
            <a:rPr lang="en-US" sz="1100"/>
            <a:t>Appropriate contract types</a:t>
          </a:r>
        </a:p>
      </dgm:t>
    </dgm:pt>
    <dgm:pt modelId="{31CF239F-2E1E-4B79-B0AC-2AB370A70E1E}" type="parTrans" cxnId="{4518DA07-2E9A-45B3-A86F-C5159BD4D0EE}">
      <dgm:prSet/>
      <dgm:spPr/>
      <dgm:t>
        <a:bodyPr/>
        <a:lstStyle/>
        <a:p>
          <a:endParaRPr lang="en-US"/>
        </a:p>
      </dgm:t>
    </dgm:pt>
    <dgm:pt modelId="{907C69C0-06E9-4C91-AE22-0483B0D50F5C}" type="sibTrans" cxnId="{4518DA07-2E9A-45B3-A86F-C5159BD4D0EE}">
      <dgm:prSet/>
      <dgm:spPr/>
      <dgm:t>
        <a:bodyPr/>
        <a:lstStyle/>
        <a:p>
          <a:endParaRPr lang="en-US"/>
        </a:p>
      </dgm:t>
    </dgm:pt>
    <dgm:pt modelId="{71E4C831-06B3-466D-8057-7ADB84F0B374}">
      <dgm:prSet custT="1"/>
      <dgm:spPr/>
      <dgm:t>
        <a:bodyPr/>
        <a:lstStyle/>
        <a:p>
          <a:pPr algn="l">
            <a:spcAft>
              <a:spcPts val="600"/>
            </a:spcAft>
          </a:pPr>
          <a:r>
            <a:rPr lang="en-US" sz="1100"/>
            <a:t>Week overview in schedule</a:t>
          </a:r>
        </a:p>
      </dgm:t>
    </dgm:pt>
    <dgm:pt modelId="{36CA1F1F-5F8C-4798-B7DF-48BBA097945C}" type="parTrans" cxnId="{45534332-F093-40F3-9DAD-46D53FC564CC}">
      <dgm:prSet/>
      <dgm:spPr/>
      <dgm:t>
        <a:bodyPr/>
        <a:lstStyle/>
        <a:p>
          <a:endParaRPr lang="en-US"/>
        </a:p>
      </dgm:t>
    </dgm:pt>
    <dgm:pt modelId="{1CCFAC65-7942-4A10-87BE-9FB32D709597}" type="sibTrans" cxnId="{45534332-F093-40F3-9DAD-46D53FC564CC}">
      <dgm:prSet/>
      <dgm:spPr/>
      <dgm:t>
        <a:bodyPr/>
        <a:lstStyle/>
        <a:p>
          <a:endParaRPr lang="en-US"/>
        </a:p>
      </dgm:t>
    </dgm:pt>
    <dgm:pt modelId="{9349DF2E-7E58-4BF1-8B0C-FE75856990D6}" type="pres">
      <dgm:prSet presAssocID="{085A6C2B-7A49-4731-9870-E9853B53AE0A}" presName="linearFlow" presStyleCnt="0">
        <dgm:presLayoutVars>
          <dgm:dir/>
          <dgm:animLvl val="lvl"/>
          <dgm:resizeHandles/>
        </dgm:presLayoutVars>
      </dgm:prSet>
      <dgm:spPr/>
    </dgm:pt>
    <dgm:pt modelId="{06339EA4-45C6-48DA-AC23-44788C6E76B7}" type="pres">
      <dgm:prSet presAssocID="{300AE745-95B6-4023-81A2-E78612E7676C}" presName="compositeNode" presStyleCnt="0">
        <dgm:presLayoutVars>
          <dgm:bulletEnabled val="1"/>
        </dgm:presLayoutVars>
      </dgm:prSet>
      <dgm:spPr/>
    </dgm:pt>
    <dgm:pt modelId="{674A0EEE-A50C-41CC-9936-5EA57515A487}" type="pres">
      <dgm:prSet presAssocID="{300AE745-95B6-4023-81A2-E78612E7676C}" presName="imag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4E760276-0C70-4392-BD90-C12E2800FF6B}" type="pres">
      <dgm:prSet presAssocID="{300AE745-95B6-4023-81A2-E78612E7676C}" presName="childNode" presStyleLbl="node1" presStyleIdx="0" presStyleCnt="4" custScaleX="138138" custLinFactNeighborX="8078" custLinFactNeighborY="322">
        <dgm:presLayoutVars>
          <dgm:bulletEnabled val="1"/>
        </dgm:presLayoutVars>
      </dgm:prSet>
      <dgm:spPr/>
    </dgm:pt>
    <dgm:pt modelId="{847C8244-72E9-4C2E-83D6-0EF893CDFE76}" type="pres">
      <dgm:prSet presAssocID="{300AE745-95B6-4023-81A2-E78612E7676C}" presName="parentNode" presStyleLbl="revTx" presStyleIdx="0" presStyleCnt="4" custScaleX="156982">
        <dgm:presLayoutVars>
          <dgm:chMax val="0"/>
          <dgm:bulletEnabled val="1"/>
        </dgm:presLayoutVars>
      </dgm:prSet>
      <dgm:spPr/>
    </dgm:pt>
    <dgm:pt modelId="{50996D9B-8807-4687-94EF-4F88DD513DE1}" type="pres">
      <dgm:prSet presAssocID="{B664504D-EEBD-467D-A873-4D3BCD91749D}" presName="sibTrans" presStyleCnt="0"/>
      <dgm:spPr/>
    </dgm:pt>
    <dgm:pt modelId="{4419C489-F490-4A15-A6B8-7C0E87EBBAF9}" type="pres">
      <dgm:prSet presAssocID="{48805AA3-7BA5-49BC-BB28-53AB435C0C03}" presName="compositeNode" presStyleCnt="0">
        <dgm:presLayoutVars>
          <dgm:bulletEnabled val="1"/>
        </dgm:presLayoutVars>
      </dgm:prSet>
      <dgm:spPr/>
    </dgm:pt>
    <dgm:pt modelId="{AB94A2C3-6A72-40E5-9FAE-78437BBDB6B2}" type="pres">
      <dgm:prSet presAssocID="{48805AA3-7BA5-49BC-BB28-53AB435C0C03}" presName="imag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BD6051A9-9428-4E52-9D28-AE16700D9F9E}" type="pres">
      <dgm:prSet presAssocID="{48805AA3-7BA5-49BC-BB28-53AB435C0C03}" presName="childNode" presStyleLbl="node1" presStyleIdx="1" presStyleCnt="4" custScaleX="132164" custLinFactNeighborX="10464">
        <dgm:presLayoutVars>
          <dgm:bulletEnabled val="1"/>
        </dgm:presLayoutVars>
      </dgm:prSet>
      <dgm:spPr/>
    </dgm:pt>
    <dgm:pt modelId="{41FEA439-D63C-4CC6-B98A-8663A3BD213D}" type="pres">
      <dgm:prSet presAssocID="{48805AA3-7BA5-49BC-BB28-53AB435C0C03}" presName="parentNode" presStyleLbl="revTx" presStyleIdx="1" presStyleCnt="4">
        <dgm:presLayoutVars>
          <dgm:chMax val="0"/>
          <dgm:bulletEnabled val="1"/>
        </dgm:presLayoutVars>
      </dgm:prSet>
      <dgm:spPr/>
    </dgm:pt>
    <dgm:pt modelId="{94D0A0B1-7399-4E42-98A9-113AB3344298}" type="pres">
      <dgm:prSet presAssocID="{061D44CD-37E4-4085-88AB-ED2644D1BCB9}" presName="sibTrans" presStyleCnt="0"/>
      <dgm:spPr/>
    </dgm:pt>
    <dgm:pt modelId="{07A54D58-40E9-4876-B3D5-6066F5659AD1}" type="pres">
      <dgm:prSet presAssocID="{F3D4303B-D7A8-458F-A08E-546BE8B3DE26}" presName="compositeNode" presStyleCnt="0">
        <dgm:presLayoutVars>
          <dgm:bulletEnabled val="1"/>
        </dgm:presLayoutVars>
      </dgm:prSet>
      <dgm:spPr/>
    </dgm:pt>
    <dgm:pt modelId="{2F71CE10-F3FC-4389-9135-9F6432F0CCC3}" type="pres">
      <dgm:prSet presAssocID="{F3D4303B-D7A8-458F-A08E-546BE8B3DE26}" presName="imag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3E22F663-BA59-422C-A95B-197DFDA77C60}" type="pres">
      <dgm:prSet presAssocID="{F3D4303B-D7A8-458F-A08E-546BE8B3DE26}" presName="childNode" presStyleLbl="node1" presStyleIdx="2" presStyleCnt="4" custScaleX="134131" custLinFactNeighborX="5363">
        <dgm:presLayoutVars>
          <dgm:bulletEnabled val="1"/>
        </dgm:presLayoutVars>
      </dgm:prSet>
      <dgm:spPr/>
    </dgm:pt>
    <dgm:pt modelId="{FD5342D9-B490-4D0C-9D3D-A36BFB2D72C2}" type="pres">
      <dgm:prSet presAssocID="{F3D4303B-D7A8-458F-A08E-546BE8B3DE26}" presName="parentNode" presStyleLbl="revTx" presStyleIdx="2" presStyleCnt="4" custScaleX="169546">
        <dgm:presLayoutVars>
          <dgm:chMax val="0"/>
          <dgm:bulletEnabled val="1"/>
        </dgm:presLayoutVars>
      </dgm:prSet>
      <dgm:spPr/>
    </dgm:pt>
    <dgm:pt modelId="{C5DC260D-30C3-46B2-8796-DB3CD0367B51}" type="pres">
      <dgm:prSet presAssocID="{5FBF3DEE-4B43-421A-BCF2-C8E2A4AD4CB1}" presName="sibTrans" presStyleCnt="0"/>
      <dgm:spPr/>
    </dgm:pt>
    <dgm:pt modelId="{3BE9E989-A5C5-413B-9B18-8FEF1700EB66}" type="pres">
      <dgm:prSet presAssocID="{537B53F6-F339-406C-9847-30A8C8913EBD}" presName="compositeNode" presStyleCnt="0">
        <dgm:presLayoutVars>
          <dgm:bulletEnabled val="1"/>
        </dgm:presLayoutVars>
      </dgm:prSet>
      <dgm:spPr/>
    </dgm:pt>
    <dgm:pt modelId="{106C7FE2-7467-4B5C-AFE1-86AE7A90041A}" type="pres">
      <dgm:prSet presAssocID="{537B53F6-F339-406C-9847-30A8C8913EBD}" presName="imag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dgm:spPr>
    </dgm:pt>
    <dgm:pt modelId="{A123D00F-1500-4F3E-A866-4C15A8BCE90F}" type="pres">
      <dgm:prSet presAssocID="{537B53F6-F339-406C-9847-30A8C8913EBD}" presName="childNode" presStyleLbl="node1" presStyleIdx="3" presStyleCnt="4" custScaleX="113174">
        <dgm:presLayoutVars>
          <dgm:bulletEnabled val="1"/>
        </dgm:presLayoutVars>
      </dgm:prSet>
      <dgm:spPr/>
    </dgm:pt>
    <dgm:pt modelId="{EDE4C29B-C684-4249-AD8E-9E592C89C63B}" type="pres">
      <dgm:prSet presAssocID="{537B53F6-F339-406C-9847-30A8C8913EBD}" presName="parentNode" presStyleLbl="revTx" presStyleIdx="3" presStyleCnt="4">
        <dgm:presLayoutVars>
          <dgm:chMax val="0"/>
          <dgm:bulletEnabled val="1"/>
        </dgm:presLayoutVars>
      </dgm:prSet>
      <dgm:spPr/>
    </dgm:pt>
  </dgm:ptLst>
  <dgm:cxnLst>
    <dgm:cxn modelId="{1A898401-0D0A-4D06-8C50-6ACDB2F4EEE6}" srcId="{085A6C2B-7A49-4731-9870-E9853B53AE0A}" destId="{48805AA3-7BA5-49BC-BB28-53AB435C0C03}" srcOrd="1" destOrd="0" parTransId="{4510BFCE-4DAE-4C78-98A9-4D0C74C917C6}" sibTransId="{061D44CD-37E4-4085-88AB-ED2644D1BCB9}"/>
    <dgm:cxn modelId="{6A889207-5371-4E50-9C16-03E2F48BCDAA}" srcId="{085A6C2B-7A49-4731-9870-E9853B53AE0A}" destId="{300AE745-95B6-4023-81A2-E78612E7676C}" srcOrd="0" destOrd="0" parTransId="{162EB210-7100-4F1D-BC9B-B57D93104D87}" sibTransId="{B664504D-EEBD-467D-A873-4D3BCD91749D}"/>
    <dgm:cxn modelId="{4518DA07-2E9A-45B3-A86F-C5159BD4D0EE}" srcId="{300AE745-95B6-4023-81A2-E78612E7676C}" destId="{48284456-05BA-46BC-9DF2-26A1D0B451D5}" srcOrd="2" destOrd="0" parTransId="{31CF239F-2E1E-4B79-B0AC-2AB370A70E1E}" sibTransId="{907C69C0-06E9-4C91-AE22-0483B0D50F5C}"/>
    <dgm:cxn modelId="{C78DBF24-5366-481E-AC99-4513B656A122}" type="presOf" srcId="{CD27ACF5-8CE6-4763-8098-D490A4F95500}" destId="{BD6051A9-9428-4E52-9D28-AE16700D9F9E}" srcOrd="0" destOrd="0" presId="urn:microsoft.com/office/officeart/2005/8/layout/hList2"/>
    <dgm:cxn modelId="{DE4B7B2A-8953-4133-897D-9FBFA6A5496E}" srcId="{085A6C2B-7A49-4731-9870-E9853B53AE0A}" destId="{F3D4303B-D7A8-458F-A08E-546BE8B3DE26}" srcOrd="2" destOrd="0" parTransId="{207AA060-B7D9-40E4-A70B-47CD5C0853CC}" sibTransId="{5FBF3DEE-4B43-421A-BCF2-C8E2A4AD4CB1}"/>
    <dgm:cxn modelId="{45534332-F093-40F3-9DAD-46D53FC564CC}" srcId="{300AE745-95B6-4023-81A2-E78612E7676C}" destId="{71E4C831-06B3-466D-8057-7ADB84F0B374}" srcOrd="3" destOrd="0" parTransId="{36CA1F1F-5F8C-4798-B7DF-48BBA097945C}" sibTransId="{1CCFAC65-7942-4A10-87BE-9FB32D709597}"/>
    <dgm:cxn modelId="{B21EA85F-CCF5-49DE-AC5E-1F8E7CFE99EB}" type="presOf" srcId="{9B7CB980-7C57-4E85-85EE-6A74345684C5}" destId="{A123D00F-1500-4F3E-A866-4C15A8BCE90F}" srcOrd="0" destOrd="1" presId="urn:microsoft.com/office/officeart/2005/8/layout/hList2"/>
    <dgm:cxn modelId="{DD785662-D3B9-4EBA-B1AD-1F5EA684F59F}" srcId="{F3D4303B-D7A8-458F-A08E-546BE8B3DE26}" destId="{88884133-7219-4FA8-A449-88D9C2699AB5}" srcOrd="1" destOrd="0" parTransId="{4672A7BA-677C-48A4-B852-2031F09FAC38}" sibTransId="{2E1C8458-A7DC-479B-A11E-43FDAFCCC40B}"/>
    <dgm:cxn modelId="{B4FF5D43-70C5-4FE6-83D3-D59F1ADE0DEC}" type="presOf" srcId="{88884133-7219-4FA8-A449-88D9C2699AB5}" destId="{3E22F663-BA59-422C-A95B-197DFDA77C60}" srcOrd="0" destOrd="1" presId="urn:microsoft.com/office/officeart/2005/8/layout/hList2"/>
    <dgm:cxn modelId="{80C1F845-B2AA-4A00-8EA5-00B54BD87BCC}" srcId="{300AE745-95B6-4023-81A2-E78612E7676C}" destId="{F8C54EDB-6FFE-4E66-B80D-BBB74A4D2E03}" srcOrd="1" destOrd="0" parTransId="{541C8745-108C-42FD-AE22-44F57A45053E}" sibTransId="{E23B4ABF-1D76-415B-9E82-19ACF5FC81B6}"/>
    <dgm:cxn modelId="{82D9A34C-D2B5-44C3-A0C0-79A292E89F1D}" srcId="{085A6C2B-7A49-4731-9870-E9853B53AE0A}" destId="{537B53F6-F339-406C-9847-30A8C8913EBD}" srcOrd="3" destOrd="0" parTransId="{9EA29292-D54E-4F1C-92E3-D8F8B2BC9238}" sibTransId="{289EA9C9-A3B9-4F07-B08C-B4FE48354385}"/>
    <dgm:cxn modelId="{E9568974-1E33-4A85-B2CD-D0650E025AF4}" srcId="{537B53F6-F339-406C-9847-30A8C8913EBD}" destId="{232560AC-A6EC-44A2-8D13-965C18680230}" srcOrd="0" destOrd="0" parTransId="{B81E6210-502A-4D28-BF3A-712D9CFC3F36}" sibTransId="{9227EF97-EB2B-4B19-B396-E0817FB629FC}"/>
    <dgm:cxn modelId="{A68AB878-81A1-4B19-A2B0-365132704674}" type="presOf" srcId="{F8C54EDB-6FFE-4E66-B80D-BBB74A4D2E03}" destId="{4E760276-0C70-4392-BD90-C12E2800FF6B}" srcOrd="0" destOrd="1" presId="urn:microsoft.com/office/officeart/2005/8/layout/hList2"/>
    <dgm:cxn modelId="{8A47AB79-A8DA-4C23-AF99-9F8E63CE507E}" type="presOf" srcId="{48284456-05BA-46BC-9DF2-26A1D0B451D5}" destId="{4E760276-0C70-4392-BD90-C12E2800FF6B}" srcOrd="0" destOrd="2" presId="urn:microsoft.com/office/officeart/2005/8/layout/hList2"/>
    <dgm:cxn modelId="{D6C0BE59-570B-4C21-B32C-7612B810D530}" type="presOf" srcId="{537B53F6-F339-406C-9847-30A8C8913EBD}" destId="{EDE4C29B-C684-4249-AD8E-9E592C89C63B}" srcOrd="0" destOrd="0" presId="urn:microsoft.com/office/officeart/2005/8/layout/hList2"/>
    <dgm:cxn modelId="{41C2D884-C7F2-45A6-AF1A-BFB4EC57B47A}" srcId="{48805AA3-7BA5-49BC-BB28-53AB435C0C03}" destId="{CD27ACF5-8CE6-4763-8098-D490A4F95500}" srcOrd="0" destOrd="0" parTransId="{80A76671-CD2B-45BB-8CCB-13DC71528DF2}" sibTransId="{9FAC9E7B-F83D-4201-BF85-C7E2F6DCEC3F}"/>
    <dgm:cxn modelId="{B64A9F8A-9983-4B44-BE5D-70EEA049E0AB}" type="presOf" srcId="{6139A9F9-D438-4FDB-BDF1-63191D197EEB}" destId="{4E760276-0C70-4392-BD90-C12E2800FF6B}" srcOrd="0" destOrd="0" presId="urn:microsoft.com/office/officeart/2005/8/layout/hList2"/>
    <dgm:cxn modelId="{9C9A2A92-F433-45B8-97A1-A7E504D8CA74}" type="presOf" srcId="{F3D4303B-D7A8-458F-A08E-546BE8B3DE26}" destId="{FD5342D9-B490-4D0C-9D3D-A36BFB2D72C2}" srcOrd="0" destOrd="0" presId="urn:microsoft.com/office/officeart/2005/8/layout/hList2"/>
    <dgm:cxn modelId="{47DBCE94-1D73-4A84-A50F-EA305993E3E6}" srcId="{537B53F6-F339-406C-9847-30A8C8913EBD}" destId="{9B7CB980-7C57-4E85-85EE-6A74345684C5}" srcOrd="1" destOrd="0" parTransId="{299D1483-DF6A-4A56-9308-79EFEADB96CE}" sibTransId="{9F280605-646D-4EB8-9CDE-BBAB9129FADD}"/>
    <dgm:cxn modelId="{9A059BA4-EC7F-4E6B-804B-1FBB670E7A82}" type="presOf" srcId="{71E4C831-06B3-466D-8057-7ADB84F0B374}" destId="{4E760276-0C70-4392-BD90-C12E2800FF6B}" srcOrd="0" destOrd="3" presId="urn:microsoft.com/office/officeart/2005/8/layout/hList2"/>
    <dgm:cxn modelId="{728ADCBD-5D48-4A89-89D1-5E984F8EDA4B}" type="presOf" srcId="{48805AA3-7BA5-49BC-BB28-53AB435C0C03}" destId="{41FEA439-D63C-4CC6-B98A-8663A3BD213D}" srcOrd="0" destOrd="0" presId="urn:microsoft.com/office/officeart/2005/8/layout/hList2"/>
    <dgm:cxn modelId="{B42320C7-9721-46D6-B8BC-98E8DCA01B03}" srcId="{300AE745-95B6-4023-81A2-E78612E7676C}" destId="{6139A9F9-D438-4FDB-BDF1-63191D197EEB}" srcOrd="0" destOrd="0" parTransId="{F70AF956-8E5F-41B0-B307-9E1547CA5B5B}" sibTransId="{B0AF1E0C-E0E5-4F71-B2BB-EF5EB61AFA63}"/>
    <dgm:cxn modelId="{9ABFD4CA-AB71-4E68-9816-65235F40FA48}" type="presOf" srcId="{300AE745-95B6-4023-81A2-E78612E7676C}" destId="{847C8244-72E9-4C2E-83D6-0EF893CDFE76}" srcOrd="0" destOrd="0" presId="urn:microsoft.com/office/officeart/2005/8/layout/hList2"/>
    <dgm:cxn modelId="{884E52DB-78A1-4444-82B4-C80852266969}" type="presOf" srcId="{232560AC-A6EC-44A2-8D13-965C18680230}" destId="{A123D00F-1500-4F3E-A866-4C15A8BCE90F}" srcOrd="0" destOrd="0" presId="urn:microsoft.com/office/officeart/2005/8/layout/hList2"/>
    <dgm:cxn modelId="{AEF3EBDF-7B67-40FE-A743-B8409CB4C012}" type="presOf" srcId="{A0A5BF93-DF35-461C-ACCE-E1CFE00603CE}" destId="{3E22F663-BA59-422C-A95B-197DFDA77C60}" srcOrd="0" destOrd="0" presId="urn:microsoft.com/office/officeart/2005/8/layout/hList2"/>
    <dgm:cxn modelId="{4B915EE5-08EC-4267-A187-F8DA2D10A049}" srcId="{F3D4303B-D7A8-458F-A08E-546BE8B3DE26}" destId="{A0A5BF93-DF35-461C-ACCE-E1CFE00603CE}" srcOrd="0" destOrd="0" parTransId="{375A8BB3-1217-4699-990F-DCAA2EE5D63A}" sibTransId="{CC67A27F-7EC8-4DBE-8533-7921518D75BD}"/>
    <dgm:cxn modelId="{6FA3F8F0-EA06-4194-BF3F-5F65FF35179E}" type="presOf" srcId="{085A6C2B-7A49-4731-9870-E9853B53AE0A}" destId="{9349DF2E-7E58-4BF1-8B0C-FE75856990D6}" srcOrd="0" destOrd="0" presId="urn:microsoft.com/office/officeart/2005/8/layout/hList2"/>
    <dgm:cxn modelId="{BE816D76-93F2-41C6-A259-883DA5BE928B}" type="presParOf" srcId="{9349DF2E-7E58-4BF1-8B0C-FE75856990D6}" destId="{06339EA4-45C6-48DA-AC23-44788C6E76B7}" srcOrd="0" destOrd="0" presId="urn:microsoft.com/office/officeart/2005/8/layout/hList2"/>
    <dgm:cxn modelId="{EABD26C5-8268-483A-B7BB-8FF38ADCE492}" type="presParOf" srcId="{06339EA4-45C6-48DA-AC23-44788C6E76B7}" destId="{674A0EEE-A50C-41CC-9936-5EA57515A487}" srcOrd="0" destOrd="0" presId="urn:microsoft.com/office/officeart/2005/8/layout/hList2"/>
    <dgm:cxn modelId="{F013812F-DD4D-4DE0-9C44-5871CC9378DA}" type="presParOf" srcId="{06339EA4-45C6-48DA-AC23-44788C6E76B7}" destId="{4E760276-0C70-4392-BD90-C12E2800FF6B}" srcOrd="1" destOrd="0" presId="urn:microsoft.com/office/officeart/2005/8/layout/hList2"/>
    <dgm:cxn modelId="{B86C4F25-E29A-4C43-8B58-042FE0CE481C}" type="presParOf" srcId="{06339EA4-45C6-48DA-AC23-44788C6E76B7}" destId="{847C8244-72E9-4C2E-83D6-0EF893CDFE76}" srcOrd="2" destOrd="0" presId="urn:microsoft.com/office/officeart/2005/8/layout/hList2"/>
    <dgm:cxn modelId="{210775CA-E103-4266-9B58-D85AE33F8EEF}" type="presParOf" srcId="{9349DF2E-7E58-4BF1-8B0C-FE75856990D6}" destId="{50996D9B-8807-4687-94EF-4F88DD513DE1}" srcOrd="1" destOrd="0" presId="urn:microsoft.com/office/officeart/2005/8/layout/hList2"/>
    <dgm:cxn modelId="{A2732AA0-BE57-4F5D-9E7C-F6FBA631BE81}" type="presParOf" srcId="{9349DF2E-7E58-4BF1-8B0C-FE75856990D6}" destId="{4419C489-F490-4A15-A6B8-7C0E87EBBAF9}" srcOrd="2" destOrd="0" presId="urn:microsoft.com/office/officeart/2005/8/layout/hList2"/>
    <dgm:cxn modelId="{A64EF1FB-A9F6-4130-BB2F-4F0D4B984E14}" type="presParOf" srcId="{4419C489-F490-4A15-A6B8-7C0E87EBBAF9}" destId="{AB94A2C3-6A72-40E5-9FAE-78437BBDB6B2}" srcOrd="0" destOrd="0" presId="urn:microsoft.com/office/officeart/2005/8/layout/hList2"/>
    <dgm:cxn modelId="{64717BDB-7A89-4974-A5DB-8B940F74D17C}" type="presParOf" srcId="{4419C489-F490-4A15-A6B8-7C0E87EBBAF9}" destId="{BD6051A9-9428-4E52-9D28-AE16700D9F9E}" srcOrd="1" destOrd="0" presId="urn:microsoft.com/office/officeart/2005/8/layout/hList2"/>
    <dgm:cxn modelId="{F8306D34-0FFC-4608-9505-461AB7CFB8D0}" type="presParOf" srcId="{4419C489-F490-4A15-A6B8-7C0E87EBBAF9}" destId="{41FEA439-D63C-4CC6-B98A-8663A3BD213D}" srcOrd="2" destOrd="0" presId="urn:microsoft.com/office/officeart/2005/8/layout/hList2"/>
    <dgm:cxn modelId="{1A75BCCC-F297-4A5B-9898-EC2CE4495C6B}" type="presParOf" srcId="{9349DF2E-7E58-4BF1-8B0C-FE75856990D6}" destId="{94D0A0B1-7399-4E42-98A9-113AB3344298}" srcOrd="3" destOrd="0" presId="urn:microsoft.com/office/officeart/2005/8/layout/hList2"/>
    <dgm:cxn modelId="{B5912EFA-A947-48FB-98C6-92788A80C940}" type="presParOf" srcId="{9349DF2E-7E58-4BF1-8B0C-FE75856990D6}" destId="{07A54D58-40E9-4876-B3D5-6066F5659AD1}" srcOrd="4" destOrd="0" presId="urn:microsoft.com/office/officeart/2005/8/layout/hList2"/>
    <dgm:cxn modelId="{849EAB38-D0DF-40DA-B799-52F7E14F6EEA}" type="presParOf" srcId="{07A54D58-40E9-4876-B3D5-6066F5659AD1}" destId="{2F71CE10-F3FC-4389-9135-9F6432F0CCC3}" srcOrd="0" destOrd="0" presId="urn:microsoft.com/office/officeart/2005/8/layout/hList2"/>
    <dgm:cxn modelId="{573AEFC9-EEF1-40B9-9374-1F164D6E089C}" type="presParOf" srcId="{07A54D58-40E9-4876-B3D5-6066F5659AD1}" destId="{3E22F663-BA59-422C-A95B-197DFDA77C60}" srcOrd="1" destOrd="0" presId="urn:microsoft.com/office/officeart/2005/8/layout/hList2"/>
    <dgm:cxn modelId="{46B495B3-4E2C-4A2D-96DE-BCB91ECE6D5B}" type="presParOf" srcId="{07A54D58-40E9-4876-B3D5-6066F5659AD1}" destId="{FD5342D9-B490-4D0C-9D3D-A36BFB2D72C2}" srcOrd="2" destOrd="0" presId="urn:microsoft.com/office/officeart/2005/8/layout/hList2"/>
    <dgm:cxn modelId="{4B0A4146-84F1-4ED3-99F9-6E5D173D2BB1}" type="presParOf" srcId="{9349DF2E-7E58-4BF1-8B0C-FE75856990D6}" destId="{C5DC260D-30C3-46B2-8796-DB3CD0367B51}" srcOrd="5" destOrd="0" presId="urn:microsoft.com/office/officeart/2005/8/layout/hList2"/>
    <dgm:cxn modelId="{8A9F21A7-64A0-4B3F-934D-82D915E8B076}" type="presParOf" srcId="{9349DF2E-7E58-4BF1-8B0C-FE75856990D6}" destId="{3BE9E989-A5C5-413B-9B18-8FEF1700EB66}" srcOrd="6" destOrd="0" presId="urn:microsoft.com/office/officeart/2005/8/layout/hList2"/>
    <dgm:cxn modelId="{DF9D2592-868A-487D-A7E5-792AD35E70CF}" type="presParOf" srcId="{3BE9E989-A5C5-413B-9B18-8FEF1700EB66}" destId="{106C7FE2-7467-4B5C-AFE1-86AE7A90041A}" srcOrd="0" destOrd="0" presId="urn:microsoft.com/office/officeart/2005/8/layout/hList2"/>
    <dgm:cxn modelId="{F4FEFD65-A1EF-49DB-B355-57CFECC93809}" type="presParOf" srcId="{3BE9E989-A5C5-413B-9B18-8FEF1700EB66}" destId="{A123D00F-1500-4F3E-A866-4C15A8BCE90F}" srcOrd="1" destOrd="0" presId="urn:microsoft.com/office/officeart/2005/8/layout/hList2"/>
    <dgm:cxn modelId="{94E0F5EB-548F-46C5-9B36-1459877083E0}" type="presParOf" srcId="{3BE9E989-A5C5-413B-9B18-8FEF1700EB66}" destId="{EDE4C29B-C684-4249-AD8E-9E592C89C63B}" srcOrd="2" destOrd="0" presId="urn:microsoft.com/office/officeart/2005/8/layout/h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7C8244-72E9-4C2E-83D6-0EF893CDFE76}">
      <dsp:nvSpPr>
        <dsp:cNvPr id="0" name=""/>
        <dsp:cNvSpPr/>
      </dsp:nvSpPr>
      <dsp:spPr>
        <a:xfrm rot="16200000">
          <a:off x="-854271" y="1413708"/>
          <a:ext cx="2240737" cy="2848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0007" bIns="0" numCol="1" spcCol="1270" anchor="t" anchorCtr="0">
          <a:noAutofit/>
        </a:bodyPr>
        <a:lstStyle/>
        <a:p>
          <a:pPr marL="0" lvl="0" indent="0" algn="r" defTabSz="444500">
            <a:lnSpc>
              <a:spcPct val="90000"/>
            </a:lnSpc>
            <a:spcBef>
              <a:spcPct val="0"/>
            </a:spcBef>
            <a:spcAft>
              <a:spcPct val="35000"/>
            </a:spcAft>
            <a:buNone/>
          </a:pPr>
          <a:r>
            <a:rPr lang="en-US" sz="1000" kern="1200"/>
            <a:t>Must Have</a:t>
          </a:r>
        </a:p>
      </dsp:txBody>
      <dsp:txXfrm>
        <a:off x="-854271" y="1413708"/>
        <a:ext cx="2240737" cy="284804"/>
      </dsp:txXfrm>
    </dsp:sp>
    <dsp:sp modelId="{4E760276-0C70-4392-BD90-C12E2800FF6B}">
      <dsp:nvSpPr>
        <dsp:cNvPr id="0" name=""/>
        <dsp:cNvSpPr/>
      </dsp:nvSpPr>
      <dsp:spPr>
        <a:xfrm>
          <a:off x="257484" y="442957"/>
          <a:ext cx="1248338" cy="2240737"/>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0007"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Website for employees to update their data and view schedule </a:t>
          </a:r>
        </a:p>
        <a:p>
          <a:pPr marL="57150" lvl="1" indent="-57150" algn="l" defTabSz="488950">
            <a:lnSpc>
              <a:spcPct val="90000"/>
            </a:lnSpc>
            <a:spcBef>
              <a:spcPct val="0"/>
            </a:spcBef>
            <a:spcAft>
              <a:spcPts val="600"/>
            </a:spcAft>
            <a:buChar char="•"/>
          </a:pPr>
          <a:r>
            <a:rPr lang="en-US" sz="1100" kern="1200"/>
            <a:t>Manual announcements  for restock requests handling</a:t>
          </a:r>
        </a:p>
        <a:p>
          <a:pPr marL="57150" lvl="1" indent="-57150" algn="l" defTabSz="488950">
            <a:lnSpc>
              <a:spcPct val="90000"/>
            </a:lnSpc>
            <a:spcBef>
              <a:spcPct val="0"/>
            </a:spcBef>
            <a:spcAft>
              <a:spcPts val="600"/>
            </a:spcAft>
            <a:buChar char="•"/>
          </a:pPr>
          <a:r>
            <a:rPr lang="en-US" sz="1100" kern="1200"/>
            <a:t>Appropriate contract types</a:t>
          </a:r>
        </a:p>
        <a:p>
          <a:pPr marL="57150" lvl="1" indent="-57150" algn="l" defTabSz="488950">
            <a:lnSpc>
              <a:spcPct val="90000"/>
            </a:lnSpc>
            <a:spcBef>
              <a:spcPct val="0"/>
            </a:spcBef>
            <a:spcAft>
              <a:spcPts val="600"/>
            </a:spcAft>
            <a:buChar char="•"/>
          </a:pPr>
          <a:r>
            <a:rPr lang="en-US" sz="1100" kern="1200"/>
            <a:t>Week overview in schedule</a:t>
          </a:r>
        </a:p>
      </dsp:txBody>
      <dsp:txXfrm>
        <a:off x="257484" y="442957"/>
        <a:ext cx="1248338" cy="2240737"/>
      </dsp:txXfrm>
    </dsp:sp>
    <dsp:sp modelId="{674A0EEE-A50C-41CC-9936-5EA57515A487}">
      <dsp:nvSpPr>
        <dsp:cNvPr id="0" name=""/>
        <dsp:cNvSpPr/>
      </dsp:nvSpPr>
      <dsp:spPr>
        <a:xfrm>
          <a:off x="175384" y="196260"/>
          <a:ext cx="362850" cy="36285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1FEA439-D63C-4CC6-B98A-8663A3BD213D}">
      <dsp:nvSpPr>
        <dsp:cNvPr id="0" name=""/>
        <dsp:cNvSpPr/>
      </dsp:nvSpPr>
      <dsp:spPr>
        <a:xfrm rot="16200000">
          <a:off x="639692" y="1465398"/>
          <a:ext cx="2240737" cy="1814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0007" bIns="0" numCol="1" spcCol="1270" anchor="t" anchorCtr="0">
          <a:noAutofit/>
        </a:bodyPr>
        <a:lstStyle/>
        <a:p>
          <a:pPr marL="0" lvl="0" indent="0" algn="r" defTabSz="444500">
            <a:lnSpc>
              <a:spcPct val="90000"/>
            </a:lnSpc>
            <a:spcBef>
              <a:spcPct val="0"/>
            </a:spcBef>
            <a:spcAft>
              <a:spcPct val="35000"/>
            </a:spcAft>
            <a:buNone/>
          </a:pPr>
          <a:r>
            <a:rPr lang="en-US" sz="1000" kern="1200"/>
            <a:t>Should Have</a:t>
          </a:r>
        </a:p>
      </dsp:txBody>
      <dsp:txXfrm>
        <a:off x="639692" y="1465398"/>
        <a:ext cx="2240737" cy="181425"/>
      </dsp:txXfrm>
    </dsp:sp>
    <dsp:sp modelId="{BD6051A9-9428-4E52-9D28-AE16700D9F9E}">
      <dsp:nvSpPr>
        <dsp:cNvPr id="0" name=""/>
        <dsp:cNvSpPr/>
      </dsp:nvSpPr>
      <dsp:spPr>
        <a:xfrm>
          <a:off x="1800004" y="435741"/>
          <a:ext cx="1194352" cy="2240737"/>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0007"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 Display employee hours surpass in the schedule</a:t>
          </a:r>
        </a:p>
      </dsp:txBody>
      <dsp:txXfrm>
        <a:off x="1800004" y="435741"/>
        <a:ext cx="1194352" cy="2240737"/>
      </dsp:txXfrm>
    </dsp:sp>
    <dsp:sp modelId="{AB94A2C3-6A72-40E5-9FAE-78437BBDB6B2}">
      <dsp:nvSpPr>
        <dsp:cNvPr id="0" name=""/>
        <dsp:cNvSpPr/>
      </dsp:nvSpPr>
      <dsp:spPr>
        <a:xfrm>
          <a:off x="1669348" y="196260"/>
          <a:ext cx="362850" cy="362850"/>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5342D9-B490-4D0C-9D3D-A36BFB2D72C2}">
      <dsp:nvSpPr>
        <dsp:cNvPr id="0" name=""/>
        <dsp:cNvSpPr/>
      </dsp:nvSpPr>
      <dsp:spPr>
        <a:xfrm rot="16200000">
          <a:off x="2169750" y="1402311"/>
          <a:ext cx="2240737" cy="30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0007" bIns="0" numCol="1" spcCol="1270" anchor="t" anchorCtr="0">
          <a:noAutofit/>
        </a:bodyPr>
        <a:lstStyle/>
        <a:p>
          <a:pPr marL="0" lvl="0" indent="0" algn="r" defTabSz="444500">
            <a:lnSpc>
              <a:spcPct val="90000"/>
            </a:lnSpc>
            <a:spcBef>
              <a:spcPct val="0"/>
            </a:spcBef>
            <a:spcAft>
              <a:spcPct val="35000"/>
            </a:spcAft>
            <a:buNone/>
          </a:pPr>
          <a:r>
            <a:rPr lang="en-US" sz="1000" kern="1200"/>
            <a:t>Could Have</a:t>
          </a:r>
        </a:p>
      </dsp:txBody>
      <dsp:txXfrm>
        <a:off x="2169750" y="1402311"/>
        <a:ext cx="2240737" cy="307598"/>
      </dsp:txXfrm>
    </dsp:sp>
    <dsp:sp modelId="{3E22F663-BA59-422C-A95B-197DFDA77C60}">
      <dsp:nvSpPr>
        <dsp:cNvPr id="0" name=""/>
        <dsp:cNvSpPr/>
      </dsp:nvSpPr>
      <dsp:spPr>
        <a:xfrm>
          <a:off x="3275077" y="435741"/>
          <a:ext cx="1212127" cy="2240737"/>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0007"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Sales overview per product/ department</a:t>
          </a:r>
        </a:p>
        <a:p>
          <a:pPr marL="57150" lvl="1" indent="-57150" algn="l" defTabSz="488950">
            <a:lnSpc>
              <a:spcPct val="90000"/>
            </a:lnSpc>
            <a:spcBef>
              <a:spcPct val="0"/>
            </a:spcBef>
            <a:spcAft>
              <a:spcPts val="600"/>
            </a:spcAft>
            <a:buChar char="•"/>
          </a:pPr>
          <a:r>
            <a:rPr lang="en-US" sz="1100" b="0" kern="1200"/>
            <a:t> </a:t>
          </a:r>
          <a:r>
            <a:rPr lang="en-US" sz="1100" kern="1200"/>
            <a:t> Employee growth overview per department</a:t>
          </a:r>
          <a:endParaRPr lang="en-US" sz="1100" b="0" kern="1200"/>
        </a:p>
      </dsp:txBody>
      <dsp:txXfrm>
        <a:off x="3275077" y="435741"/>
        <a:ext cx="1212127" cy="2240737"/>
      </dsp:txXfrm>
    </dsp:sp>
    <dsp:sp modelId="{2F71CE10-F3FC-4389-9135-9F6432F0CCC3}">
      <dsp:nvSpPr>
        <dsp:cNvPr id="0" name=""/>
        <dsp:cNvSpPr/>
      </dsp:nvSpPr>
      <dsp:spPr>
        <a:xfrm>
          <a:off x="3199406" y="196260"/>
          <a:ext cx="362850" cy="362850"/>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DE4C29B-C684-4249-AD8E-9E592C89C63B}">
      <dsp:nvSpPr>
        <dsp:cNvPr id="0" name=""/>
        <dsp:cNvSpPr/>
      </dsp:nvSpPr>
      <dsp:spPr>
        <a:xfrm rot="16200000">
          <a:off x="3645608" y="1465398"/>
          <a:ext cx="2240737" cy="1814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60007" bIns="0" numCol="1" spcCol="1270" anchor="t" anchorCtr="0">
          <a:noAutofit/>
        </a:bodyPr>
        <a:lstStyle/>
        <a:p>
          <a:pPr marL="0" lvl="0" indent="0" algn="r" defTabSz="444500">
            <a:lnSpc>
              <a:spcPct val="90000"/>
            </a:lnSpc>
            <a:spcBef>
              <a:spcPct val="0"/>
            </a:spcBef>
            <a:spcAft>
              <a:spcPct val="35000"/>
            </a:spcAft>
            <a:buNone/>
          </a:pPr>
          <a:r>
            <a:rPr lang="en-US" sz="1000" kern="1200"/>
            <a:t>Would Have</a:t>
          </a:r>
          <a:endParaRPr lang="en-US" sz="700" kern="1200"/>
        </a:p>
      </dsp:txBody>
      <dsp:txXfrm>
        <a:off x="3645608" y="1465398"/>
        <a:ext cx="2240737" cy="181425"/>
      </dsp:txXfrm>
    </dsp:sp>
    <dsp:sp modelId="{A123D00F-1500-4F3E-A866-4C15A8BCE90F}">
      <dsp:nvSpPr>
        <dsp:cNvPr id="0" name=""/>
        <dsp:cNvSpPr/>
      </dsp:nvSpPr>
      <dsp:spPr>
        <a:xfrm>
          <a:off x="4797164" y="435741"/>
          <a:ext cx="1022741" cy="2240737"/>
        </a:xfrm>
        <a:prstGeom prst="rect">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160007" rIns="78232" bIns="78232" numCol="1" spcCol="1270" anchor="t" anchorCtr="0">
          <a:noAutofit/>
        </a:bodyPr>
        <a:lstStyle/>
        <a:p>
          <a:pPr marL="57150" lvl="1" indent="-57150" algn="l" defTabSz="488950">
            <a:lnSpc>
              <a:spcPct val="90000"/>
            </a:lnSpc>
            <a:spcBef>
              <a:spcPct val="0"/>
            </a:spcBef>
            <a:spcAft>
              <a:spcPts val="600"/>
            </a:spcAft>
            <a:buChar char="•"/>
          </a:pPr>
          <a:r>
            <a:rPr lang="en-US" sz="1100" kern="1200"/>
            <a:t>  Automated schedule</a:t>
          </a:r>
        </a:p>
        <a:p>
          <a:pPr marL="57150" lvl="1" indent="-57150" algn="l" defTabSz="488950">
            <a:lnSpc>
              <a:spcPct val="90000"/>
            </a:lnSpc>
            <a:spcBef>
              <a:spcPct val="0"/>
            </a:spcBef>
            <a:spcAft>
              <a:spcPts val="600"/>
            </a:spcAft>
            <a:buChar char="•"/>
          </a:pPr>
          <a:r>
            <a:rPr lang="en-US" sz="1100" kern="1200"/>
            <a:t> Employee attendance overview per employee, department and overall</a:t>
          </a:r>
        </a:p>
      </dsp:txBody>
      <dsp:txXfrm>
        <a:off x="4797164" y="435741"/>
        <a:ext cx="1022741" cy="2240737"/>
      </dsp:txXfrm>
    </dsp:sp>
    <dsp:sp modelId="{106C7FE2-7467-4B5C-AFE1-86AE7A90041A}">
      <dsp:nvSpPr>
        <dsp:cNvPr id="0" name=""/>
        <dsp:cNvSpPr/>
      </dsp:nvSpPr>
      <dsp:spPr>
        <a:xfrm>
          <a:off x="4675265" y="196260"/>
          <a:ext cx="362850" cy="362850"/>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927A3B260F42D8B5187F07F97F2F7C"/>
        <w:category>
          <w:name w:val="General"/>
          <w:gallery w:val="placeholder"/>
        </w:category>
        <w:types>
          <w:type w:val="bbPlcHdr"/>
        </w:types>
        <w:behaviors>
          <w:behavior w:val="content"/>
        </w:behaviors>
        <w:guid w:val="{94C0C8D3-23FA-4DE7-BC3D-D0CB4F0AB0DB}"/>
      </w:docPartPr>
      <w:docPartBody>
        <w:p w:rsidR="005247D7" w:rsidRDefault="00777459">
          <w:pPr>
            <w:pStyle w:val="8F927A3B260F42D8B5187F07F97F2F7C"/>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Yu Gothic UI Light">
    <w:panose1 w:val="020B0300000000000000"/>
    <w:charset w:val="80"/>
    <w:family w:val="swiss"/>
    <w:pitch w:val="variable"/>
    <w:sig w:usb0="E00002FF" w:usb1="2AC7FDFF" w:usb2="00000016" w:usb3="00000000" w:csb0="0002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459"/>
    <w:rsid w:val="000A434B"/>
    <w:rsid w:val="0017439E"/>
    <w:rsid w:val="001C6092"/>
    <w:rsid w:val="002856F8"/>
    <w:rsid w:val="005247D7"/>
    <w:rsid w:val="005253A8"/>
    <w:rsid w:val="0053680B"/>
    <w:rsid w:val="00604BC2"/>
    <w:rsid w:val="006E1079"/>
    <w:rsid w:val="00723570"/>
    <w:rsid w:val="00777459"/>
    <w:rsid w:val="007C1726"/>
    <w:rsid w:val="007E789D"/>
    <w:rsid w:val="00804728"/>
    <w:rsid w:val="00836EB0"/>
    <w:rsid w:val="008E2440"/>
    <w:rsid w:val="008E3B2C"/>
    <w:rsid w:val="008F046C"/>
    <w:rsid w:val="00937CD5"/>
    <w:rsid w:val="009556CD"/>
    <w:rsid w:val="00AB4C50"/>
    <w:rsid w:val="00B03EAF"/>
    <w:rsid w:val="00B20ECB"/>
    <w:rsid w:val="00D7722B"/>
    <w:rsid w:val="00E426FB"/>
    <w:rsid w:val="00F9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F927A3B260F42D8B5187F07F97F2F7C">
    <w:name w:val="8F927A3B260F42D8B5187F07F97F2F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3/1/220</PublishDate>
  <Abstract>Media Bazaar URS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E7A580-B5EB-4ED2-BDD0-BDBB48F62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2311</TotalTime>
  <Pages>32</Pages>
  <Words>3837</Words>
  <Characters>21874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User Requirements Specification</vt:lpstr>
    </vt:vector>
  </TitlesOfParts>
  <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Requirements Specification</dc:title>
  <dc:subject>MediaBazzar</dc:subject>
  <dc:creator>Edita</dc:creator>
  <cp:keywords/>
  <dc:description/>
  <cp:lastModifiedBy>Rusu,Tudor T.I.</cp:lastModifiedBy>
  <cp:revision>136</cp:revision>
  <dcterms:created xsi:type="dcterms:W3CDTF">2020-02-11T08:51:00Z</dcterms:created>
  <dcterms:modified xsi:type="dcterms:W3CDTF">2025-06-05T00:28:00Z</dcterms:modified>
</cp:coreProperties>
</file>
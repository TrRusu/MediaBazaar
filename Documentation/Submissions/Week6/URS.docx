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89D7" w14:textId="77777777" w:rsidR="00AB2683" w:rsidRDefault="00AB2683">
      <w:pPr>
        <w:pStyle w:val="Title"/>
        <w:rPr>
          <w:sz w:val="32"/>
          <w:szCs w:val="32"/>
        </w:rPr>
      </w:pPr>
    </w:p>
    <w:p w14:paraId="0B4B30EE" w14:textId="77777777" w:rsidR="00AB2683" w:rsidRDefault="00AB2683">
      <w:pPr>
        <w:pStyle w:val="Title"/>
        <w:rPr>
          <w:sz w:val="32"/>
          <w:szCs w:val="32"/>
        </w:rPr>
      </w:pPr>
    </w:p>
    <w:p w14:paraId="5B2E74AB" w14:textId="77777777" w:rsidR="00AB2683" w:rsidRDefault="00AB2683">
      <w:pPr>
        <w:pStyle w:val="Title"/>
        <w:rPr>
          <w:sz w:val="32"/>
          <w:szCs w:val="32"/>
        </w:rPr>
      </w:pPr>
    </w:p>
    <w:p w14:paraId="515D6F42" w14:textId="5EA0D594" w:rsidR="00E81978" w:rsidRPr="00AB37D8" w:rsidRDefault="00000000">
      <w:pPr>
        <w:pStyle w:val="Title"/>
        <w:rPr>
          <w:sz w:val="32"/>
          <w:szCs w:val="32"/>
        </w:rPr>
      </w:pPr>
      <w:sdt>
        <w:sdtPr>
          <w:rPr>
            <w:sz w:val="32"/>
            <w:szCs w:val="32"/>
          </w:rPr>
          <w:alias w:val="Title:"/>
          <w:tag w:val="Title:"/>
          <w:id w:val="726351117"/>
          <w:placeholder>
            <w:docPart w:val="E1972B95E0DD4CA69E4FEE49E9721B2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B2683">
            <w:rPr>
              <w:sz w:val="32"/>
              <w:szCs w:val="32"/>
            </w:rPr>
            <w:t>User Requirements Specification</w:t>
          </w:r>
        </w:sdtContent>
      </w:sdt>
    </w:p>
    <w:p w14:paraId="088217B6" w14:textId="7268D95F" w:rsidR="00B823AA" w:rsidRPr="00AB37D8" w:rsidRDefault="00AA08E5" w:rsidP="00B823AA">
      <w:pPr>
        <w:pStyle w:val="Title2"/>
      </w:pPr>
      <w:r w:rsidRPr="00AB37D8">
        <w:t>I B, Tudor Rusu, E</w:t>
      </w:r>
      <w:r w:rsidR="00AA2985">
        <w:t xml:space="preserve"> </w:t>
      </w:r>
      <w:r w:rsidRPr="00AB37D8">
        <w:t>P, V</w:t>
      </w:r>
      <w:r w:rsidR="00AA2985">
        <w:t xml:space="preserve"> </w:t>
      </w:r>
      <w:r w:rsidRPr="00AB37D8">
        <w:t>K</w:t>
      </w:r>
    </w:p>
    <w:p w14:paraId="01D467B4" w14:textId="50FB85E9" w:rsidR="00AB37D8" w:rsidRDefault="00045D54" w:rsidP="00B823AA">
      <w:pPr>
        <w:pStyle w:val="Title2"/>
      </w:pPr>
      <w:r>
        <w:t>Fontys University of Applied Science</w:t>
      </w:r>
    </w:p>
    <w:p w14:paraId="5C4D18B4" w14:textId="4033D6F5" w:rsidR="00AB2683" w:rsidRDefault="00AB2683" w:rsidP="00B823AA">
      <w:pPr>
        <w:pStyle w:val="Title2"/>
      </w:pPr>
    </w:p>
    <w:p w14:paraId="1FCA3B24" w14:textId="2C4B8828" w:rsidR="00AB2683" w:rsidRDefault="00AB2683" w:rsidP="00B823AA">
      <w:pPr>
        <w:pStyle w:val="Title2"/>
      </w:pPr>
    </w:p>
    <w:p w14:paraId="68B32339" w14:textId="3B5B207E" w:rsidR="00AB2683" w:rsidRDefault="00AB2683" w:rsidP="00B823AA">
      <w:pPr>
        <w:pStyle w:val="Title2"/>
      </w:pPr>
    </w:p>
    <w:p w14:paraId="31FA52FF" w14:textId="6B4ED694" w:rsidR="00AB2683" w:rsidRDefault="00AB2683" w:rsidP="00B823AA">
      <w:pPr>
        <w:pStyle w:val="Title2"/>
      </w:pPr>
    </w:p>
    <w:p w14:paraId="4A8AD2B7" w14:textId="4AC2A67F" w:rsidR="00AB2683" w:rsidRDefault="00AB2683" w:rsidP="00B823AA">
      <w:pPr>
        <w:pStyle w:val="Title2"/>
      </w:pPr>
    </w:p>
    <w:p w14:paraId="287A452F" w14:textId="75BCD6E4" w:rsidR="00AB2683" w:rsidRDefault="00AB2683" w:rsidP="00B823AA">
      <w:pPr>
        <w:pStyle w:val="Title2"/>
      </w:pPr>
    </w:p>
    <w:p w14:paraId="688CD938" w14:textId="7E7624DD" w:rsidR="00AB2683" w:rsidRDefault="00AB2683" w:rsidP="00B823AA">
      <w:pPr>
        <w:pStyle w:val="Title2"/>
      </w:pPr>
    </w:p>
    <w:p w14:paraId="1571253A" w14:textId="30ADEE20" w:rsidR="00AB2683" w:rsidRDefault="00AB2683" w:rsidP="00B823AA">
      <w:pPr>
        <w:pStyle w:val="Title2"/>
      </w:pPr>
    </w:p>
    <w:p w14:paraId="1B95031D" w14:textId="77777777" w:rsidR="00AB2683" w:rsidRDefault="00AB2683" w:rsidP="00B823AA">
      <w:pPr>
        <w:pStyle w:val="Title2"/>
      </w:pPr>
    </w:p>
    <w:p w14:paraId="308EC088" w14:textId="1F50F4D5" w:rsidR="00AB2683" w:rsidRDefault="00AB2683" w:rsidP="00B823AA">
      <w:pPr>
        <w:pStyle w:val="Title2"/>
      </w:pPr>
      <w:r>
        <w:t>Tutor: Chung Kuah</w:t>
      </w:r>
    </w:p>
    <w:p w14:paraId="296BE9CD" w14:textId="1E211D68" w:rsidR="00AB2683" w:rsidRDefault="00AB2683" w:rsidP="00B823AA">
      <w:pPr>
        <w:pStyle w:val="Title2"/>
      </w:pPr>
      <w:r>
        <w:t>18</w:t>
      </w:r>
      <w:r w:rsidRPr="00AB2683">
        <w:rPr>
          <w:vertAlign w:val="superscript"/>
        </w:rPr>
        <w:t>th</w:t>
      </w:r>
      <w:r>
        <w:t xml:space="preserve"> February 202</w:t>
      </w:r>
      <w:r w:rsidR="00AA2985">
        <w:t>4</w:t>
      </w:r>
      <w:r>
        <w:t xml:space="preserve"> </w:t>
      </w:r>
    </w:p>
    <w:p w14:paraId="102D5B7F" w14:textId="77777777" w:rsidR="00AB37D8" w:rsidRDefault="00AB37D8">
      <w:r>
        <w:br w:type="page"/>
      </w:r>
    </w:p>
    <w:sdt>
      <w:sdtPr>
        <w:rPr>
          <w:rFonts w:asciiTheme="minorHAnsi" w:eastAsiaTheme="minorEastAsia" w:hAnsiTheme="minorHAnsi" w:cstheme="minorBidi"/>
          <w:b w:val="0"/>
          <w:szCs w:val="24"/>
        </w:rPr>
        <w:id w:val="-1164320625"/>
        <w:docPartObj>
          <w:docPartGallery w:val="Table of Contents"/>
          <w:docPartUnique/>
        </w:docPartObj>
      </w:sdtPr>
      <w:sdtEndPr>
        <w:rPr>
          <w:bCs/>
          <w:noProof/>
        </w:rPr>
      </w:sdtEndPr>
      <w:sdtContent>
        <w:p w14:paraId="1942EA12" w14:textId="32540B95" w:rsidR="00AB37D8" w:rsidRDefault="00AB37D8">
          <w:pPr>
            <w:pStyle w:val="TOCHeading"/>
          </w:pPr>
          <w:r>
            <w:t>Contents</w:t>
          </w:r>
        </w:p>
        <w:p w14:paraId="1766BD27" w14:textId="48733D7D" w:rsidR="00B63A95" w:rsidRDefault="00AB37D8">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34051818" w:history="1">
            <w:r w:rsidR="00B63A95" w:rsidRPr="00D44119">
              <w:rPr>
                <w:rStyle w:val="Hyperlink"/>
                <w:noProof/>
              </w:rPr>
              <w:t>Agreements with Client</w:t>
            </w:r>
            <w:r w:rsidR="00B63A95">
              <w:rPr>
                <w:noProof/>
                <w:webHidden/>
              </w:rPr>
              <w:tab/>
            </w:r>
            <w:r w:rsidR="00B63A95">
              <w:rPr>
                <w:noProof/>
                <w:webHidden/>
              </w:rPr>
              <w:fldChar w:fldCharType="begin"/>
            </w:r>
            <w:r w:rsidR="00B63A95">
              <w:rPr>
                <w:noProof/>
                <w:webHidden/>
              </w:rPr>
              <w:instrText xml:space="preserve"> PAGEREF _Toc34051818 \h </w:instrText>
            </w:r>
            <w:r w:rsidR="00B63A95">
              <w:rPr>
                <w:noProof/>
                <w:webHidden/>
              </w:rPr>
            </w:r>
            <w:r w:rsidR="00B63A95">
              <w:rPr>
                <w:noProof/>
                <w:webHidden/>
              </w:rPr>
              <w:fldChar w:fldCharType="separate"/>
            </w:r>
            <w:r w:rsidR="00B63A95">
              <w:rPr>
                <w:noProof/>
                <w:webHidden/>
              </w:rPr>
              <w:t>2</w:t>
            </w:r>
            <w:r w:rsidR="00B63A95">
              <w:rPr>
                <w:noProof/>
                <w:webHidden/>
              </w:rPr>
              <w:fldChar w:fldCharType="end"/>
            </w:r>
          </w:hyperlink>
        </w:p>
        <w:p w14:paraId="5B73449A" w14:textId="08F66433" w:rsidR="00B63A95" w:rsidRDefault="00000000">
          <w:pPr>
            <w:pStyle w:val="TOC1"/>
            <w:tabs>
              <w:tab w:val="right" w:leader="dot" w:pos="9350"/>
            </w:tabs>
            <w:rPr>
              <w:noProof/>
              <w:kern w:val="0"/>
              <w:sz w:val="22"/>
              <w:szCs w:val="22"/>
              <w:lang w:eastAsia="en-US"/>
            </w:rPr>
          </w:pPr>
          <w:hyperlink w:anchor="_Toc34051819" w:history="1">
            <w:r w:rsidR="00B63A95" w:rsidRPr="00D44119">
              <w:rPr>
                <w:rStyle w:val="Hyperlink"/>
                <w:noProof/>
              </w:rPr>
              <w:t>Functional Requirements</w:t>
            </w:r>
            <w:r w:rsidR="00B63A95">
              <w:rPr>
                <w:noProof/>
                <w:webHidden/>
              </w:rPr>
              <w:tab/>
            </w:r>
            <w:r w:rsidR="00B63A95">
              <w:rPr>
                <w:noProof/>
                <w:webHidden/>
              </w:rPr>
              <w:fldChar w:fldCharType="begin"/>
            </w:r>
            <w:r w:rsidR="00B63A95">
              <w:rPr>
                <w:noProof/>
                <w:webHidden/>
              </w:rPr>
              <w:instrText xml:space="preserve"> PAGEREF _Toc34051819 \h </w:instrText>
            </w:r>
            <w:r w:rsidR="00B63A95">
              <w:rPr>
                <w:noProof/>
                <w:webHidden/>
              </w:rPr>
            </w:r>
            <w:r w:rsidR="00B63A95">
              <w:rPr>
                <w:noProof/>
                <w:webHidden/>
              </w:rPr>
              <w:fldChar w:fldCharType="separate"/>
            </w:r>
            <w:r w:rsidR="00B63A95">
              <w:rPr>
                <w:noProof/>
                <w:webHidden/>
              </w:rPr>
              <w:t>3</w:t>
            </w:r>
            <w:r w:rsidR="00B63A95">
              <w:rPr>
                <w:noProof/>
                <w:webHidden/>
              </w:rPr>
              <w:fldChar w:fldCharType="end"/>
            </w:r>
          </w:hyperlink>
        </w:p>
        <w:p w14:paraId="701BB410" w14:textId="64C380EE" w:rsidR="00B63A95" w:rsidRDefault="00000000">
          <w:pPr>
            <w:pStyle w:val="TOC2"/>
            <w:tabs>
              <w:tab w:val="right" w:leader="dot" w:pos="9350"/>
            </w:tabs>
            <w:rPr>
              <w:noProof/>
              <w:kern w:val="0"/>
              <w:sz w:val="22"/>
              <w:szCs w:val="22"/>
              <w:lang w:eastAsia="en-US"/>
            </w:rPr>
          </w:pPr>
          <w:hyperlink w:anchor="_Toc34051820" w:history="1">
            <w:r w:rsidR="00B63A95" w:rsidRPr="00D44119">
              <w:rPr>
                <w:rStyle w:val="Hyperlink"/>
                <w:noProof/>
              </w:rPr>
              <w:t>Moscow Prioritization Table</w:t>
            </w:r>
            <w:r w:rsidR="00B63A95">
              <w:rPr>
                <w:noProof/>
                <w:webHidden/>
              </w:rPr>
              <w:tab/>
            </w:r>
            <w:r w:rsidR="00B63A95">
              <w:rPr>
                <w:noProof/>
                <w:webHidden/>
              </w:rPr>
              <w:fldChar w:fldCharType="begin"/>
            </w:r>
            <w:r w:rsidR="00B63A95">
              <w:rPr>
                <w:noProof/>
                <w:webHidden/>
              </w:rPr>
              <w:instrText xml:space="preserve"> PAGEREF _Toc34051820 \h </w:instrText>
            </w:r>
            <w:r w:rsidR="00B63A95">
              <w:rPr>
                <w:noProof/>
                <w:webHidden/>
              </w:rPr>
            </w:r>
            <w:r w:rsidR="00B63A95">
              <w:rPr>
                <w:noProof/>
                <w:webHidden/>
              </w:rPr>
              <w:fldChar w:fldCharType="separate"/>
            </w:r>
            <w:r w:rsidR="00B63A95">
              <w:rPr>
                <w:noProof/>
                <w:webHidden/>
              </w:rPr>
              <w:t>4</w:t>
            </w:r>
            <w:r w:rsidR="00B63A95">
              <w:rPr>
                <w:noProof/>
                <w:webHidden/>
              </w:rPr>
              <w:fldChar w:fldCharType="end"/>
            </w:r>
          </w:hyperlink>
        </w:p>
        <w:p w14:paraId="71D7CE22" w14:textId="5842C116" w:rsidR="00B63A95" w:rsidRDefault="00000000">
          <w:pPr>
            <w:pStyle w:val="TOC1"/>
            <w:tabs>
              <w:tab w:val="right" w:leader="dot" w:pos="9350"/>
            </w:tabs>
            <w:rPr>
              <w:noProof/>
              <w:kern w:val="0"/>
              <w:sz w:val="22"/>
              <w:szCs w:val="22"/>
              <w:lang w:eastAsia="en-US"/>
            </w:rPr>
          </w:pPr>
          <w:hyperlink w:anchor="_Toc34051821" w:history="1">
            <w:r w:rsidR="00B63A95" w:rsidRPr="00D44119">
              <w:rPr>
                <w:rStyle w:val="Hyperlink"/>
                <w:noProof/>
              </w:rPr>
              <w:t>Use Cases</w:t>
            </w:r>
            <w:r w:rsidR="00B63A95">
              <w:rPr>
                <w:noProof/>
                <w:webHidden/>
              </w:rPr>
              <w:tab/>
            </w:r>
            <w:r w:rsidR="00B63A95">
              <w:rPr>
                <w:noProof/>
                <w:webHidden/>
              </w:rPr>
              <w:fldChar w:fldCharType="begin"/>
            </w:r>
            <w:r w:rsidR="00B63A95">
              <w:rPr>
                <w:noProof/>
                <w:webHidden/>
              </w:rPr>
              <w:instrText xml:space="preserve"> PAGEREF _Toc34051821 \h </w:instrText>
            </w:r>
            <w:r w:rsidR="00B63A95">
              <w:rPr>
                <w:noProof/>
                <w:webHidden/>
              </w:rPr>
            </w:r>
            <w:r w:rsidR="00B63A95">
              <w:rPr>
                <w:noProof/>
                <w:webHidden/>
              </w:rPr>
              <w:fldChar w:fldCharType="separate"/>
            </w:r>
            <w:r w:rsidR="00B63A95">
              <w:rPr>
                <w:noProof/>
                <w:webHidden/>
              </w:rPr>
              <w:t>5</w:t>
            </w:r>
            <w:r w:rsidR="00B63A95">
              <w:rPr>
                <w:noProof/>
                <w:webHidden/>
              </w:rPr>
              <w:fldChar w:fldCharType="end"/>
            </w:r>
          </w:hyperlink>
        </w:p>
        <w:p w14:paraId="7F0BE629" w14:textId="5A3D3125" w:rsidR="00B63A95" w:rsidRDefault="00000000">
          <w:pPr>
            <w:pStyle w:val="TOC1"/>
            <w:tabs>
              <w:tab w:val="right" w:leader="dot" w:pos="9350"/>
            </w:tabs>
            <w:rPr>
              <w:noProof/>
              <w:kern w:val="0"/>
              <w:sz w:val="22"/>
              <w:szCs w:val="22"/>
              <w:lang w:eastAsia="en-US"/>
            </w:rPr>
          </w:pPr>
          <w:hyperlink w:anchor="_Toc34051822" w:history="1">
            <w:r w:rsidR="00B63A95" w:rsidRPr="00D44119">
              <w:rPr>
                <w:rStyle w:val="Hyperlink"/>
                <w:noProof/>
              </w:rPr>
              <w:t>Wireframes</w:t>
            </w:r>
            <w:r w:rsidR="00B63A95">
              <w:rPr>
                <w:noProof/>
                <w:webHidden/>
              </w:rPr>
              <w:tab/>
            </w:r>
            <w:r w:rsidR="00B63A95">
              <w:rPr>
                <w:noProof/>
                <w:webHidden/>
              </w:rPr>
              <w:fldChar w:fldCharType="begin"/>
            </w:r>
            <w:r w:rsidR="00B63A95">
              <w:rPr>
                <w:noProof/>
                <w:webHidden/>
              </w:rPr>
              <w:instrText xml:space="preserve"> PAGEREF _Toc34051822 \h </w:instrText>
            </w:r>
            <w:r w:rsidR="00B63A95">
              <w:rPr>
                <w:noProof/>
                <w:webHidden/>
              </w:rPr>
            </w:r>
            <w:r w:rsidR="00B63A95">
              <w:rPr>
                <w:noProof/>
                <w:webHidden/>
              </w:rPr>
              <w:fldChar w:fldCharType="separate"/>
            </w:r>
            <w:r w:rsidR="00B63A95">
              <w:rPr>
                <w:noProof/>
                <w:webHidden/>
              </w:rPr>
              <w:t>14</w:t>
            </w:r>
            <w:r w:rsidR="00B63A95">
              <w:rPr>
                <w:noProof/>
                <w:webHidden/>
              </w:rPr>
              <w:fldChar w:fldCharType="end"/>
            </w:r>
          </w:hyperlink>
        </w:p>
        <w:p w14:paraId="06899DD2" w14:textId="64A9DDFA" w:rsidR="00B63A95" w:rsidRDefault="00000000">
          <w:pPr>
            <w:pStyle w:val="TOC2"/>
            <w:tabs>
              <w:tab w:val="right" w:leader="dot" w:pos="9350"/>
            </w:tabs>
            <w:rPr>
              <w:noProof/>
              <w:kern w:val="0"/>
              <w:sz w:val="22"/>
              <w:szCs w:val="22"/>
              <w:lang w:eastAsia="en-US"/>
            </w:rPr>
          </w:pPr>
          <w:hyperlink w:anchor="_Toc34051823" w:history="1">
            <w:r w:rsidR="00B63A95" w:rsidRPr="00D44119">
              <w:rPr>
                <w:rStyle w:val="Hyperlink"/>
                <w:noProof/>
              </w:rPr>
              <w:t>Management view</w:t>
            </w:r>
            <w:r w:rsidR="00B63A95">
              <w:rPr>
                <w:noProof/>
                <w:webHidden/>
              </w:rPr>
              <w:tab/>
            </w:r>
            <w:r w:rsidR="00B63A95">
              <w:rPr>
                <w:noProof/>
                <w:webHidden/>
              </w:rPr>
              <w:fldChar w:fldCharType="begin"/>
            </w:r>
            <w:r w:rsidR="00B63A95">
              <w:rPr>
                <w:noProof/>
                <w:webHidden/>
              </w:rPr>
              <w:instrText xml:space="preserve"> PAGEREF _Toc34051823 \h </w:instrText>
            </w:r>
            <w:r w:rsidR="00B63A95">
              <w:rPr>
                <w:noProof/>
                <w:webHidden/>
              </w:rPr>
            </w:r>
            <w:r w:rsidR="00B63A95">
              <w:rPr>
                <w:noProof/>
                <w:webHidden/>
              </w:rPr>
              <w:fldChar w:fldCharType="separate"/>
            </w:r>
            <w:r w:rsidR="00B63A95">
              <w:rPr>
                <w:noProof/>
                <w:webHidden/>
              </w:rPr>
              <w:t>14</w:t>
            </w:r>
            <w:r w:rsidR="00B63A95">
              <w:rPr>
                <w:noProof/>
                <w:webHidden/>
              </w:rPr>
              <w:fldChar w:fldCharType="end"/>
            </w:r>
          </w:hyperlink>
        </w:p>
        <w:p w14:paraId="68783C8E" w14:textId="66273A90" w:rsidR="00B63A95" w:rsidRDefault="00000000">
          <w:pPr>
            <w:pStyle w:val="TOC2"/>
            <w:tabs>
              <w:tab w:val="right" w:leader="dot" w:pos="9350"/>
            </w:tabs>
            <w:rPr>
              <w:noProof/>
              <w:kern w:val="0"/>
              <w:sz w:val="22"/>
              <w:szCs w:val="22"/>
              <w:lang w:eastAsia="en-US"/>
            </w:rPr>
          </w:pPr>
          <w:hyperlink w:anchor="_Toc34051824" w:history="1">
            <w:r w:rsidR="00B63A95" w:rsidRPr="00D44119">
              <w:rPr>
                <w:rStyle w:val="Hyperlink"/>
                <w:noProof/>
              </w:rPr>
              <w:t>Administrative Employee view</w:t>
            </w:r>
            <w:r w:rsidR="00B63A95">
              <w:rPr>
                <w:noProof/>
                <w:webHidden/>
              </w:rPr>
              <w:tab/>
            </w:r>
            <w:r w:rsidR="00B63A95">
              <w:rPr>
                <w:noProof/>
                <w:webHidden/>
              </w:rPr>
              <w:fldChar w:fldCharType="begin"/>
            </w:r>
            <w:r w:rsidR="00B63A95">
              <w:rPr>
                <w:noProof/>
                <w:webHidden/>
              </w:rPr>
              <w:instrText xml:space="preserve"> PAGEREF _Toc34051824 \h </w:instrText>
            </w:r>
            <w:r w:rsidR="00B63A95">
              <w:rPr>
                <w:noProof/>
                <w:webHidden/>
              </w:rPr>
            </w:r>
            <w:r w:rsidR="00B63A95">
              <w:rPr>
                <w:noProof/>
                <w:webHidden/>
              </w:rPr>
              <w:fldChar w:fldCharType="separate"/>
            </w:r>
            <w:r w:rsidR="00B63A95">
              <w:rPr>
                <w:noProof/>
                <w:webHidden/>
              </w:rPr>
              <w:t>16</w:t>
            </w:r>
            <w:r w:rsidR="00B63A95">
              <w:rPr>
                <w:noProof/>
                <w:webHidden/>
              </w:rPr>
              <w:fldChar w:fldCharType="end"/>
            </w:r>
          </w:hyperlink>
        </w:p>
        <w:p w14:paraId="67B8076C" w14:textId="3F764EC5" w:rsidR="00B63A95" w:rsidRDefault="00000000">
          <w:pPr>
            <w:pStyle w:val="TOC2"/>
            <w:tabs>
              <w:tab w:val="right" w:leader="dot" w:pos="9350"/>
            </w:tabs>
            <w:rPr>
              <w:noProof/>
              <w:kern w:val="0"/>
              <w:sz w:val="22"/>
              <w:szCs w:val="22"/>
              <w:lang w:eastAsia="en-US"/>
            </w:rPr>
          </w:pPr>
          <w:hyperlink w:anchor="_Toc34051825" w:history="1">
            <w:r w:rsidR="00B63A95" w:rsidRPr="00D44119">
              <w:rPr>
                <w:rStyle w:val="Hyperlink"/>
                <w:noProof/>
              </w:rPr>
              <w:t>Shop Floor Employees</w:t>
            </w:r>
            <w:r w:rsidR="00B63A95">
              <w:rPr>
                <w:noProof/>
                <w:webHidden/>
              </w:rPr>
              <w:tab/>
            </w:r>
            <w:r w:rsidR="00B63A95">
              <w:rPr>
                <w:noProof/>
                <w:webHidden/>
              </w:rPr>
              <w:fldChar w:fldCharType="begin"/>
            </w:r>
            <w:r w:rsidR="00B63A95">
              <w:rPr>
                <w:noProof/>
                <w:webHidden/>
              </w:rPr>
              <w:instrText xml:space="preserve"> PAGEREF _Toc34051825 \h </w:instrText>
            </w:r>
            <w:r w:rsidR="00B63A95">
              <w:rPr>
                <w:noProof/>
                <w:webHidden/>
              </w:rPr>
            </w:r>
            <w:r w:rsidR="00B63A95">
              <w:rPr>
                <w:noProof/>
                <w:webHidden/>
              </w:rPr>
              <w:fldChar w:fldCharType="separate"/>
            </w:r>
            <w:r w:rsidR="00B63A95">
              <w:rPr>
                <w:noProof/>
                <w:webHidden/>
              </w:rPr>
              <w:t>21</w:t>
            </w:r>
            <w:r w:rsidR="00B63A95">
              <w:rPr>
                <w:noProof/>
                <w:webHidden/>
              </w:rPr>
              <w:fldChar w:fldCharType="end"/>
            </w:r>
          </w:hyperlink>
        </w:p>
        <w:p w14:paraId="371A8623" w14:textId="1A01B365" w:rsidR="00AB37D8" w:rsidRDefault="00AB37D8">
          <w:r>
            <w:rPr>
              <w:b/>
              <w:bCs/>
              <w:noProof/>
            </w:rPr>
            <w:fldChar w:fldCharType="end"/>
          </w:r>
        </w:p>
      </w:sdtContent>
    </w:sdt>
    <w:p w14:paraId="78AABE33" w14:textId="77777777" w:rsidR="00E81978" w:rsidRDefault="00E81978" w:rsidP="00B823AA">
      <w:pPr>
        <w:pStyle w:val="Title2"/>
      </w:pPr>
    </w:p>
    <w:p w14:paraId="26D6B2C6" w14:textId="77777777" w:rsidR="00AB2683" w:rsidRDefault="00AB2683">
      <w:pPr>
        <w:rPr>
          <w:rFonts w:asciiTheme="majorHAnsi" w:eastAsiaTheme="majorEastAsia" w:hAnsiTheme="majorHAnsi" w:cstheme="majorBidi"/>
          <w:b/>
          <w:bCs/>
        </w:rPr>
      </w:pPr>
      <w:r>
        <w:br w:type="page"/>
      </w:r>
    </w:p>
    <w:p w14:paraId="63B59D47" w14:textId="47767797" w:rsidR="00E81978" w:rsidRDefault="00AB2683" w:rsidP="00AB2683">
      <w:pPr>
        <w:pStyle w:val="Heading1"/>
      </w:pPr>
      <w:bookmarkStart w:id="0" w:name="_Toc34051818"/>
      <w:r>
        <w:lastRenderedPageBreak/>
        <w:t>Agreements with Client</w:t>
      </w:r>
      <w:bookmarkEnd w:id="0"/>
    </w:p>
    <w:p w14:paraId="1C256AD7" w14:textId="77777777" w:rsidR="00B36981" w:rsidRDefault="000F7F23" w:rsidP="00B36981">
      <w:pPr>
        <w:spacing w:after="300" w:line="259" w:lineRule="auto"/>
      </w:pPr>
      <w:r>
        <w:t>From the interview provided in the project reader and the live interview with the client, the following agreements have been made between the “</w:t>
      </w:r>
      <w:proofErr w:type="spellStart"/>
      <w:r>
        <w:t>SystemTechies</w:t>
      </w:r>
      <w:proofErr w:type="spellEnd"/>
      <w:r>
        <w:t xml:space="preserve">” and the “Media Bazaar” representative Stan van </w:t>
      </w:r>
      <w:proofErr w:type="spellStart"/>
      <w:r>
        <w:t>Hartingsveldt</w:t>
      </w:r>
      <w:proofErr w:type="spellEnd"/>
      <w:r w:rsidR="00B36981">
        <w:t>:</w:t>
      </w:r>
    </w:p>
    <w:p w14:paraId="43743A38" w14:textId="43600701" w:rsidR="007B6E2C" w:rsidRDefault="007B6E2C" w:rsidP="00755047">
      <w:pPr>
        <w:pStyle w:val="ListParagraph"/>
        <w:numPr>
          <w:ilvl w:val="0"/>
          <w:numId w:val="12"/>
        </w:numPr>
        <w:spacing w:after="120" w:line="259" w:lineRule="auto"/>
      </w:pPr>
      <w:r>
        <w:t>GUI tailored to clients’ preferences, red theme with black accents and white text.</w:t>
      </w:r>
    </w:p>
    <w:p w14:paraId="55F97985" w14:textId="70FDC66C" w:rsidR="000E083F" w:rsidRDefault="000E083F" w:rsidP="00755047">
      <w:pPr>
        <w:pStyle w:val="ListParagraph"/>
        <w:numPr>
          <w:ilvl w:val="0"/>
          <w:numId w:val="12"/>
        </w:numPr>
        <w:spacing w:after="120" w:line="259" w:lineRule="auto"/>
      </w:pPr>
      <w:r>
        <w:t>Managerial and Administrative employees should be able to see statistics of floor employee performance and growth</w:t>
      </w:r>
      <w:r w:rsidR="000C315B">
        <w:t xml:space="preserve"> as well as department </w:t>
      </w:r>
      <w:r w:rsidR="008A5536">
        <w:t xml:space="preserve">and product sales </w:t>
      </w:r>
      <w:r w:rsidR="000C315B">
        <w:t>growth statistics.</w:t>
      </w:r>
    </w:p>
    <w:p w14:paraId="26E9E308" w14:textId="3AA355FD" w:rsidR="000E083F" w:rsidRDefault="000C315B" w:rsidP="00755047">
      <w:pPr>
        <w:pStyle w:val="ListParagraph"/>
        <w:numPr>
          <w:ilvl w:val="0"/>
          <w:numId w:val="12"/>
        </w:numPr>
        <w:spacing w:after="120" w:line="259" w:lineRule="auto"/>
      </w:pPr>
      <w:r>
        <w:t>The schedule for employees should be generated (preferably automatically).</w:t>
      </w:r>
    </w:p>
    <w:p w14:paraId="2726953E" w14:textId="0F70710D" w:rsidR="000C315B" w:rsidRDefault="000C315B" w:rsidP="00755047">
      <w:pPr>
        <w:pStyle w:val="ListParagraph"/>
        <w:numPr>
          <w:ilvl w:val="0"/>
          <w:numId w:val="12"/>
        </w:numPr>
        <w:spacing w:after="120" w:line="259" w:lineRule="auto"/>
      </w:pPr>
      <w:r>
        <w:t>Administration should be able to add, remove and update employee data.</w:t>
      </w:r>
    </w:p>
    <w:p w14:paraId="67ADBBD0" w14:textId="732C43EA" w:rsidR="000C315B" w:rsidRDefault="000C315B" w:rsidP="00755047">
      <w:pPr>
        <w:pStyle w:val="ListParagraph"/>
        <w:numPr>
          <w:ilvl w:val="0"/>
          <w:numId w:val="12"/>
        </w:numPr>
        <w:spacing w:after="120" w:line="259" w:lineRule="auto"/>
      </w:pPr>
      <w:r>
        <w:t>Application window size for Managers and Administrative employees should be windowed, floor employees should have a full screen view.</w:t>
      </w:r>
    </w:p>
    <w:p w14:paraId="45B381BD" w14:textId="2BC8EAB1" w:rsidR="000C315B" w:rsidRDefault="000C315B" w:rsidP="00755047">
      <w:pPr>
        <w:pStyle w:val="ListParagraph"/>
        <w:numPr>
          <w:ilvl w:val="0"/>
          <w:numId w:val="12"/>
        </w:numPr>
        <w:spacing w:after="120" w:line="259" w:lineRule="auto"/>
      </w:pPr>
      <w:r>
        <w:t>There should be an option to add new products to the product database.</w:t>
      </w:r>
    </w:p>
    <w:p w14:paraId="77C56186" w14:textId="2A1EC98C" w:rsidR="003A1F8D" w:rsidRPr="008C4EE0" w:rsidRDefault="003A1F8D" w:rsidP="003A1F8D">
      <w:pPr>
        <w:spacing w:after="120" w:line="259" w:lineRule="auto"/>
      </w:pPr>
      <w:r>
        <w:t>In addition, the client requested a website to be made for floor employees to be able to access their data and make changes. Employees should also have an option to select schedule preferences</w:t>
      </w:r>
      <w:r w:rsidR="00AD688E">
        <w:t xml:space="preserve"> and</w:t>
      </w:r>
      <w:r>
        <w:t xml:space="preserve"> there should be a way to </w:t>
      </w:r>
      <w:r w:rsidR="00AD688E">
        <w:t xml:space="preserve">systematically </w:t>
      </w:r>
      <w:r>
        <w:t xml:space="preserve">process </w:t>
      </w:r>
      <w:r w:rsidR="00AD688E">
        <w:t xml:space="preserve">restock requests. </w:t>
      </w:r>
      <w:r>
        <w:t>However, these functions will not be implemented during the first 6 weeks of the project.</w:t>
      </w:r>
    </w:p>
    <w:p w14:paraId="70B1470A" w14:textId="016E6B06" w:rsidR="00AB37D8" w:rsidRDefault="00AB37D8"/>
    <w:p w14:paraId="4ECD2EC7" w14:textId="77777777" w:rsidR="00AB37D8" w:rsidRDefault="00AB37D8">
      <w:r>
        <w:br w:type="page"/>
      </w:r>
    </w:p>
    <w:p w14:paraId="5CC84C2E" w14:textId="5E24384C" w:rsidR="00E81978" w:rsidRPr="00AB2683" w:rsidRDefault="00AB2683" w:rsidP="00AB2683">
      <w:pPr>
        <w:pStyle w:val="Heading1"/>
      </w:pPr>
      <w:bookmarkStart w:id="1" w:name="_Toc34051819"/>
      <w:r w:rsidRPr="00AB2683">
        <w:lastRenderedPageBreak/>
        <w:t>Functional Requirements</w:t>
      </w:r>
      <w:bookmarkEnd w:id="1"/>
    </w:p>
    <w:p w14:paraId="71AABFA7" w14:textId="340CEADA" w:rsidR="00B63A95" w:rsidRDefault="000E083F" w:rsidP="00B63A95">
      <w:pPr>
        <w:spacing w:after="120" w:line="259" w:lineRule="auto"/>
      </w:pPr>
      <w:r>
        <w:t xml:space="preserve">Since there are 3 user groups: Managerial, Administrative and Floor employees. Each employee should be provided with a unique login and password to allow differentiate accessibility of certain functions within the application. </w:t>
      </w:r>
      <w:r w:rsidR="00FA1F5C">
        <w:t>Furthermore, each user group requires the functions listed below:</w:t>
      </w:r>
    </w:p>
    <w:p w14:paraId="798832A3" w14:textId="4CAFC779" w:rsidR="000E083F" w:rsidRDefault="000E083F" w:rsidP="00563CF7">
      <w:pPr>
        <w:pStyle w:val="Heading4"/>
      </w:pPr>
      <w:r>
        <w:t>Floor employee:</w:t>
      </w:r>
    </w:p>
    <w:p w14:paraId="78E32912" w14:textId="44FF3D4D" w:rsidR="00050F61" w:rsidRDefault="00B63A95" w:rsidP="00B63A95">
      <w:pPr>
        <w:spacing w:after="120" w:line="259" w:lineRule="auto"/>
      </w:pPr>
      <w:r>
        <w:t xml:space="preserve">FR01FE: </w:t>
      </w:r>
      <w:r w:rsidR="00050F61">
        <w:t>Should be able to see personal schedule</w:t>
      </w:r>
      <w:r w:rsidR="00DA3122">
        <w:t>.</w:t>
      </w:r>
    </w:p>
    <w:p w14:paraId="2B925988" w14:textId="481AB991" w:rsidR="00B63A95" w:rsidRPr="001D55AE" w:rsidRDefault="00B63A95" w:rsidP="00B63A95">
      <w:pPr>
        <w:spacing w:after="120" w:line="259" w:lineRule="auto"/>
        <w:rPr>
          <w:i/>
          <w:iCs/>
          <w:sz w:val="20"/>
          <w:szCs w:val="20"/>
        </w:rPr>
      </w:pPr>
      <w:r w:rsidRPr="001D55AE">
        <w:rPr>
          <w:i/>
          <w:iCs/>
          <w:sz w:val="20"/>
          <w:szCs w:val="20"/>
        </w:rPr>
        <w:t>New schedule is only visible for a week in advance.</w:t>
      </w:r>
    </w:p>
    <w:p w14:paraId="45D28A02" w14:textId="4ED52CDF" w:rsidR="00DA3122" w:rsidRDefault="00B63A95" w:rsidP="00B63A95">
      <w:pPr>
        <w:spacing w:after="120" w:line="259" w:lineRule="auto"/>
      </w:pPr>
      <w:r>
        <w:t xml:space="preserve">FR02FE: </w:t>
      </w:r>
      <w:r w:rsidR="00DA3122">
        <w:t>Option to handle stock replenishment request.</w:t>
      </w:r>
      <w:r w:rsidR="009D4B4E">
        <w:t xml:space="preserve"> </w:t>
      </w:r>
    </w:p>
    <w:p w14:paraId="632733A9" w14:textId="14FB8526" w:rsidR="00855C72" w:rsidRPr="001D55AE" w:rsidRDefault="00855C72" w:rsidP="00B63A95">
      <w:pPr>
        <w:spacing w:after="120" w:line="259" w:lineRule="auto"/>
        <w:rPr>
          <w:i/>
          <w:iCs/>
          <w:sz w:val="20"/>
          <w:szCs w:val="20"/>
        </w:rPr>
      </w:pPr>
      <w:r w:rsidRPr="001D55AE">
        <w:rPr>
          <w:i/>
          <w:iCs/>
          <w:sz w:val="20"/>
          <w:szCs w:val="20"/>
        </w:rPr>
        <w:t>Will be discussed in more detail with the client in week 7.</w:t>
      </w:r>
    </w:p>
    <w:p w14:paraId="14C0B3AE" w14:textId="57CC76D2" w:rsidR="00855C72" w:rsidRDefault="00B63A95" w:rsidP="00855C72">
      <w:pPr>
        <w:spacing w:after="120" w:line="259" w:lineRule="auto"/>
      </w:pPr>
      <w:r>
        <w:t xml:space="preserve">FR03FE </w:t>
      </w:r>
      <w:r w:rsidR="00DA3122">
        <w:t>Option to update</w:t>
      </w:r>
      <w:r w:rsidR="000E083F">
        <w:t xml:space="preserve"> product </w:t>
      </w:r>
      <w:r w:rsidR="00DA3122">
        <w:t>stock level</w:t>
      </w:r>
      <w:r w:rsidR="009D4B4E">
        <w:t xml:space="preserve"> (stock replenishment/depletion)</w:t>
      </w:r>
      <w:r w:rsidR="00DA3122">
        <w:t>.</w:t>
      </w:r>
    </w:p>
    <w:p w14:paraId="59F74555" w14:textId="22E3CC63" w:rsidR="00855C72" w:rsidRPr="001D55AE" w:rsidRDefault="00855C72" w:rsidP="00855C72">
      <w:pPr>
        <w:spacing w:after="120" w:line="259" w:lineRule="auto"/>
        <w:rPr>
          <w:i/>
          <w:iCs/>
          <w:sz w:val="20"/>
          <w:szCs w:val="20"/>
        </w:rPr>
      </w:pPr>
      <w:r w:rsidRPr="001D55AE">
        <w:rPr>
          <w:i/>
          <w:iCs/>
          <w:sz w:val="20"/>
          <w:szCs w:val="20"/>
        </w:rPr>
        <w:t>Incrementing stock level when products are sold or discarded.</w:t>
      </w:r>
    </w:p>
    <w:p w14:paraId="1824AB70" w14:textId="1FE48CD7" w:rsidR="00855C72" w:rsidRPr="001D55AE" w:rsidRDefault="00646F8B" w:rsidP="00855C72">
      <w:pPr>
        <w:spacing w:after="120" w:line="259" w:lineRule="auto"/>
        <w:rPr>
          <w:i/>
          <w:iCs/>
          <w:sz w:val="20"/>
          <w:szCs w:val="20"/>
        </w:rPr>
      </w:pPr>
      <w:r w:rsidRPr="001D55AE">
        <w:rPr>
          <w:i/>
          <w:iCs/>
          <w:sz w:val="20"/>
          <w:szCs w:val="20"/>
        </w:rPr>
        <w:t>Decrement stock level when stock replenished.</w:t>
      </w:r>
    </w:p>
    <w:p w14:paraId="3543EEBE" w14:textId="1DFBD3B9" w:rsidR="009D4B4E" w:rsidRDefault="00B63A95" w:rsidP="00B63A95">
      <w:pPr>
        <w:spacing w:after="120" w:line="259" w:lineRule="auto"/>
      </w:pPr>
      <w:r>
        <w:t xml:space="preserve">FR04FE: </w:t>
      </w:r>
      <w:r w:rsidR="009D4B4E">
        <w:t>Information panel about stock changes (between Administrative and Floor employees)</w:t>
      </w:r>
    </w:p>
    <w:p w14:paraId="60F61BD9" w14:textId="2AB2AE8B" w:rsidR="00646F8B" w:rsidRPr="001D55AE" w:rsidRDefault="00563CF7" w:rsidP="00B63A95">
      <w:pPr>
        <w:spacing w:after="120" w:line="259" w:lineRule="auto"/>
        <w:rPr>
          <w:i/>
          <w:iCs/>
          <w:sz w:val="20"/>
          <w:szCs w:val="20"/>
        </w:rPr>
      </w:pPr>
      <w:r w:rsidRPr="001D55AE">
        <w:rPr>
          <w:i/>
          <w:iCs/>
          <w:sz w:val="20"/>
          <w:szCs w:val="20"/>
        </w:rPr>
        <w:t>Since Floor Employees are unable to add new products, this information reaches them in a side panel from Administration.</w:t>
      </w:r>
    </w:p>
    <w:p w14:paraId="23DEE563" w14:textId="77777777" w:rsidR="001D55AE" w:rsidRPr="00646F8B" w:rsidRDefault="001D55AE" w:rsidP="00B63A95">
      <w:pPr>
        <w:spacing w:after="120" w:line="259" w:lineRule="auto"/>
        <w:rPr>
          <w:i/>
          <w:iCs/>
        </w:rPr>
      </w:pPr>
    </w:p>
    <w:p w14:paraId="090622AD" w14:textId="77777777" w:rsidR="000E083F" w:rsidRDefault="000E083F" w:rsidP="00B63A95">
      <w:pPr>
        <w:pStyle w:val="Heading4"/>
      </w:pPr>
      <w:r>
        <w:t>Administrative employee:</w:t>
      </w:r>
    </w:p>
    <w:p w14:paraId="4B6D01D1" w14:textId="3173D7B9" w:rsidR="000E083F" w:rsidRDefault="00B63A95" w:rsidP="00B63A95">
      <w:pPr>
        <w:spacing w:after="120" w:line="259" w:lineRule="auto"/>
      </w:pPr>
      <w:r>
        <w:t xml:space="preserve">FR01AE: </w:t>
      </w:r>
      <w:r w:rsidR="00DA3122">
        <w:t xml:space="preserve">CRUD </w:t>
      </w:r>
      <w:r w:rsidR="000E083F">
        <w:t>functions for employee database data manipulation</w:t>
      </w:r>
      <w:r w:rsidR="00DA3122">
        <w:t xml:space="preserve"> (adding new, reading, updating and deactivating existing employee account data)</w:t>
      </w:r>
      <w:r w:rsidR="000E083F">
        <w:t>.</w:t>
      </w:r>
    </w:p>
    <w:p w14:paraId="41E1539E" w14:textId="29552884" w:rsidR="00646F8B" w:rsidRPr="001D55AE" w:rsidRDefault="00646F8B" w:rsidP="00646F8B">
      <w:pPr>
        <w:spacing w:after="120" w:line="259" w:lineRule="auto"/>
        <w:rPr>
          <w:i/>
          <w:iCs/>
          <w:sz w:val="20"/>
          <w:szCs w:val="20"/>
        </w:rPr>
      </w:pPr>
      <w:r w:rsidRPr="001D55AE">
        <w:rPr>
          <w:i/>
          <w:iCs/>
          <w:sz w:val="20"/>
          <w:szCs w:val="20"/>
        </w:rPr>
        <w:t>When adding new employee DB must be checked if the data inputted already exists in the database.</w:t>
      </w:r>
    </w:p>
    <w:p w14:paraId="36BEF896" w14:textId="63E6D3B8" w:rsidR="00646F8B" w:rsidRPr="001D55AE" w:rsidRDefault="00646F8B" w:rsidP="00B63A95">
      <w:pPr>
        <w:spacing w:after="120" w:line="259" w:lineRule="auto"/>
        <w:rPr>
          <w:i/>
          <w:iCs/>
          <w:sz w:val="20"/>
          <w:szCs w:val="20"/>
        </w:rPr>
      </w:pPr>
      <w:r w:rsidRPr="001D55AE">
        <w:rPr>
          <w:i/>
          <w:iCs/>
          <w:sz w:val="20"/>
          <w:szCs w:val="20"/>
        </w:rPr>
        <w:t>Deactivated employees are not deleted from the database.</w:t>
      </w:r>
    </w:p>
    <w:p w14:paraId="2FEB86E5" w14:textId="43000E4B" w:rsidR="000E083F" w:rsidRDefault="00B63A95" w:rsidP="00B63A95">
      <w:pPr>
        <w:spacing w:after="120" w:line="259" w:lineRule="auto"/>
      </w:pPr>
      <w:r>
        <w:t xml:space="preserve">FR02AE: </w:t>
      </w:r>
      <w:r w:rsidR="000E083F">
        <w:t>Option to automatically generate rotating shift assignment.</w:t>
      </w:r>
    </w:p>
    <w:p w14:paraId="743131E1" w14:textId="101EB9CB" w:rsidR="00646F8B" w:rsidRPr="001D55AE" w:rsidRDefault="00646F8B" w:rsidP="00B63A95">
      <w:pPr>
        <w:spacing w:after="120" w:line="259" w:lineRule="auto"/>
        <w:rPr>
          <w:i/>
          <w:iCs/>
          <w:sz w:val="20"/>
          <w:szCs w:val="20"/>
        </w:rPr>
      </w:pPr>
      <w:r w:rsidRPr="001D55AE">
        <w:rPr>
          <w:i/>
          <w:iCs/>
          <w:sz w:val="20"/>
          <w:szCs w:val="20"/>
        </w:rPr>
        <w:t>Will be implemented in the second phase of the project.</w:t>
      </w:r>
    </w:p>
    <w:p w14:paraId="79A2BC1B" w14:textId="05CA66CF" w:rsidR="000E083F" w:rsidRDefault="00B63A95" w:rsidP="00B63A95">
      <w:pPr>
        <w:spacing w:after="120" w:line="259" w:lineRule="auto"/>
      </w:pPr>
      <w:r>
        <w:t xml:space="preserve">FR03AE: </w:t>
      </w:r>
      <w:r w:rsidR="000E083F">
        <w:t>Option to make changes to automatically generated schedule (if employees are unavailable, on holiday or sick leave).</w:t>
      </w:r>
    </w:p>
    <w:p w14:paraId="40D6C04E" w14:textId="61801952" w:rsidR="00646F8B" w:rsidRDefault="00646F8B" w:rsidP="00B63A95">
      <w:pPr>
        <w:spacing w:after="120" w:line="259" w:lineRule="auto"/>
        <w:rPr>
          <w:i/>
          <w:iCs/>
          <w:sz w:val="20"/>
          <w:szCs w:val="20"/>
        </w:rPr>
      </w:pPr>
      <w:r w:rsidRPr="001D55AE">
        <w:rPr>
          <w:i/>
          <w:iCs/>
          <w:sz w:val="20"/>
          <w:szCs w:val="20"/>
        </w:rPr>
        <w:t xml:space="preserve">Will also enable </w:t>
      </w:r>
      <w:proofErr w:type="gramStart"/>
      <w:r w:rsidRPr="001D55AE">
        <w:rPr>
          <w:i/>
          <w:iCs/>
          <w:sz w:val="20"/>
          <w:szCs w:val="20"/>
        </w:rPr>
        <w:t>Administrative</w:t>
      </w:r>
      <w:proofErr w:type="gramEnd"/>
      <w:r w:rsidRPr="001D55AE">
        <w:rPr>
          <w:i/>
          <w:iCs/>
          <w:sz w:val="20"/>
          <w:szCs w:val="20"/>
        </w:rPr>
        <w:t xml:space="preserve"> employee to create schedule manually for the time being.</w:t>
      </w:r>
    </w:p>
    <w:p w14:paraId="0A5846B8" w14:textId="146B6F41" w:rsidR="00035B6E" w:rsidRPr="001D55AE" w:rsidRDefault="00035B6E" w:rsidP="00B63A95">
      <w:pPr>
        <w:spacing w:after="120" w:line="259" w:lineRule="auto"/>
        <w:rPr>
          <w:i/>
          <w:iCs/>
          <w:sz w:val="20"/>
          <w:szCs w:val="20"/>
        </w:rPr>
      </w:pPr>
      <w:r>
        <w:rPr>
          <w:i/>
          <w:iCs/>
          <w:sz w:val="20"/>
          <w:szCs w:val="20"/>
        </w:rPr>
        <w:t>System should not accept selecting morning shift after having evening shift on the previous day.</w:t>
      </w:r>
    </w:p>
    <w:p w14:paraId="01C72C0A" w14:textId="14DCEA49" w:rsidR="00DA3122" w:rsidRDefault="00B63A95" w:rsidP="00B63A95">
      <w:pPr>
        <w:spacing w:after="120" w:line="259" w:lineRule="auto"/>
      </w:pPr>
      <w:r>
        <w:t xml:space="preserve">FR04AE: </w:t>
      </w:r>
      <w:r w:rsidR="00DA3122">
        <w:t>Options to add and update product information.</w:t>
      </w:r>
    </w:p>
    <w:p w14:paraId="7A14BC9F" w14:textId="4FEF0A29" w:rsidR="00563CF7" w:rsidRPr="001D55AE" w:rsidRDefault="00563CF7" w:rsidP="00B63A95">
      <w:pPr>
        <w:spacing w:after="120" w:line="259" w:lineRule="auto"/>
        <w:rPr>
          <w:i/>
          <w:iCs/>
          <w:sz w:val="20"/>
          <w:szCs w:val="20"/>
        </w:rPr>
      </w:pPr>
      <w:r w:rsidRPr="001D55AE">
        <w:rPr>
          <w:i/>
          <w:iCs/>
          <w:sz w:val="20"/>
          <w:szCs w:val="20"/>
        </w:rPr>
        <w:t>Only product description and price can be updated.</w:t>
      </w:r>
    </w:p>
    <w:p w14:paraId="64FB7D5C" w14:textId="2065B4D1" w:rsidR="009D4B4E" w:rsidRDefault="00B63A95" w:rsidP="00B63A95">
      <w:pPr>
        <w:spacing w:after="120" w:line="259" w:lineRule="auto"/>
      </w:pPr>
      <w:r>
        <w:t xml:space="preserve">FR05AE: </w:t>
      </w:r>
      <w:r w:rsidR="009D4B4E">
        <w:t>Information panel about stock changes (between Administrative and Floor employees)</w:t>
      </w:r>
      <w:r w:rsidR="00137D89">
        <w:t>.</w:t>
      </w:r>
    </w:p>
    <w:p w14:paraId="78D67B4E" w14:textId="329847DF" w:rsidR="00563CF7" w:rsidRPr="001D55AE" w:rsidRDefault="00563CF7" w:rsidP="00563CF7">
      <w:pPr>
        <w:spacing w:after="120" w:line="259" w:lineRule="auto"/>
        <w:rPr>
          <w:i/>
          <w:iCs/>
          <w:sz w:val="20"/>
          <w:szCs w:val="20"/>
        </w:rPr>
      </w:pPr>
      <w:r w:rsidRPr="001D55AE">
        <w:rPr>
          <w:i/>
          <w:iCs/>
          <w:sz w:val="20"/>
          <w:szCs w:val="20"/>
        </w:rPr>
        <w:lastRenderedPageBreak/>
        <w:t xml:space="preserve">Only Administrative Employee has the ability to add new products to the Product DB, when this </w:t>
      </w:r>
      <w:proofErr w:type="gramStart"/>
      <w:r w:rsidRPr="001D55AE">
        <w:rPr>
          <w:i/>
          <w:iCs/>
          <w:sz w:val="20"/>
          <w:szCs w:val="20"/>
        </w:rPr>
        <w:t>happens</w:t>
      </w:r>
      <w:proofErr w:type="gramEnd"/>
      <w:r w:rsidRPr="001D55AE">
        <w:rPr>
          <w:i/>
          <w:iCs/>
          <w:sz w:val="20"/>
          <w:szCs w:val="20"/>
        </w:rPr>
        <w:t xml:space="preserve"> information is sent to the Floor Employee.</w:t>
      </w:r>
    </w:p>
    <w:p w14:paraId="64BF2DE9" w14:textId="75DFAC80" w:rsidR="00563CF7" w:rsidRDefault="00B63A95" w:rsidP="00563CF7">
      <w:pPr>
        <w:spacing w:after="120" w:line="259" w:lineRule="auto"/>
      </w:pPr>
      <w:r>
        <w:t xml:space="preserve">FR06AE: </w:t>
      </w:r>
      <w:r w:rsidR="00137D89">
        <w:t>Announcement tab to inform Floor employees about new or replenished product updates.</w:t>
      </w:r>
    </w:p>
    <w:p w14:paraId="4BEB10CA" w14:textId="20E99400" w:rsidR="00137D89" w:rsidRDefault="00B63A95" w:rsidP="00B63A95">
      <w:pPr>
        <w:spacing w:after="120" w:line="259" w:lineRule="auto"/>
      </w:pPr>
      <w:r>
        <w:t xml:space="preserve">FR07AE: </w:t>
      </w:r>
      <w:r w:rsidR="00137D89">
        <w:t>Ability to see employee performance overview.</w:t>
      </w:r>
    </w:p>
    <w:p w14:paraId="3BDF9440" w14:textId="3912C71B" w:rsidR="00563CF7" w:rsidRPr="001D55AE" w:rsidRDefault="00563CF7" w:rsidP="00B63A95">
      <w:pPr>
        <w:spacing w:after="120" w:line="259" w:lineRule="auto"/>
        <w:rPr>
          <w:i/>
          <w:iCs/>
          <w:sz w:val="20"/>
          <w:szCs w:val="20"/>
        </w:rPr>
      </w:pPr>
      <w:r w:rsidRPr="001D55AE">
        <w:rPr>
          <w:i/>
          <w:iCs/>
          <w:sz w:val="20"/>
          <w:szCs w:val="20"/>
        </w:rPr>
        <w:t>If no data is available, an empty chart will be generated.</w:t>
      </w:r>
    </w:p>
    <w:p w14:paraId="206D1CDE" w14:textId="77777777" w:rsidR="001D55AE" w:rsidRPr="00563CF7" w:rsidRDefault="001D55AE" w:rsidP="00B63A95">
      <w:pPr>
        <w:spacing w:after="120" w:line="259" w:lineRule="auto"/>
        <w:rPr>
          <w:i/>
          <w:iCs/>
        </w:rPr>
      </w:pPr>
    </w:p>
    <w:p w14:paraId="5FB8325C" w14:textId="77777777" w:rsidR="000E083F" w:rsidRDefault="000E083F" w:rsidP="00B63A95">
      <w:pPr>
        <w:pStyle w:val="Heading4"/>
      </w:pPr>
      <w:r>
        <w:t>Managerial employee:</w:t>
      </w:r>
    </w:p>
    <w:p w14:paraId="5A17D9AB" w14:textId="4A7BA06F" w:rsidR="000E083F" w:rsidRDefault="00B63A95" w:rsidP="00B63A95">
      <w:pPr>
        <w:spacing w:after="120" w:line="259" w:lineRule="auto"/>
      </w:pPr>
      <w:r>
        <w:t xml:space="preserve">FR01ME: </w:t>
      </w:r>
      <w:r w:rsidR="000E083F" w:rsidRPr="008C4EE0">
        <w:t>Sales overview option per product and per department.</w:t>
      </w:r>
    </w:p>
    <w:p w14:paraId="03C68D08" w14:textId="731D230D" w:rsidR="00563CF7" w:rsidRPr="001D55AE" w:rsidRDefault="00563CF7" w:rsidP="00B63A95">
      <w:pPr>
        <w:spacing w:after="120" w:line="259" w:lineRule="auto"/>
        <w:rPr>
          <w:sz w:val="20"/>
          <w:szCs w:val="20"/>
        </w:rPr>
      </w:pPr>
      <w:r w:rsidRPr="001D55AE">
        <w:rPr>
          <w:i/>
          <w:iCs/>
          <w:sz w:val="20"/>
          <w:szCs w:val="20"/>
        </w:rPr>
        <w:t>If no data is available, an empty chart will be generated.</w:t>
      </w:r>
    </w:p>
    <w:p w14:paraId="6006496A" w14:textId="3FD69DF0" w:rsidR="000E083F" w:rsidRDefault="00B63A95" w:rsidP="00B63A95">
      <w:pPr>
        <w:spacing w:after="120" w:line="259" w:lineRule="auto"/>
      </w:pPr>
      <w:r>
        <w:t xml:space="preserve">FR02ME: </w:t>
      </w:r>
      <w:r w:rsidR="000E083F">
        <w:t>Ability to see e</w:t>
      </w:r>
      <w:r w:rsidR="000E083F" w:rsidRPr="008C4EE0">
        <w:t xml:space="preserve">mployee performance statistics overall </w:t>
      </w:r>
      <w:r w:rsidR="000E083F">
        <w:t>as well as</w:t>
      </w:r>
      <w:r w:rsidR="000E083F" w:rsidRPr="008C4EE0">
        <w:t xml:space="preserve"> per department</w:t>
      </w:r>
      <w:r w:rsidR="000E083F">
        <w:t>.</w:t>
      </w:r>
    </w:p>
    <w:p w14:paraId="2775CF8A" w14:textId="6DA7A251" w:rsidR="00563CF7" w:rsidRPr="001D55AE" w:rsidRDefault="00563CF7" w:rsidP="00B63A95">
      <w:pPr>
        <w:spacing w:after="120" w:line="259" w:lineRule="auto"/>
        <w:rPr>
          <w:sz w:val="20"/>
          <w:szCs w:val="20"/>
        </w:rPr>
      </w:pPr>
      <w:r w:rsidRPr="001D55AE">
        <w:rPr>
          <w:i/>
          <w:iCs/>
          <w:sz w:val="20"/>
          <w:szCs w:val="20"/>
        </w:rPr>
        <w:t>If no data is available, an empty chart will be generated.</w:t>
      </w:r>
    </w:p>
    <w:p w14:paraId="43ADFD26" w14:textId="530AFEAD" w:rsidR="00AB2683" w:rsidRDefault="00B63A95" w:rsidP="00B63A95">
      <w:pPr>
        <w:spacing w:after="120" w:line="259" w:lineRule="auto"/>
      </w:pPr>
      <w:r>
        <w:t xml:space="preserve">FR03ME: </w:t>
      </w:r>
      <w:r w:rsidR="000E083F">
        <w:t>Option to see e</w:t>
      </w:r>
      <w:r w:rsidR="000E083F" w:rsidRPr="008C4EE0">
        <w:t xml:space="preserve">mployee growth </w:t>
      </w:r>
      <w:r w:rsidR="000E083F">
        <w:t xml:space="preserve">overview </w:t>
      </w:r>
      <w:r w:rsidR="000E083F" w:rsidRPr="008C4EE0">
        <w:t>per department</w:t>
      </w:r>
      <w:r w:rsidR="000E083F">
        <w:t>.</w:t>
      </w:r>
    </w:p>
    <w:p w14:paraId="67D9196C" w14:textId="0EB137A1" w:rsidR="00563CF7" w:rsidRPr="001D55AE" w:rsidRDefault="00563CF7" w:rsidP="00B63A95">
      <w:pPr>
        <w:spacing w:after="120" w:line="259" w:lineRule="auto"/>
        <w:rPr>
          <w:sz w:val="20"/>
          <w:szCs w:val="20"/>
        </w:rPr>
      </w:pPr>
      <w:r w:rsidRPr="001D55AE">
        <w:rPr>
          <w:i/>
          <w:iCs/>
          <w:sz w:val="20"/>
          <w:szCs w:val="20"/>
        </w:rPr>
        <w:t>If no data is available, an empty chart will be generated.</w:t>
      </w:r>
    </w:p>
    <w:p w14:paraId="55327738" w14:textId="0C147E48" w:rsidR="00143B14" w:rsidRDefault="00143B14" w:rsidP="00143B14">
      <w:pPr>
        <w:pStyle w:val="ListParagraph"/>
        <w:spacing w:after="120" w:line="259" w:lineRule="auto"/>
        <w:ind w:left="1440"/>
      </w:pPr>
    </w:p>
    <w:p w14:paraId="093D48F5" w14:textId="6BFD36C8" w:rsidR="00143B14" w:rsidRPr="000E083F" w:rsidRDefault="00143B14" w:rsidP="00143B14">
      <w:pPr>
        <w:pStyle w:val="Heading2"/>
      </w:pPr>
      <w:bookmarkStart w:id="2" w:name="_Toc34051820"/>
      <w:r>
        <w:lastRenderedPageBreak/>
        <w:t>Moscow Prioritization Table</w:t>
      </w:r>
      <w:bookmarkEnd w:id="2"/>
    </w:p>
    <w:p w14:paraId="10720DC2" w14:textId="22404534" w:rsidR="00787179" w:rsidRDefault="00AB2683" w:rsidP="00143B14">
      <w:pPr>
        <w:ind w:firstLine="0"/>
        <w:rPr>
          <w:rFonts w:asciiTheme="majorHAnsi" w:eastAsiaTheme="majorEastAsia" w:hAnsiTheme="majorHAnsi" w:cstheme="majorBidi"/>
          <w:b/>
          <w:bCs/>
        </w:rPr>
      </w:pPr>
      <w:r>
        <w:rPr>
          <w:noProof/>
        </w:rPr>
        <w:drawing>
          <wp:inline distT="0" distB="0" distL="0" distR="0" wp14:anchorId="4AE17A93" wp14:editId="3AADE3FC">
            <wp:extent cx="5943600" cy="531495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F7F711F" w14:textId="77777777" w:rsidR="00AB2683" w:rsidRDefault="00AB2683">
      <w:pPr>
        <w:rPr>
          <w:rFonts w:asciiTheme="majorHAnsi" w:eastAsiaTheme="majorEastAsia" w:hAnsiTheme="majorHAnsi" w:cstheme="majorBidi"/>
          <w:b/>
          <w:bCs/>
        </w:rPr>
      </w:pPr>
      <w:r>
        <w:br w:type="page"/>
      </w:r>
    </w:p>
    <w:p w14:paraId="313BE95A" w14:textId="16AB94FD" w:rsidR="00E81978" w:rsidRPr="00045D54" w:rsidRDefault="00AB2683" w:rsidP="00045D54">
      <w:pPr>
        <w:pStyle w:val="Heading1"/>
      </w:pPr>
      <w:bookmarkStart w:id="3" w:name="_Toc34051821"/>
      <w:r>
        <w:lastRenderedPageBreak/>
        <w:t>Use Cases</w:t>
      </w:r>
      <w:bookmarkEnd w:id="3"/>
    </w:p>
    <w:p w14:paraId="25FBB2EF" w14:textId="7A89F027" w:rsidR="00F04CD6" w:rsidRDefault="00F04CD6" w:rsidP="00F04CD6">
      <w:pPr>
        <w:pStyle w:val="Heading4"/>
      </w:pPr>
      <w:bookmarkStart w:id="4" w:name="_Case_1:_Logging"/>
      <w:bookmarkEnd w:id="4"/>
      <w:r>
        <w:t>Case 1: Logging in to a personal user account.</w:t>
      </w:r>
    </w:p>
    <w:p w14:paraId="2D5B202E" w14:textId="209CBE5C" w:rsidR="00F04CD6" w:rsidRDefault="00F04CD6" w:rsidP="00F04CD6">
      <w:r>
        <w:t>Actor: Floor, Administration or Managerial Employee</w:t>
      </w:r>
    </w:p>
    <w:p w14:paraId="1BEE4993" w14:textId="77777777" w:rsidR="00F04CD6" w:rsidRDefault="00F04CD6" w:rsidP="00F04CD6">
      <w:r>
        <w:t>Main Success Scenario:</w:t>
      </w:r>
    </w:p>
    <w:p w14:paraId="1F893D1C" w14:textId="1B65C5E2" w:rsidR="00F04CD6" w:rsidRDefault="00F04CD6" w:rsidP="0066736A">
      <w:pPr>
        <w:pStyle w:val="ListParagraph"/>
        <w:numPr>
          <w:ilvl w:val="0"/>
          <w:numId w:val="34"/>
        </w:numPr>
        <w:spacing w:line="276" w:lineRule="auto"/>
      </w:pPr>
      <w:r>
        <w:t>Employee opens the application.</w:t>
      </w:r>
    </w:p>
    <w:p w14:paraId="6EFA1131" w14:textId="1CEE57D3" w:rsidR="00F04CD6" w:rsidRDefault="00F04CD6" w:rsidP="0066736A">
      <w:pPr>
        <w:pStyle w:val="ListParagraph"/>
        <w:numPr>
          <w:ilvl w:val="0"/>
          <w:numId w:val="34"/>
        </w:numPr>
        <w:spacing w:line="276" w:lineRule="auto"/>
      </w:pPr>
      <w:r>
        <w:t>Application initializes, requests a username and password.</w:t>
      </w:r>
    </w:p>
    <w:p w14:paraId="7EAC08C6" w14:textId="3552811D" w:rsidR="00F04CD6" w:rsidRDefault="00F04CD6" w:rsidP="0066736A">
      <w:pPr>
        <w:pStyle w:val="ListParagraph"/>
        <w:numPr>
          <w:ilvl w:val="0"/>
          <w:numId w:val="34"/>
        </w:numPr>
        <w:spacing w:line="276" w:lineRule="auto"/>
      </w:pPr>
      <w:r>
        <w:t xml:space="preserve">Employee inputs his </w:t>
      </w:r>
      <w:r w:rsidR="00052442">
        <w:t>credentials</w:t>
      </w:r>
      <w:r w:rsidR="005270DE">
        <w:t xml:space="preserve"> and confirms</w:t>
      </w:r>
      <w:r w:rsidR="00052442">
        <w:t>.</w:t>
      </w:r>
    </w:p>
    <w:p w14:paraId="50EA6707" w14:textId="480CBA07" w:rsidR="00052442" w:rsidRDefault="00052442" w:rsidP="0066736A">
      <w:pPr>
        <w:pStyle w:val="ListParagraph"/>
        <w:numPr>
          <w:ilvl w:val="0"/>
          <w:numId w:val="34"/>
        </w:numPr>
        <w:spacing w:line="276" w:lineRule="auto"/>
      </w:pPr>
      <w:r>
        <w:t>Application opens the appropriate access view (per user level: Floor, Administration, Managerial).</w:t>
      </w:r>
    </w:p>
    <w:p w14:paraId="2B4972B0" w14:textId="77777777" w:rsidR="00052442" w:rsidRDefault="00052442" w:rsidP="00052442">
      <w:pPr>
        <w:pStyle w:val="ListParagraph"/>
        <w:spacing w:line="276" w:lineRule="auto"/>
        <w:ind w:left="1080"/>
      </w:pPr>
    </w:p>
    <w:p w14:paraId="3CF553DD" w14:textId="77777777" w:rsidR="00052442" w:rsidRDefault="00052442" w:rsidP="00052442">
      <w:pPr>
        <w:tabs>
          <w:tab w:val="left" w:pos="2880"/>
        </w:tabs>
        <w:ind w:left="360"/>
      </w:pPr>
      <w:r>
        <w:t>Extensions:</w:t>
      </w:r>
    </w:p>
    <w:p w14:paraId="2A9F1456" w14:textId="76D94D71" w:rsidR="00052442" w:rsidRDefault="00052442" w:rsidP="00052442">
      <w:pPr>
        <w:tabs>
          <w:tab w:val="left" w:pos="2880"/>
        </w:tabs>
        <w:ind w:left="360"/>
      </w:pPr>
      <w:r>
        <w:t>3a. Incorrect username/password provided.</w:t>
      </w:r>
    </w:p>
    <w:p w14:paraId="075E0513" w14:textId="46033E91" w:rsidR="00052442" w:rsidRDefault="00052442" w:rsidP="0066736A">
      <w:pPr>
        <w:pStyle w:val="ListParagraph"/>
        <w:numPr>
          <w:ilvl w:val="0"/>
          <w:numId w:val="17"/>
        </w:numPr>
        <w:tabs>
          <w:tab w:val="left" w:pos="2880"/>
        </w:tabs>
        <w:spacing w:after="160" w:line="259" w:lineRule="auto"/>
      </w:pPr>
      <w:r>
        <w:t>System displays error message</w:t>
      </w:r>
    </w:p>
    <w:p w14:paraId="42DF5887" w14:textId="0CCCCF8E" w:rsidR="00052442" w:rsidRDefault="00052442" w:rsidP="0066736A">
      <w:pPr>
        <w:pStyle w:val="ListParagraph"/>
        <w:numPr>
          <w:ilvl w:val="0"/>
          <w:numId w:val="17"/>
        </w:numPr>
        <w:tabs>
          <w:tab w:val="left" w:pos="2880"/>
        </w:tabs>
        <w:spacing w:after="160" w:line="259" w:lineRule="auto"/>
      </w:pPr>
      <w:r>
        <w:t xml:space="preserve">Return to step 3. </w:t>
      </w:r>
    </w:p>
    <w:p w14:paraId="1DB77523" w14:textId="77777777" w:rsidR="00F04CD6" w:rsidRPr="00F04CD6" w:rsidRDefault="00F04CD6" w:rsidP="00F04CD6"/>
    <w:p w14:paraId="56D77805" w14:textId="63670AA5" w:rsidR="00050F61" w:rsidRDefault="00050F61" w:rsidP="00F04CD6">
      <w:pPr>
        <w:pStyle w:val="Heading4"/>
      </w:pPr>
      <w:r w:rsidRPr="00050F61">
        <w:t xml:space="preserve">Case </w:t>
      </w:r>
      <w:r w:rsidR="00052442">
        <w:t>2</w:t>
      </w:r>
      <w:r w:rsidRPr="00050F61">
        <w:t>:</w:t>
      </w:r>
      <w:r>
        <w:t xml:space="preserve"> Checking personal schedule.</w:t>
      </w:r>
    </w:p>
    <w:p w14:paraId="6E1B6F73" w14:textId="6605E26D" w:rsidR="00050F61" w:rsidRDefault="00050F61" w:rsidP="00050F61">
      <w:r>
        <w:t>Actor: Floor Employee</w:t>
      </w:r>
    </w:p>
    <w:p w14:paraId="0ACC6D8E" w14:textId="5343CA34" w:rsidR="00052442" w:rsidRDefault="00052442" w:rsidP="00052442">
      <w:r>
        <w:t>Precondition: User is logged in</w:t>
      </w:r>
      <w:r w:rsidR="001A017D">
        <w:t xml:space="preserve"> (see </w:t>
      </w:r>
      <w:hyperlink w:anchor="_Case_1:_Logging" w:history="1">
        <w:r w:rsidR="001A017D" w:rsidRPr="005270DE">
          <w:rPr>
            <w:rStyle w:val="Hyperlink"/>
          </w:rPr>
          <w:t>Case 1</w:t>
        </w:r>
      </w:hyperlink>
      <w:r w:rsidR="001A017D">
        <w:t>)</w:t>
      </w:r>
      <w:r>
        <w:t>.</w:t>
      </w:r>
    </w:p>
    <w:p w14:paraId="53EBE9BF" w14:textId="0310393B" w:rsidR="00050F61" w:rsidRDefault="00050F61" w:rsidP="00050F61">
      <w:r>
        <w:t>Main Success Scenario:</w:t>
      </w:r>
    </w:p>
    <w:p w14:paraId="58CD02EA" w14:textId="3BA374F7" w:rsidR="00050F61" w:rsidRDefault="00050F61" w:rsidP="0066736A">
      <w:pPr>
        <w:pStyle w:val="ListParagraph"/>
        <w:numPr>
          <w:ilvl w:val="0"/>
          <w:numId w:val="35"/>
        </w:numPr>
        <w:spacing w:line="276" w:lineRule="auto"/>
      </w:pPr>
      <w:r>
        <w:t>Floor Employee chooses to see his schedule.</w:t>
      </w:r>
    </w:p>
    <w:p w14:paraId="08CB0B04" w14:textId="0CA7E84C" w:rsidR="00050F61" w:rsidRDefault="00050F61" w:rsidP="0066736A">
      <w:pPr>
        <w:pStyle w:val="ListParagraph"/>
        <w:numPr>
          <w:ilvl w:val="0"/>
          <w:numId w:val="35"/>
        </w:numPr>
        <w:spacing w:line="276" w:lineRule="auto"/>
      </w:pPr>
      <w:r>
        <w:t>System displays weekly schedule.</w:t>
      </w:r>
    </w:p>
    <w:p w14:paraId="20876F0C" w14:textId="77777777" w:rsidR="00052442" w:rsidRDefault="00052442" w:rsidP="00052442">
      <w:pPr>
        <w:pStyle w:val="ListParagraph"/>
        <w:spacing w:line="276" w:lineRule="auto"/>
        <w:ind w:left="1080"/>
      </w:pPr>
    </w:p>
    <w:p w14:paraId="4F5BF5E6" w14:textId="77777777" w:rsidR="00052442" w:rsidRDefault="00052442" w:rsidP="00052442">
      <w:pPr>
        <w:tabs>
          <w:tab w:val="left" w:pos="2880"/>
        </w:tabs>
        <w:ind w:left="360"/>
      </w:pPr>
      <w:r>
        <w:t>Extensions:</w:t>
      </w:r>
    </w:p>
    <w:p w14:paraId="15F547FB" w14:textId="47A0608C" w:rsidR="00052442" w:rsidRDefault="00052442" w:rsidP="00052442">
      <w:pPr>
        <w:tabs>
          <w:tab w:val="left" w:pos="2880"/>
        </w:tabs>
        <w:ind w:left="360"/>
      </w:pPr>
      <w:r>
        <w:t>2a. Schedule has not been generated yet.</w:t>
      </w:r>
    </w:p>
    <w:p w14:paraId="7DD73056" w14:textId="4491F559" w:rsidR="00052442" w:rsidRDefault="00052442" w:rsidP="0066736A">
      <w:pPr>
        <w:pStyle w:val="ListParagraph"/>
        <w:numPr>
          <w:ilvl w:val="0"/>
          <w:numId w:val="36"/>
        </w:numPr>
        <w:tabs>
          <w:tab w:val="left" w:pos="2880"/>
        </w:tabs>
        <w:spacing w:after="160" w:line="259" w:lineRule="auto"/>
      </w:pPr>
      <w:r>
        <w:t>System displays empty schedule.</w:t>
      </w:r>
    </w:p>
    <w:p w14:paraId="4366505F" w14:textId="12919EDB" w:rsidR="00052442" w:rsidRDefault="00052442" w:rsidP="0066736A">
      <w:pPr>
        <w:pStyle w:val="ListParagraph"/>
        <w:numPr>
          <w:ilvl w:val="0"/>
          <w:numId w:val="36"/>
        </w:numPr>
        <w:tabs>
          <w:tab w:val="left" w:pos="2880"/>
        </w:tabs>
        <w:spacing w:after="160" w:line="259" w:lineRule="auto"/>
      </w:pPr>
      <w:r>
        <w:t>End of use case</w:t>
      </w:r>
    </w:p>
    <w:p w14:paraId="1D760922" w14:textId="77777777" w:rsidR="00052442" w:rsidRDefault="00052442" w:rsidP="00052442">
      <w:pPr>
        <w:spacing w:line="276" w:lineRule="auto"/>
        <w:ind w:firstLine="0"/>
      </w:pPr>
    </w:p>
    <w:p w14:paraId="06872E61" w14:textId="77777777" w:rsidR="00050F61" w:rsidRPr="00050F61" w:rsidRDefault="00050F61" w:rsidP="00050F61"/>
    <w:p w14:paraId="2EDCBE4C" w14:textId="58082B5F" w:rsidR="00C95A3C" w:rsidRDefault="00C95A3C" w:rsidP="00F04CD6">
      <w:pPr>
        <w:pStyle w:val="Heading4"/>
      </w:pPr>
      <w:r w:rsidRPr="00BC16DE">
        <w:lastRenderedPageBreak/>
        <w:t xml:space="preserve">Case </w:t>
      </w:r>
      <w:r w:rsidR="00052442">
        <w:t>3</w:t>
      </w:r>
      <w:r>
        <w:t>:</w:t>
      </w:r>
      <w:r w:rsidR="00052442">
        <w:t xml:space="preserve"> Updating stock level</w:t>
      </w:r>
      <w:r w:rsidR="00A96B98">
        <w:t xml:space="preserve"> (counts towards depletion)</w:t>
      </w:r>
      <w:r>
        <w:t>.</w:t>
      </w:r>
    </w:p>
    <w:p w14:paraId="76A862B8" w14:textId="47D4A0DC" w:rsidR="004726EB" w:rsidRDefault="004726EB" w:rsidP="004726EB">
      <w:pPr>
        <w:tabs>
          <w:tab w:val="left" w:pos="2880"/>
        </w:tabs>
      </w:pPr>
      <w:r>
        <w:t>Actor: Floor Employee</w:t>
      </w:r>
    </w:p>
    <w:p w14:paraId="432BE878" w14:textId="50DE28B8" w:rsidR="00052442" w:rsidRDefault="00052442" w:rsidP="00052442">
      <w:r>
        <w:t>Precondition: User is logged in</w:t>
      </w:r>
      <w:r w:rsidR="001A017D">
        <w:t xml:space="preserve"> (see </w:t>
      </w:r>
      <w:hyperlink w:anchor="_Case_1:_Logging" w:history="1">
        <w:r w:rsidR="001A017D" w:rsidRPr="005270DE">
          <w:rPr>
            <w:rStyle w:val="Hyperlink"/>
          </w:rPr>
          <w:t>Case 1</w:t>
        </w:r>
      </w:hyperlink>
      <w:r w:rsidR="001A017D">
        <w:t>)</w:t>
      </w:r>
      <w:r>
        <w:t>.</w:t>
      </w:r>
    </w:p>
    <w:p w14:paraId="43EB5520" w14:textId="0EDF11FB" w:rsidR="00052442" w:rsidRDefault="00052442" w:rsidP="00052442">
      <w:r>
        <w:t>Trigger: The product is either sold or written-off</w:t>
      </w:r>
      <w:r w:rsidR="00A96B98">
        <w:t xml:space="preserve"> (as i.e. damaged, spoiled, outdated, lost)</w:t>
      </w:r>
    </w:p>
    <w:p w14:paraId="34E0245B" w14:textId="77777777" w:rsidR="004726EB" w:rsidRDefault="004726EB" w:rsidP="004726EB">
      <w:pPr>
        <w:tabs>
          <w:tab w:val="left" w:pos="2880"/>
        </w:tabs>
      </w:pPr>
      <w:r>
        <w:t>Main Success Scenario:</w:t>
      </w:r>
    </w:p>
    <w:p w14:paraId="49AA2192" w14:textId="0E9A14E9" w:rsidR="004726EB" w:rsidRDefault="004726EB" w:rsidP="00755047">
      <w:pPr>
        <w:pStyle w:val="ListParagraph"/>
        <w:numPr>
          <w:ilvl w:val="0"/>
          <w:numId w:val="15"/>
        </w:numPr>
        <w:tabs>
          <w:tab w:val="left" w:pos="2880"/>
        </w:tabs>
        <w:spacing w:after="160" w:line="259" w:lineRule="auto"/>
        <w:ind w:left="1080"/>
      </w:pPr>
      <w:r>
        <w:t xml:space="preserve">Floor Employee </w:t>
      </w:r>
      <w:r w:rsidR="00A96B98">
        <w:t>accesses product data.</w:t>
      </w:r>
    </w:p>
    <w:p w14:paraId="00A52E94" w14:textId="4820E052" w:rsidR="00A96B98" w:rsidRDefault="00A96B98" w:rsidP="00755047">
      <w:pPr>
        <w:pStyle w:val="ListParagraph"/>
        <w:numPr>
          <w:ilvl w:val="0"/>
          <w:numId w:val="15"/>
        </w:numPr>
        <w:tabs>
          <w:tab w:val="left" w:pos="2880"/>
        </w:tabs>
        <w:spacing w:after="160" w:line="259" w:lineRule="auto"/>
        <w:ind w:left="1080"/>
      </w:pPr>
      <w:r>
        <w:t>System displays product information.</w:t>
      </w:r>
    </w:p>
    <w:p w14:paraId="304A940A" w14:textId="10068307" w:rsidR="00A96B98" w:rsidRDefault="00A96B98" w:rsidP="00755047">
      <w:pPr>
        <w:pStyle w:val="ListParagraph"/>
        <w:numPr>
          <w:ilvl w:val="0"/>
          <w:numId w:val="15"/>
        </w:numPr>
        <w:tabs>
          <w:tab w:val="left" w:pos="2880"/>
        </w:tabs>
        <w:spacing w:after="160" w:line="259" w:lineRule="auto"/>
        <w:ind w:left="1080"/>
      </w:pPr>
      <w:r>
        <w:t>Floor employee reduces the quantity of the product</w:t>
      </w:r>
      <w:r w:rsidR="005270DE">
        <w:t xml:space="preserve"> and confirms</w:t>
      </w:r>
      <w:r>
        <w:t>.</w:t>
      </w:r>
    </w:p>
    <w:p w14:paraId="6C5792D2" w14:textId="372AF6E4" w:rsidR="004726EB" w:rsidRDefault="004726EB" w:rsidP="00755047">
      <w:pPr>
        <w:pStyle w:val="ListParagraph"/>
        <w:numPr>
          <w:ilvl w:val="0"/>
          <w:numId w:val="15"/>
        </w:numPr>
        <w:tabs>
          <w:tab w:val="left" w:pos="2880"/>
        </w:tabs>
        <w:spacing w:after="160" w:line="259" w:lineRule="auto"/>
        <w:ind w:left="1080"/>
      </w:pPr>
      <w:r>
        <w:t>System updates the current stock level</w:t>
      </w:r>
    </w:p>
    <w:p w14:paraId="4F832485" w14:textId="77777777" w:rsidR="005270DE" w:rsidRDefault="005270DE" w:rsidP="005270DE">
      <w:pPr>
        <w:tabs>
          <w:tab w:val="left" w:pos="2880"/>
        </w:tabs>
        <w:ind w:left="360"/>
      </w:pPr>
      <w:r>
        <w:t>Extensions:</w:t>
      </w:r>
    </w:p>
    <w:p w14:paraId="751CEBAA" w14:textId="60A157EE" w:rsidR="005270DE" w:rsidRDefault="005270DE" w:rsidP="005270DE">
      <w:pPr>
        <w:tabs>
          <w:tab w:val="left" w:pos="2880"/>
        </w:tabs>
        <w:ind w:left="360"/>
      </w:pPr>
      <w:r>
        <w:t>3a. The inputted amount is invalid.</w:t>
      </w:r>
    </w:p>
    <w:p w14:paraId="7189C16E" w14:textId="09EBDC37" w:rsidR="005270DE" w:rsidRDefault="005270DE" w:rsidP="0066736A">
      <w:pPr>
        <w:pStyle w:val="ListParagraph"/>
        <w:numPr>
          <w:ilvl w:val="0"/>
          <w:numId w:val="38"/>
        </w:numPr>
        <w:tabs>
          <w:tab w:val="left" w:pos="2880"/>
        </w:tabs>
        <w:spacing w:after="160" w:line="259" w:lineRule="auto"/>
      </w:pPr>
      <w:r>
        <w:t>System displays error message and rejects the change.</w:t>
      </w:r>
    </w:p>
    <w:p w14:paraId="064E6751" w14:textId="4145BDB2" w:rsidR="005270DE" w:rsidRDefault="005270DE" w:rsidP="0066736A">
      <w:pPr>
        <w:pStyle w:val="ListParagraph"/>
        <w:numPr>
          <w:ilvl w:val="0"/>
          <w:numId w:val="38"/>
        </w:numPr>
        <w:tabs>
          <w:tab w:val="left" w:pos="2880"/>
        </w:tabs>
        <w:spacing w:after="160" w:line="259" w:lineRule="auto"/>
      </w:pPr>
      <w:r>
        <w:t>Return to step 3.</w:t>
      </w:r>
    </w:p>
    <w:p w14:paraId="1CDB9BB6" w14:textId="77777777" w:rsidR="00A96B98" w:rsidRDefault="00A96B98" w:rsidP="00A96B98">
      <w:pPr>
        <w:pStyle w:val="ListParagraph"/>
        <w:tabs>
          <w:tab w:val="left" w:pos="2880"/>
        </w:tabs>
        <w:spacing w:after="160" w:line="259" w:lineRule="auto"/>
        <w:ind w:left="1080"/>
      </w:pPr>
    </w:p>
    <w:p w14:paraId="6D8F53AC" w14:textId="05454D57" w:rsidR="00A96B98" w:rsidRDefault="00A96B98" w:rsidP="00A96B98">
      <w:pPr>
        <w:pStyle w:val="Heading4"/>
      </w:pPr>
      <w:r w:rsidRPr="00BC16DE">
        <w:t xml:space="preserve">Case </w:t>
      </w:r>
      <w:r>
        <w:t>4: Updating stock level (counts towards replenishment).</w:t>
      </w:r>
    </w:p>
    <w:p w14:paraId="2E89DB1B" w14:textId="77777777" w:rsidR="00A96B98" w:rsidRDefault="00A96B98" w:rsidP="00A96B98">
      <w:pPr>
        <w:tabs>
          <w:tab w:val="left" w:pos="2880"/>
        </w:tabs>
      </w:pPr>
      <w:r>
        <w:t>Actor: Floor Employee</w:t>
      </w:r>
    </w:p>
    <w:p w14:paraId="79A76AC1" w14:textId="700281B5" w:rsidR="00A96B98" w:rsidRDefault="00A96B98" w:rsidP="00A96B98">
      <w:r>
        <w:t>Precondition: User is logged in</w:t>
      </w:r>
      <w:r w:rsidR="001A017D">
        <w:t xml:space="preserve"> (see </w:t>
      </w:r>
      <w:hyperlink w:anchor="_Case_1:_Logging" w:history="1">
        <w:r w:rsidR="001A017D" w:rsidRPr="005270DE">
          <w:rPr>
            <w:rStyle w:val="Hyperlink"/>
          </w:rPr>
          <w:t>Case 1</w:t>
        </w:r>
      </w:hyperlink>
      <w:r w:rsidR="001A017D">
        <w:t>)</w:t>
      </w:r>
      <w:r>
        <w:t>.</w:t>
      </w:r>
    </w:p>
    <w:p w14:paraId="26B7670D" w14:textId="10F7DEA9" w:rsidR="00A96B98" w:rsidRDefault="00A96B98" w:rsidP="005270DE">
      <w:pPr>
        <w:spacing w:line="240" w:lineRule="auto"/>
        <w:ind w:left="720" w:firstLine="0"/>
      </w:pPr>
      <w:r>
        <w:t>Trigger: The product is marked for replenishment (by Administration) or is returned (as i.e. cleared from damage, was missing)</w:t>
      </w:r>
    </w:p>
    <w:p w14:paraId="1025BFE8" w14:textId="77777777" w:rsidR="005270DE" w:rsidRDefault="005270DE" w:rsidP="005270DE">
      <w:pPr>
        <w:spacing w:line="240" w:lineRule="auto"/>
      </w:pPr>
    </w:p>
    <w:p w14:paraId="64F917CA" w14:textId="77777777" w:rsidR="00A96B98" w:rsidRDefault="00A96B98" w:rsidP="00A96B98">
      <w:pPr>
        <w:tabs>
          <w:tab w:val="left" w:pos="2880"/>
        </w:tabs>
      </w:pPr>
      <w:r>
        <w:t>Main Success Scenario:</w:t>
      </w:r>
    </w:p>
    <w:p w14:paraId="431297D2" w14:textId="77777777" w:rsidR="00A96B98" w:rsidRDefault="00A96B98" w:rsidP="0066736A">
      <w:pPr>
        <w:pStyle w:val="ListParagraph"/>
        <w:numPr>
          <w:ilvl w:val="0"/>
          <w:numId w:val="37"/>
        </w:numPr>
        <w:tabs>
          <w:tab w:val="left" w:pos="2880"/>
        </w:tabs>
        <w:spacing w:after="160" w:line="259" w:lineRule="auto"/>
      </w:pPr>
      <w:r>
        <w:t>Floor Employee accesses product data.</w:t>
      </w:r>
    </w:p>
    <w:p w14:paraId="3B571B4C" w14:textId="77777777" w:rsidR="00A96B98" w:rsidRDefault="00A96B98" w:rsidP="0066736A">
      <w:pPr>
        <w:pStyle w:val="ListParagraph"/>
        <w:numPr>
          <w:ilvl w:val="0"/>
          <w:numId w:val="37"/>
        </w:numPr>
        <w:tabs>
          <w:tab w:val="left" w:pos="2880"/>
        </w:tabs>
        <w:spacing w:after="160" w:line="259" w:lineRule="auto"/>
      </w:pPr>
      <w:r>
        <w:t>System displays product information.</w:t>
      </w:r>
    </w:p>
    <w:p w14:paraId="17BEFB71" w14:textId="1B638D74" w:rsidR="00A96B98" w:rsidRDefault="00A96B98" w:rsidP="0066736A">
      <w:pPr>
        <w:pStyle w:val="ListParagraph"/>
        <w:numPr>
          <w:ilvl w:val="0"/>
          <w:numId w:val="37"/>
        </w:numPr>
        <w:tabs>
          <w:tab w:val="left" w:pos="2880"/>
        </w:tabs>
        <w:spacing w:after="160" w:line="259" w:lineRule="auto"/>
      </w:pPr>
      <w:r>
        <w:t xml:space="preserve">Floor employee </w:t>
      </w:r>
      <w:r w:rsidR="005270DE">
        <w:t>increases</w:t>
      </w:r>
      <w:r>
        <w:t xml:space="preserve"> the quantity of the product</w:t>
      </w:r>
      <w:r w:rsidR="005270DE">
        <w:t xml:space="preserve"> and confirms</w:t>
      </w:r>
      <w:r>
        <w:t>.</w:t>
      </w:r>
    </w:p>
    <w:p w14:paraId="4A426CB3" w14:textId="61170DE6" w:rsidR="00A96B98" w:rsidRDefault="00A96B98" w:rsidP="0066736A">
      <w:pPr>
        <w:pStyle w:val="ListParagraph"/>
        <w:numPr>
          <w:ilvl w:val="0"/>
          <w:numId w:val="37"/>
        </w:numPr>
        <w:tabs>
          <w:tab w:val="left" w:pos="2880"/>
        </w:tabs>
        <w:spacing w:after="160" w:line="259" w:lineRule="auto"/>
      </w:pPr>
      <w:r>
        <w:t>System updates the current stock level</w:t>
      </w:r>
      <w:r w:rsidR="005270DE">
        <w:t>.</w:t>
      </w:r>
    </w:p>
    <w:p w14:paraId="4A3F832C" w14:textId="77777777" w:rsidR="005270DE" w:rsidRDefault="005270DE" w:rsidP="005270DE">
      <w:pPr>
        <w:tabs>
          <w:tab w:val="left" w:pos="2880"/>
        </w:tabs>
        <w:ind w:left="360"/>
      </w:pPr>
      <w:r>
        <w:t>Extensions:</w:t>
      </w:r>
    </w:p>
    <w:p w14:paraId="019802D5" w14:textId="77777777" w:rsidR="005270DE" w:rsidRDefault="005270DE" w:rsidP="005270DE">
      <w:pPr>
        <w:tabs>
          <w:tab w:val="left" w:pos="2880"/>
        </w:tabs>
        <w:ind w:left="360"/>
      </w:pPr>
      <w:r>
        <w:t>3a. The inputted amount is invalid.</w:t>
      </w:r>
    </w:p>
    <w:p w14:paraId="3FB162AC" w14:textId="77777777" w:rsidR="005270DE" w:rsidRDefault="005270DE" w:rsidP="0066736A">
      <w:pPr>
        <w:pStyle w:val="ListParagraph"/>
        <w:numPr>
          <w:ilvl w:val="0"/>
          <w:numId w:val="39"/>
        </w:numPr>
        <w:tabs>
          <w:tab w:val="left" w:pos="2880"/>
        </w:tabs>
        <w:spacing w:after="160" w:line="259" w:lineRule="auto"/>
      </w:pPr>
      <w:r>
        <w:t>System displays error message and rejects the change.</w:t>
      </w:r>
    </w:p>
    <w:p w14:paraId="13232A4B" w14:textId="77777777" w:rsidR="005270DE" w:rsidRDefault="005270DE" w:rsidP="0066736A">
      <w:pPr>
        <w:pStyle w:val="ListParagraph"/>
        <w:numPr>
          <w:ilvl w:val="0"/>
          <w:numId w:val="39"/>
        </w:numPr>
        <w:tabs>
          <w:tab w:val="left" w:pos="2880"/>
        </w:tabs>
        <w:spacing w:after="160" w:line="259" w:lineRule="auto"/>
      </w:pPr>
      <w:r>
        <w:t>Return to step 3.</w:t>
      </w:r>
    </w:p>
    <w:p w14:paraId="4C7D157C" w14:textId="77777777" w:rsidR="005270DE" w:rsidRDefault="005270DE" w:rsidP="005270DE">
      <w:pPr>
        <w:tabs>
          <w:tab w:val="left" w:pos="2880"/>
        </w:tabs>
        <w:spacing w:after="160" w:line="259" w:lineRule="auto"/>
        <w:ind w:left="720" w:firstLine="0"/>
      </w:pPr>
    </w:p>
    <w:p w14:paraId="2CBB1709" w14:textId="77777777" w:rsidR="004726EB" w:rsidRPr="004726EB" w:rsidRDefault="004726EB" w:rsidP="004726EB">
      <w:pPr>
        <w:tabs>
          <w:tab w:val="left" w:pos="2880"/>
        </w:tabs>
        <w:spacing w:after="160" w:line="259" w:lineRule="auto"/>
      </w:pPr>
    </w:p>
    <w:p w14:paraId="4C66771B" w14:textId="578D315A" w:rsidR="005057F2" w:rsidRPr="00B160F7" w:rsidRDefault="005057F2" w:rsidP="00F04CD6">
      <w:pPr>
        <w:pStyle w:val="Heading4"/>
      </w:pPr>
      <w:r w:rsidRPr="00B160F7">
        <w:t xml:space="preserve">Case </w:t>
      </w:r>
      <w:r w:rsidR="00050F61">
        <w:t>5</w:t>
      </w:r>
      <w:r w:rsidRPr="00B160F7">
        <w:t xml:space="preserve">: Updating </w:t>
      </w:r>
      <w:r>
        <w:t>product</w:t>
      </w:r>
      <w:r w:rsidRPr="00B160F7">
        <w:t xml:space="preserve"> data</w:t>
      </w:r>
    </w:p>
    <w:p w14:paraId="11F4132A" w14:textId="139CCB33" w:rsidR="005057F2" w:rsidRDefault="005057F2" w:rsidP="005057F2">
      <w:pPr>
        <w:tabs>
          <w:tab w:val="left" w:pos="2880"/>
        </w:tabs>
      </w:pPr>
      <w:r>
        <w:t xml:space="preserve">Actor: </w:t>
      </w:r>
      <w:r w:rsidR="005270DE">
        <w:t>Administrative</w:t>
      </w:r>
      <w:r>
        <w:t xml:space="preserve"> Employee</w:t>
      </w:r>
    </w:p>
    <w:p w14:paraId="012C22FF" w14:textId="7B8EB38D"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5B8FE941" w14:textId="77777777" w:rsidR="005057F2" w:rsidRDefault="005057F2" w:rsidP="005057F2">
      <w:pPr>
        <w:tabs>
          <w:tab w:val="left" w:pos="2880"/>
        </w:tabs>
      </w:pPr>
      <w:r>
        <w:t>Main Success Scenario:</w:t>
      </w:r>
    </w:p>
    <w:p w14:paraId="3AF448E4" w14:textId="4FD62A76" w:rsidR="005057F2" w:rsidRDefault="005270DE" w:rsidP="0066736A">
      <w:pPr>
        <w:pStyle w:val="ListParagraph"/>
        <w:numPr>
          <w:ilvl w:val="0"/>
          <w:numId w:val="16"/>
        </w:numPr>
        <w:tabs>
          <w:tab w:val="left" w:pos="2880"/>
        </w:tabs>
        <w:spacing w:after="160" w:line="259" w:lineRule="auto"/>
      </w:pPr>
      <w:r>
        <w:t>Administrative</w:t>
      </w:r>
      <w:r w:rsidR="005057F2">
        <w:t xml:space="preserve"> Employee selects the product</w:t>
      </w:r>
      <w:r w:rsidR="002723EF">
        <w:t>.</w:t>
      </w:r>
      <w:r w:rsidR="005057F2">
        <w:t xml:space="preserve"> </w:t>
      </w:r>
    </w:p>
    <w:p w14:paraId="489D2A58" w14:textId="7889D867" w:rsidR="005057F2" w:rsidRDefault="005057F2" w:rsidP="0066736A">
      <w:pPr>
        <w:pStyle w:val="ListParagraph"/>
        <w:numPr>
          <w:ilvl w:val="0"/>
          <w:numId w:val="16"/>
        </w:numPr>
        <w:tabs>
          <w:tab w:val="left" w:pos="2880"/>
        </w:tabs>
        <w:spacing w:after="160" w:line="259" w:lineRule="auto"/>
      </w:pPr>
      <w:r>
        <w:t>All previously inputted data is displaye</w:t>
      </w:r>
      <w:r w:rsidR="002723EF">
        <w:t>d.</w:t>
      </w:r>
    </w:p>
    <w:p w14:paraId="506E51CD" w14:textId="46A9E9C0" w:rsidR="005057F2" w:rsidRDefault="005057F2" w:rsidP="0066736A">
      <w:pPr>
        <w:pStyle w:val="ListParagraph"/>
        <w:numPr>
          <w:ilvl w:val="0"/>
          <w:numId w:val="16"/>
        </w:numPr>
        <w:tabs>
          <w:tab w:val="left" w:pos="2880"/>
        </w:tabs>
        <w:spacing w:after="160" w:line="259" w:lineRule="auto"/>
      </w:pPr>
      <w:r>
        <w:t xml:space="preserve">Floor Employee modifies </w:t>
      </w:r>
      <w:r w:rsidR="00035B6E">
        <w:t>product description or/and price a</w:t>
      </w:r>
      <w:r>
        <w:t>nd confirms</w:t>
      </w:r>
      <w:r w:rsidR="002723EF">
        <w:t>.</w:t>
      </w:r>
    </w:p>
    <w:p w14:paraId="33450B87" w14:textId="11C29A94" w:rsidR="005057F2" w:rsidRDefault="005057F2" w:rsidP="0066736A">
      <w:pPr>
        <w:pStyle w:val="ListParagraph"/>
        <w:numPr>
          <w:ilvl w:val="0"/>
          <w:numId w:val="16"/>
        </w:numPr>
        <w:tabs>
          <w:tab w:val="left" w:pos="2880"/>
        </w:tabs>
        <w:spacing w:after="160" w:line="259" w:lineRule="auto"/>
      </w:pPr>
      <w:r>
        <w:t>System overwrites the data</w:t>
      </w:r>
      <w:r w:rsidR="002723EF">
        <w:t>.</w:t>
      </w:r>
    </w:p>
    <w:p w14:paraId="7AD7FCA7" w14:textId="34FE059F" w:rsidR="005057F2" w:rsidRDefault="005057F2" w:rsidP="005057F2">
      <w:pPr>
        <w:tabs>
          <w:tab w:val="left" w:pos="2880"/>
        </w:tabs>
        <w:ind w:left="360"/>
      </w:pPr>
      <w:r>
        <w:t>Extensions</w:t>
      </w:r>
    </w:p>
    <w:p w14:paraId="4B047EDD" w14:textId="63A3F604" w:rsidR="005057F2" w:rsidRDefault="005057F2" w:rsidP="005057F2">
      <w:pPr>
        <w:tabs>
          <w:tab w:val="left" w:pos="2880"/>
        </w:tabs>
        <w:ind w:left="360"/>
      </w:pPr>
      <w:r>
        <w:t>3a. One or more mandatory fields are empty</w:t>
      </w:r>
      <w:r w:rsidR="002723EF">
        <w:t xml:space="preserve"> or invalid</w:t>
      </w:r>
    </w:p>
    <w:p w14:paraId="269AA92F" w14:textId="19433654" w:rsidR="00C95A3C" w:rsidRDefault="005057F2" w:rsidP="0066736A">
      <w:pPr>
        <w:pStyle w:val="ListParagraph"/>
        <w:numPr>
          <w:ilvl w:val="0"/>
          <w:numId w:val="40"/>
        </w:numPr>
        <w:tabs>
          <w:tab w:val="left" w:pos="2880"/>
        </w:tabs>
        <w:spacing w:after="160" w:line="259" w:lineRule="auto"/>
      </w:pPr>
      <w:r>
        <w:t>System displays error message</w:t>
      </w:r>
      <w:r w:rsidR="002723EF">
        <w:t xml:space="preserve"> and discards changes</w:t>
      </w:r>
      <w:r w:rsidR="005B31AE">
        <w:t>.</w:t>
      </w:r>
    </w:p>
    <w:p w14:paraId="224FC6CD" w14:textId="006616FF" w:rsidR="002723EF" w:rsidRDefault="002723EF" w:rsidP="0066736A">
      <w:pPr>
        <w:pStyle w:val="ListParagraph"/>
        <w:numPr>
          <w:ilvl w:val="0"/>
          <w:numId w:val="40"/>
        </w:numPr>
        <w:tabs>
          <w:tab w:val="left" w:pos="2880"/>
        </w:tabs>
        <w:spacing w:after="160" w:line="259" w:lineRule="auto"/>
      </w:pPr>
      <w:r>
        <w:t>Return to step 3.</w:t>
      </w:r>
    </w:p>
    <w:p w14:paraId="678CF7D8" w14:textId="77777777" w:rsidR="002723EF" w:rsidRDefault="002723EF" w:rsidP="002723EF">
      <w:pPr>
        <w:pStyle w:val="ListParagraph"/>
        <w:tabs>
          <w:tab w:val="left" w:pos="2880"/>
        </w:tabs>
        <w:spacing w:after="160" w:line="259" w:lineRule="auto"/>
        <w:ind w:left="1800"/>
      </w:pPr>
    </w:p>
    <w:p w14:paraId="59D862B7" w14:textId="1667DC5F" w:rsidR="00CF70B6" w:rsidRDefault="00CF70B6" w:rsidP="00F04CD6">
      <w:pPr>
        <w:pStyle w:val="Heading4"/>
      </w:pPr>
      <w:r w:rsidRPr="00BC16DE">
        <w:t xml:space="preserve">Case </w:t>
      </w:r>
      <w:r w:rsidR="00E43C96">
        <w:t>6</w:t>
      </w:r>
      <w:r>
        <w:t>: Adding a new product</w:t>
      </w:r>
    </w:p>
    <w:p w14:paraId="5D4FED6E" w14:textId="6DE7EE73" w:rsidR="00CF70B6" w:rsidRDefault="00CF70B6" w:rsidP="00CF70B6">
      <w:pPr>
        <w:tabs>
          <w:tab w:val="left" w:pos="2880"/>
        </w:tabs>
      </w:pPr>
      <w:r>
        <w:t xml:space="preserve">Actor: </w:t>
      </w:r>
      <w:r w:rsidR="005B31AE">
        <w:t>Administrative</w:t>
      </w:r>
      <w:r>
        <w:t xml:space="preserve"> Employee</w:t>
      </w:r>
    </w:p>
    <w:p w14:paraId="717454A9" w14:textId="5D5EDF3E"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5E5484D4" w14:textId="77777777" w:rsidR="00CF70B6" w:rsidRDefault="00CF70B6" w:rsidP="00CF70B6">
      <w:pPr>
        <w:tabs>
          <w:tab w:val="left" w:pos="2880"/>
        </w:tabs>
      </w:pPr>
      <w:r>
        <w:t>Main Success Scenario:</w:t>
      </w:r>
    </w:p>
    <w:p w14:paraId="2D842B07" w14:textId="1479DD86" w:rsidR="005B31AE" w:rsidRDefault="005B31AE" w:rsidP="0066736A">
      <w:pPr>
        <w:pStyle w:val="ListParagraph"/>
        <w:numPr>
          <w:ilvl w:val="0"/>
          <w:numId w:val="29"/>
        </w:numPr>
        <w:tabs>
          <w:tab w:val="left" w:pos="2880"/>
        </w:tabs>
        <w:spacing w:after="160" w:line="259" w:lineRule="auto"/>
      </w:pPr>
      <w:r>
        <w:t>Administrative employee accesses the add new product section.</w:t>
      </w:r>
    </w:p>
    <w:p w14:paraId="18460FAE" w14:textId="0565E389" w:rsidR="005B31AE" w:rsidRDefault="005B31AE" w:rsidP="0066736A">
      <w:pPr>
        <w:pStyle w:val="ListParagraph"/>
        <w:numPr>
          <w:ilvl w:val="0"/>
          <w:numId w:val="29"/>
        </w:numPr>
        <w:tabs>
          <w:tab w:val="left" w:pos="2880"/>
        </w:tabs>
        <w:spacing w:after="160" w:line="259" w:lineRule="auto"/>
      </w:pPr>
      <w:r>
        <w:t>System displays options for adding new product.</w:t>
      </w:r>
    </w:p>
    <w:p w14:paraId="6B789A1F" w14:textId="33390511" w:rsidR="00CF70B6" w:rsidRDefault="005B31AE" w:rsidP="0066736A">
      <w:pPr>
        <w:pStyle w:val="ListParagraph"/>
        <w:numPr>
          <w:ilvl w:val="0"/>
          <w:numId w:val="29"/>
        </w:numPr>
        <w:tabs>
          <w:tab w:val="left" w:pos="2880"/>
        </w:tabs>
        <w:spacing w:after="160" w:line="259" w:lineRule="auto"/>
      </w:pPr>
      <w:r>
        <w:t>Administrative e</w:t>
      </w:r>
      <w:r w:rsidR="00CF70B6">
        <w:t>mployee fills in all the required information and confirms.</w:t>
      </w:r>
    </w:p>
    <w:p w14:paraId="0CBD80B0" w14:textId="51CFE162" w:rsidR="00CF70B6" w:rsidRDefault="00CF70B6" w:rsidP="0066736A">
      <w:pPr>
        <w:pStyle w:val="ListParagraph"/>
        <w:numPr>
          <w:ilvl w:val="0"/>
          <w:numId w:val="29"/>
        </w:numPr>
        <w:tabs>
          <w:tab w:val="left" w:pos="2880"/>
        </w:tabs>
        <w:spacing w:after="160" w:line="259" w:lineRule="auto"/>
      </w:pPr>
      <w:r>
        <w:t>System adds the new product</w:t>
      </w:r>
      <w:r w:rsidR="005B31AE">
        <w:t xml:space="preserve"> to the database</w:t>
      </w:r>
      <w:r>
        <w:t>.</w:t>
      </w:r>
    </w:p>
    <w:p w14:paraId="5CFEA94A" w14:textId="77777777" w:rsidR="00CF70B6" w:rsidRDefault="00CF70B6" w:rsidP="00CF70B6">
      <w:pPr>
        <w:tabs>
          <w:tab w:val="left" w:pos="2880"/>
        </w:tabs>
        <w:ind w:left="360"/>
      </w:pPr>
      <w:r>
        <w:t>Extensions:</w:t>
      </w:r>
    </w:p>
    <w:p w14:paraId="25B375A7" w14:textId="6B6B8265" w:rsidR="005B31AE" w:rsidRDefault="005B31AE" w:rsidP="005B31AE">
      <w:pPr>
        <w:tabs>
          <w:tab w:val="left" w:pos="2880"/>
        </w:tabs>
        <w:ind w:left="360"/>
      </w:pPr>
      <w:r>
        <w:t>3</w:t>
      </w:r>
      <w:r w:rsidR="00CF70B6">
        <w:t>a.</w:t>
      </w:r>
      <w:r>
        <w:t xml:space="preserve"> One or more mandatory fields are empty or invalid</w:t>
      </w:r>
      <w:r w:rsidR="00FC211C">
        <w:t>.</w:t>
      </w:r>
    </w:p>
    <w:p w14:paraId="70B5506C" w14:textId="77777777" w:rsidR="005B31AE" w:rsidRDefault="005B31AE" w:rsidP="0066736A">
      <w:pPr>
        <w:pStyle w:val="ListParagraph"/>
        <w:numPr>
          <w:ilvl w:val="0"/>
          <w:numId w:val="41"/>
        </w:numPr>
        <w:tabs>
          <w:tab w:val="left" w:pos="2880"/>
        </w:tabs>
        <w:spacing w:after="160" w:line="259" w:lineRule="auto"/>
      </w:pPr>
      <w:r>
        <w:t>System displays error message and discards changes.</w:t>
      </w:r>
    </w:p>
    <w:p w14:paraId="76DB2762" w14:textId="77777777" w:rsidR="005B31AE" w:rsidRDefault="005B31AE" w:rsidP="0066736A">
      <w:pPr>
        <w:pStyle w:val="ListParagraph"/>
        <w:numPr>
          <w:ilvl w:val="0"/>
          <w:numId w:val="41"/>
        </w:numPr>
        <w:tabs>
          <w:tab w:val="left" w:pos="2880"/>
        </w:tabs>
        <w:spacing w:after="160" w:line="259" w:lineRule="auto"/>
      </w:pPr>
      <w:r>
        <w:t>Return to step 3.</w:t>
      </w:r>
    </w:p>
    <w:p w14:paraId="3D5AA77E" w14:textId="5082C706" w:rsidR="00CF70B6" w:rsidRPr="00CF70B6" w:rsidRDefault="00CF70B6" w:rsidP="005B31AE">
      <w:pPr>
        <w:tabs>
          <w:tab w:val="left" w:pos="2880"/>
        </w:tabs>
        <w:ind w:left="360"/>
      </w:pPr>
    </w:p>
    <w:p w14:paraId="6BDBA492" w14:textId="5F7287CB" w:rsidR="007F0F03" w:rsidRDefault="007F0F03" w:rsidP="00CC31CF">
      <w:pPr>
        <w:pStyle w:val="Heading4"/>
      </w:pPr>
      <w:r w:rsidRPr="007F0F03">
        <w:lastRenderedPageBreak/>
        <w:t xml:space="preserve">Case </w:t>
      </w:r>
      <w:r w:rsidR="00E43C96">
        <w:t>7</w:t>
      </w:r>
      <w:r>
        <w:t>: Adding a new employee/user</w:t>
      </w:r>
    </w:p>
    <w:p w14:paraId="31F8BD9D" w14:textId="58C14E18" w:rsidR="00BC16DE" w:rsidRDefault="00BC16DE" w:rsidP="00BC16DE">
      <w:pPr>
        <w:tabs>
          <w:tab w:val="left" w:pos="2880"/>
        </w:tabs>
      </w:pPr>
      <w:r>
        <w:t>Actor: Administration Employee</w:t>
      </w:r>
    </w:p>
    <w:p w14:paraId="0ADDD00E" w14:textId="333D603D"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2E8F0BAD" w14:textId="77777777" w:rsidR="00BC16DE" w:rsidRDefault="00BC16DE" w:rsidP="00BC16DE">
      <w:pPr>
        <w:tabs>
          <w:tab w:val="left" w:pos="2880"/>
        </w:tabs>
      </w:pPr>
      <w:r>
        <w:t>Main Success Scenario:</w:t>
      </w:r>
    </w:p>
    <w:p w14:paraId="4BE5AD9F" w14:textId="68BA0B57" w:rsidR="00CC31CF" w:rsidRDefault="00CC31CF" w:rsidP="0066736A">
      <w:pPr>
        <w:pStyle w:val="ListParagraph"/>
        <w:numPr>
          <w:ilvl w:val="0"/>
          <w:numId w:val="30"/>
        </w:numPr>
        <w:tabs>
          <w:tab w:val="left" w:pos="2880"/>
        </w:tabs>
        <w:spacing w:after="160" w:line="259" w:lineRule="auto"/>
      </w:pPr>
      <w:r>
        <w:t>Administrative employee accesses the add new employee section.</w:t>
      </w:r>
    </w:p>
    <w:p w14:paraId="1D2FC001" w14:textId="48B90313" w:rsidR="00CC31CF" w:rsidRDefault="00CC31CF" w:rsidP="0066736A">
      <w:pPr>
        <w:pStyle w:val="ListParagraph"/>
        <w:numPr>
          <w:ilvl w:val="0"/>
          <w:numId w:val="30"/>
        </w:numPr>
        <w:tabs>
          <w:tab w:val="left" w:pos="2880"/>
        </w:tabs>
        <w:spacing w:after="160" w:line="259" w:lineRule="auto"/>
      </w:pPr>
      <w:r>
        <w:t>System displays options for adding new product.</w:t>
      </w:r>
    </w:p>
    <w:p w14:paraId="40BFA4F1" w14:textId="7D3CB66F" w:rsidR="00BC16DE" w:rsidRDefault="00BC16DE" w:rsidP="0066736A">
      <w:pPr>
        <w:pStyle w:val="ListParagraph"/>
        <w:numPr>
          <w:ilvl w:val="0"/>
          <w:numId w:val="30"/>
        </w:numPr>
        <w:tabs>
          <w:tab w:val="left" w:pos="2880"/>
        </w:tabs>
        <w:spacing w:after="160" w:line="259" w:lineRule="auto"/>
      </w:pPr>
      <w:r>
        <w:t>Administrative Employee fills in all the required information and confirms.</w:t>
      </w:r>
    </w:p>
    <w:p w14:paraId="13279B21" w14:textId="268312D6" w:rsidR="00BC16DE" w:rsidRDefault="00BC16DE" w:rsidP="0066736A">
      <w:pPr>
        <w:pStyle w:val="ListParagraph"/>
        <w:numPr>
          <w:ilvl w:val="0"/>
          <w:numId w:val="30"/>
        </w:numPr>
        <w:tabs>
          <w:tab w:val="left" w:pos="2880"/>
        </w:tabs>
        <w:spacing w:after="160" w:line="259" w:lineRule="auto"/>
      </w:pPr>
      <w:r>
        <w:t>System generates username and password</w:t>
      </w:r>
      <w:r w:rsidR="00CC31CF">
        <w:t xml:space="preserve"> and sends it in an email</w:t>
      </w:r>
      <w:r>
        <w:t>.</w:t>
      </w:r>
    </w:p>
    <w:p w14:paraId="62DEDF35" w14:textId="77777777" w:rsidR="00BC16DE" w:rsidRDefault="00BC16DE" w:rsidP="00BC16DE">
      <w:pPr>
        <w:tabs>
          <w:tab w:val="left" w:pos="2880"/>
        </w:tabs>
        <w:ind w:left="360"/>
      </w:pPr>
      <w:r>
        <w:t>Extensions:</w:t>
      </w:r>
    </w:p>
    <w:p w14:paraId="1B2C8D8B" w14:textId="77777777" w:rsidR="00CC31CF" w:rsidRDefault="00CC31CF" w:rsidP="00CC31CF">
      <w:pPr>
        <w:tabs>
          <w:tab w:val="left" w:pos="2880"/>
        </w:tabs>
        <w:ind w:left="360"/>
      </w:pPr>
      <w:r>
        <w:t>3a. One or more mandatory fields are empty or invalid</w:t>
      </w:r>
    </w:p>
    <w:p w14:paraId="173EDB93" w14:textId="3C794058" w:rsidR="00CC31CF" w:rsidRDefault="00CC31CF" w:rsidP="0066736A">
      <w:pPr>
        <w:pStyle w:val="ListParagraph"/>
        <w:numPr>
          <w:ilvl w:val="0"/>
          <w:numId w:val="42"/>
        </w:numPr>
        <w:tabs>
          <w:tab w:val="left" w:pos="2880"/>
        </w:tabs>
        <w:spacing w:after="160" w:line="259" w:lineRule="auto"/>
      </w:pPr>
      <w:r>
        <w:t>System displays error message.</w:t>
      </w:r>
    </w:p>
    <w:p w14:paraId="617A5437" w14:textId="77777777" w:rsidR="00CC31CF" w:rsidRDefault="00CC31CF" w:rsidP="0066736A">
      <w:pPr>
        <w:pStyle w:val="ListParagraph"/>
        <w:numPr>
          <w:ilvl w:val="0"/>
          <w:numId w:val="42"/>
        </w:numPr>
        <w:tabs>
          <w:tab w:val="left" w:pos="2880"/>
        </w:tabs>
        <w:spacing w:after="160" w:line="259" w:lineRule="auto"/>
      </w:pPr>
      <w:r>
        <w:t>Return to step 3.</w:t>
      </w:r>
    </w:p>
    <w:p w14:paraId="754517A2" w14:textId="431CE23C" w:rsidR="00B160F7" w:rsidRPr="00943B61" w:rsidRDefault="007F0F03" w:rsidP="00943B61">
      <w:pPr>
        <w:tabs>
          <w:tab w:val="left" w:pos="2880"/>
        </w:tabs>
        <w:spacing w:after="160" w:line="259" w:lineRule="auto"/>
        <w:rPr>
          <w:b/>
          <w:bCs/>
        </w:rPr>
      </w:pPr>
      <w:r>
        <w:t xml:space="preserve">           </w:t>
      </w:r>
    </w:p>
    <w:p w14:paraId="250085AD" w14:textId="1E377617" w:rsidR="00B160F7" w:rsidRPr="00B160F7" w:rsidRDefault="00B160F7" w:rsidP="00CC31CF">
      <w:pPr>
        <w:pStyle w:val="Heading4"/>
      </w:pPr>
      <w:r w:rsidRPr="00B160F7">
        <w:t xml:space="preserve">Case </w:t>
      </w:r>
      <w:r w:rsidR="00E43C96">
        <w:t>8</w:t>
      </w:r>
      <w:r w:rsidRPr="00B160F7">
        <w:t>: Updating employee/user data</w:t>
      </w:r>
    </w:p>
    <w:p w14:paraId="02B94B41" w14:textId="134D9538" w:rsidR="00B160F7" w:rsidRDefault="00B160F7" w:rsidP="00B160F7">
      <w:pPr>
        <w:tabs>
          <w:tab w:val="left" w:pos="2880"/>
        </w:tabs>
      </w:pPr>
      <w:r>
        <w:t>Actor: Administration Employee</w:t>
      </w:r>
    </w:p>
    <w:p w14:paraId="226231EE" w14:textId="291F3238"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1988A18E" w14:textId="77777777" w:rsidR="00B160F7" w:rsidRDefault="00B160F7" w:rsidP="00B160F7">
      <w:pPr>
        <w:tabs>
          <w:tab w:val="left" w:pos="2880"/>
        </w:tabs>
      </w:pPr>
      <w:r>
        <w:t>Main Success Scenario:</w:t>
      </w:r>
    </w:p>
    <w:p w14:paraId="00ED366F" w14:textId="36DD49F2" w:rsidR="00CC31CF" w:rsidRDefault="00CC31CF" w:rsidP="0066736A">
      <w:pPr>
        <w:pStyle w:val="ListParagraph"/>
        <w:numPr>
          <w:ilvl w:val="0"/>
          <w:numId w:val="31"/>
        </w:numPr>
        <w:tabs>
          <w:tab w:val="left" w:pos="2880"/>
        </w:tabs>
        <w:spacing w:after="160" w:line="259" w:lineRule="auto"/>
      </w:pPr>
      <w:r>
        <w:t>Administrative employee accesses the update employee data section and selects the department.</w:t>
      </w:r>
    </w:p>
    <w:p w14:paraId="448D6F22" w14:textId="419E87B8" w:rsidR="00CC31CF" w:rsidRDefault="00CC31CF" w:rsidP="0066736A">
      <w:pPr>
        <w:pStyle w:val="ListParagraph"/>
        <w:numPr>
          <w:ilvl w:val="0"/>
          <w:numId w:val="31"/>
        </w:numPr>
        <w:tabs>
          <w:tab w:val="left" w:pos="2880"/>
        </w:tabs>
        <w:spacing w:after="160" w:line="259" w:lineRule="auto"/>
      </w:pPr>
      <w:r>
        <w:t>System displays employee accounts per department.</w:t>
      </w:r>
    </w:p>
    <w:p w14:paraId="0EF4A226" w14:textId="6E98936A" w:rsidR="00B160F7" w:rsidRDefault="00B160F7" w:rsidP="0066736A">
      <w:pPr>
        <w:pStyle w:val="ListParagraph"/>
        <w:numPr>
          <w:ilvl w:val="0"/>
          <w:numId w:val="31"/>
        </w:numPr>
        <w:tabs>
          <w:tab w:val="left" w:pos="2880"/>
        </w:tabs>
        <w:spacing w:after="160" w:line="259" w:lineRule="auto"/>
      </w:pPr>
      <w:r>
        <w:t xml:space="preserve">Administrative Employee selects the account </w:t>
      </w:r>
      <w:r w:rsidR="00CC31CF">
        <w:t>to edit</w:t>
      </w:r>
      <w:r w:rsidR="00AD51E9">
        <w:t>.</w:t>
      </w:r>
    </w:p>
    <w:p w14:paraId="59FD5502" w14:textId="6E5C37F3" w:rsidR="00B160F7" w:rsidRDefault="00B160F7" w:rsidP="0066736A">
      <w:pPr>
        <w:pStyle w:val="ListParagraph"/>
        <w:numPr>
          <w:ilvl w:val="0"/>
          <w:numId w:val="31"/>
        </w:numPr>
        <w:tabs>
          <w:tab w:val="left" w:pos="2880"/>
        </w:tabs>
        <w:spacing w:after="160" w:line="259" w:lineRule="auto"/>
      </w:pPr>
      <w:r>
        <w:t xml:space="preserve">All previously inputted data </w:t>
      </w:r>
      <w:r w:rsidR="00E941AA">
        <w:t>is</w:t>
      </w:r>
      <w:r>
        <w:t xml:space="preserve"> displayed in the fields</w:t>
      </w:r>
      <w:r w:rsidR="00AD51E9">
        <w:t>.</w:t>
      </w:r>
    </w:p>
    <w:p w14:paraId="66B31952" w14:textId="62DB5B96" w:rsidR="00B160F7" w:rsidRDefault="00E941AA" w:rsidP="0066736A">
      <w:pPr>
        <w:pStyle w:val="ListParagraph"/>
        <w:numPr>
          <w:ilvl w:val="0"/>
          <w:numId w:val="31"/>
        </w:numPr>
        <w:tabs>
          <w:tab w:val="left" w:pos="2880"/>
        </w:tabs>
        <w:spacing w:after="160" w:line="259" w:lineRule="auto"/>
      </w:pPr>
      <w:r>
        <w:t>Administrative Employee modifies the desired data and confirms</w:t>
      </w:r>
      <w:r w:rsidR="00AD51E9">
        <w:t>.</w:t>
      </w:r>
    </w:p>
    <w:p w14:paraId="2CE86FDB" w14:textId="14558281" w:rsidR="00E941AA" w:rsidRDefault="00E941AA" w:rsidP="0066736A">
      <w:pPr>
        <w:pStyle w:val="ListParagraph"/>
        <w:numPr>
          <w:ilvl w:val="0"/>
          <w:numId w:val="31"/>
        </w:numPr>
        <w:tabs>
          <w:tab w:val="left" w:pos="2880"/>
        </w:tabs>
        <w:spacing w:after="160" w:line="259" w:lineRule="auto"/>
      </w:pPr>
      <w:r>
        <w:t>System overwrites the data</w:t>
      </w:r>
      <w:r w:rsidR="00AD51E9">
        <w:t>.</w:t>
      </w:r>
    </w:p>
    <w:p w14:paraId="7FDF58B2" w14:textId="77777777" w:rsidR="00B160F7" w:rsidRDefault="00B160F7" w:rsidP="00B160F7">
      <w:pPr>
        <w:tabs>
          <w:tab w:val="left" w:pos="2880"/>
        </w:tabs>
        <w:ind w:left="360"/>
      </w:pPr>
      <w:r>
        <w:t>Extensions:</w:t>
      </w:r>
    </w:p>
    <w:p w14:paraId="7EDEB0F9" w14:textId="16C8EC49" w:rsidR="00CC31CF" w:rsidRDefault="00CC31CF" w:rsidP="00CC31CF">
      <w:pPr>
        <w:tabs>
          <w:tab w:val="left" w:pos="2880"/>
        </w:tabs>
        <w:ind w:left="360"/>
      </w:pPr>
      <w:r>
        <w:t>5a. One or more mandatory fields are empty or invalid</w:t>
      </w:r>
    </w:p>
    <w:p w14:paraId="40383F50" w14:textId="77777777" w:rsidR="00CC31CF" w:rsidRDefault="00CC31CF" w:rsidP="0066736A">
      <w:pPr>
        <w:pStyle w:val="ListParagraph"/>
        <w:numPr>
          <w:ilvl w:val="0"/>
          <w:numId w:val="43"/>
        </w:numPr>
        <w:tabs>
          <w:tab w:val="left" w:pos="2880"/>
        </w:tabs>
        <w:spacing w:after="160" w:line="259" w:lineRule="auto"/>
      </w:pPr>
      <w:r>
        <w:t>System displays error message and discards changes.</w:t>
      </w:r>
    </w:p>
    <w:p w14:paraId="48E1A778" w14:textId="77777777" w:rsidR="00CC31CF" w:rsidRDefault="00CC31CF" w:rsidP="0066736A">
      <w:pPr>
        <w:pStyle w:val="ListParagraph"/>
        <w:numPr>
          <w:ilvl w:val="0"/>
          <w:numId w:val="43"/>
        </w:numPr>
        <w:tabs>
          <w:tab w:val="left" w:pos="2880"/>
        </w:tabs>
        <w:spacing w:after="160" w:line="259" w:lineRule="auto"/>
      </w:pPr>
      <w:r>
        <w:t>Return to step 3.</w:t>
      </w:r>
    </w:p>
    <w:p w14:paraId="5C519ABF" w14:textId="77777777" w:rsidR="00703E6C" w:rsidRDefault="00703E6C" w:rsidP="00703E6C">
      <w:pPr>
        <w:pStyle w:val="ListParagraph"/>
        <w:tabs>
          <w:tab w:val="left" w:pos="2880"/>
        </w:tabs>
        <w:spacing w:after="160" w:line="259" w:lineRule="auto"/>
        <w:ind w:left="1800"/>
      </w:pPr>
    </w:p>
    <w:p w14:paraId="4BB3C915" w14:textId="0AD8B810" w:rsidR="00E941AA" w:rsidRPr="00AD51E9" w:rsidRDefault="00E941AA" w:rsidP="00AD51E9">
      <w:pPr>
        <w:pStyle w:val="Heading4"/>
      </w:pPr>
      <w:r w:rsidRPr="00AD51E9">
        <w:lastRenderedPageBreak/>
        <w:t xml:space="preserve"> Case </w:t>
      </w:r>
      <w:r w:rsidR="00E43C96" w:rsidRPr="00AD51E9">
        <w:t>9</w:t>
      </w:r>
      <w:r w:rsidRPr="00AD51E9">
        <w:t>: Deactivating employee/user account</w:t>
      </w:r>
    </w:p>
    <w:p w14:paraId="4B361AB9" w14:textId="3C25950C" w:rsidR="00E941AA" w:rsidRDefault="00E941AA" w:rsidP="00E941AA">
      <w:pPr>
        <w:tabs>
          <w:tab w:val="left" w:pos="2880"/>
        </w:tabs>
      </w:pPr>
      <w:r>
        <w:t>Actor: Administration Employee</w:t>
      </w:r>
    </w:p>
    <w:p w14:paraId="08D3CA33" w14:textId="2242A1CE"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75ABFADA" w14:textId="77777777" w:rsidR="00E941AA" w:rsidRDefault="00E941AA" w:rsidP="00E941AA">
      <w:pPr>
        <w:tabs>
          <w:tab w:val="left" w:pos="2880"/>
        </w:tabs>
      </w:pPr>
      <w:r>
        <w:t>Main Success Scenario:</w:t>
      </w:r>
    </w:p>
    <w:p w14:paraId="677F9398" w14:textId="46644546" w:rsidR="00AD51E9" w:rsidRDefault="00AD51E9" w:rsidP="0066736A">
      <w:pPr>
        <w:pStyle w:val="ListParagraph"/>
        <w:numPr>
          <w:ilvl w:val="0"/>
          <w:numId w:val="32"/>
        </w:numPr>
        <w:tabs>
          <w:tab w:val="left" w:pos="2880"/>
        </w:tabs>
        <w:spacing w:after="160" w:line="259" w:lineRule="auto"/>
      </w:pPr>
      <w:r>
        <w:t>Administrative employee accesses the deactivate employee account section and selects the department.</w:t>
      </w:r>
    </w:p>
    <w:p w14:paraId="244E0FC7" w14:textId="77777777" w:rsidR="00AD51E9" w:rsidRDefault="00AD51E9" w:rsidP="0066736A">
      <w:pPr>
        <w:pStyle w:val="ListParagraph"/>
        <w:numPr>
          <w:ilvl w:val="0"/>
          <w:numId w:val="32"/>
        </w:numPr>
        <w:tabs>
          <w:tab w:val="left" w:pos="2880"/>
        </w:tabs>
        <w:spacing w:after="160" w:line="259" w:lineRule="auto"/>
      </w:pPr>
      <w:r>
        <w:t>System displays employee accounts per department.</w:t>
      </w:r>
    </w:p>
    <w:p w14:paraId="61C3809E" w14:textId="3CC3EE7B" w:rsidR="00E941AA" w:rsidRDefault="00AD51E9" w:rsidP="0066736A">
      <w:pPr>
        <w:pStyle w:val="ListParagraph"/>
        <w:numPr>
          <w:ilvl w:val="0"/>
          <w:numId w:val="32"/>
        </w:numPr>
        <w:tabs>
          <w:tab w:val="left" w:pos="2880"/>
        </w:tabs>
        <w:spacing w:after="160" w:line="259" w:lineRule="auto"/>
      </w:pPr>
      <w:r>
        <w:t>Administrative Employee selects the account to deactivate and confirms.</w:t>
      </w:r>
    </w:p>
    <w:p w14:paraId="242A1E51" w14:textId="43A0BEBF" w:rsidR="00E941AA" w:rsidRDefault="00E941AA" w:rsidP="0066736A">
      <w:pPr>
        <w:pStyle w:val="ListParagraph"/>
        <w:numPr>
          <w:ilvl w:val="0"/>
          <w:numId w:val="32"/>
        </w:numPr>
        <w:tabs>
          <w:tab w:val="left" w:pos="2880"/>
        </w:tabs>
        <w:spacing w:after="160" w:line="259" w:lineRule="auto"/>
      </w:pPr>
      <w:r>
        <w:t>System finds the account in the database</w:t>
      </w:r>
      <w:r w:rsidR="00AD51E9">
        <w:t>.</w:t>
      </w:r>
    </w:p>
    <w:p w14:paraId="0666AB19" w14:textId="2A804FC2" w:rsidR="00E941AA" w:rsidRDefault="00E941AA" w:rsidP="0066736A">
      <w:pPr>
        <w:pStyle w:val="ListParagraph"/>
        <w:numPr>
          <w:ilvl w:val="0"/>
          <w:numId w:val="32"/>
        </w:numPr>
        <w:tabs>
          <w:tab w:val="left" w:pos="2880"/>
        </w:tabs>
        <w:spacing w:after="160" w:line="259" w:lineRule="auto"/>
      </w:pPr>
      <w:r>
        <w:t>Administrative Employee provides reasons for deactivation and confirms</w:t>
      </w:r>
      <w:r w:rsidR="00AD51E9">
        <w:t>.</w:t>
      </w:r>
    </w:p>
    <w:p w14:paraId="0A412BD9" w14:textId="08C28BF8" w:rsidR="00AA2E00" w:rsidRDefault="00AA2E00" w:rsidP="0066736A">
      <w:pPr>
        <w:pStyle w:val="ListParagraph"/>
        <w:numPr>
          <w:ilvl w:val="0"/>
          <w:numId w:val="32"/>
        </w:numPr>
        <w:tabs>
          <w:tab w:val="left" w:pos="2880"/>
        </w:tabs>
        <w:spacing w:after="160" w:line="259" w:lineRule="auto"/>
      </w:pPr>
      <w:r>
        <w:t>System deactivates the account</w:t>
      </w:r>
      <w:r w:rsidR="00AD51E9">
        <w:t>.</w:t>
      </w:r>
    </w:p>
    <w:p w14:paraId="2BBE8652" w14:textId="77777777" w:rsidR="00E941AA" w:rsidRDefault="00E941AA" w:rsidP="00E941AA">
      <w:pPr>
        <w:tabs>
          <w:tab w:val="left" w:pos="2880"/>
        </w:tabs>
        <w:ind w:left="360"/>
      </w:pPr>
      <w:r>
        <w:t>Extensions:</w:t>
      </w:r>
    </w:p>
    <w:p w14:paraId="4733C005" w14:textId="3ADA4A34" w:rsidR="00E941AA" w:rsidRDefault="00AD51E9" w:rsidP="00E941AA">
      <w:pPr>
        <w:tabs>
          <w:tab w:val="left" w:pos="2880"/>
        </w:tabs>
        <w:ind w:left="360"/>
      </w:pPr>
      <w:r>
        <w:t>5</w:t>
      </w:r>
      <w:r w:rsidR="00E941AA">
        <w:t xml:space="preserve">a. </w:t>
      </w:r>
      <w:r w:rsidR="00AA2E00">
        <w:t>Reason is not provided</w:t>
      </w:r>
    </w:p>
    <w:p w14:paraId="275A5D8E" w14:textId="2CAB2238" w:rsidR="00E941AA" w:rsidRDefault="00E941AA" w:rsidP="0066736A">
      <w:pPr>
        <w:pStyle w:val="ListParagraph"/>
        <w:numPr>
          <w:ilvl w:val="0"/>
          <w:numId w:val="33"/>
        </w:numPr>
        <w:tabs>
          <w:tab w:val="left" w:pos="2880"/>
        </w:tabs>
        <w:spacing w:after="160" w:line="259" w:lineRule="auto"/>
      </w:pPr>
      <w:r>
        <w:t>System displays error message</w:t>
      </w:r>
      <w:r w:rsidR="00AD51E9">
        <w:t>.</w:t>
      </w:r>
    </w:p>
    <w:p w14:paraId="50C3CCFA" w14:textId="401439CF" w:rsidR="00E941AA" w:rsidRDefault="00AD51E9" w:rsidP="0066736A">
      <w:pPr>
        <w:pStyle w:val="ListParagraph"/>
        <w:numPr>
          <w:ilvl w:val="0"/>
          <w:numId w:val="33"/>
        </w:numPr>
        <w:tabs>
          <w:tab w:val="left" w:pos="2880"/>
        </w:tabs>
        <w:spacing w:after="160" w:line="259" w:lineRule="auto"/>
      </w:pPr>
      <w:r>
        <w:t>Return to step 5.</w:t>
      </w:r>
    </w:p>
    <w:p w14:paraId="7E223E34" w14:textId="77777777" w:rsidR="00B160F7" w:rsidRDefault="00B160F7" w:rsidP="00B160F7">
      <w:pPr>
        <w:spacing w:after="120" w:line="259" w:lineRule="auto"/>
        <w:ind w:firstLine="0"/>
      </w:pPr>
    </w:p>
    <w:p w14:paraId="2A4763C6" w14:textId="61DC74F7" w:rsidR="00C95A3C" w:rsidRDefault="00C95A3C" w:rsidP="00AD51E9">
      <w:pPr>
        <w:pStyle w:val="Heading4"/>
      </w:pPr>
      <w:r w:rsidRPr="00BC16DE">
        <w:t xml:space="preserve">Case </w:t>
      </w:r>
      <w:r w:rsidR="00E43C96">
        <w:t>10</w:t>
      </w:r>
      <w:r>
        <w:t xml:space="preserve">: </w:t>
      </w:r>
      <w:r w:rsidR="00035B6E">
        <w:t xml:space="preserve">Manual </w:t>
      </w:r>
      <w:r>
        <w:t>shift assignment</w:t>
      </w:r>
      <w:r w:rsidR="00035B6E">
        <w:t>.</w:t>
      </w:r>
    </w:p>
    <w:p w14:paraId="7B75C409" w14:textId="0CE57FB6" w:rsidR="00AA2E00" w:rsidRDefault="00AA2E00" w:rsidP="00AA2E00">
      <w:pPr>
        <w:tabs>
          <w:tab w:val="left" w:pos="2880"/>
        </w:tabs>
      </w:pPr>
      <w:r>
        <w:t>Actor: Administration Employee</w:t>
      </w:r>
    </w:p>
    <w:p w14:paraId="5B611B18" w14:textId="29555608"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6FEE91F7" w14:textId="77777777" w:rsidR="00AA2E00" w:rsidRDefault="00AA2E00" w:rsidP="00AA2E00">
      <w:pPr>
        <w:tabs>
          <w:tab w:val="left" w:pos="2880"/>
        </w:tabs>
      </w:pPr>
      <w:r>
        <w:t>Main Success Scenario:</w:t>
      </w:r>
    </w:p>
    <w:p w14:paraId="5AE87CD1" w14:textId="02FE7CF3" w:rsidR="00AD51E9" w:rsidRDefault="00AD51E9" w:rsidP="0066736A">
      <w:pPr>
        <w:pStyle w:val="ListParagraph"/>
        <w:numPr>
          <w:ilvl w:val="0"/>
          <w:numId w:val="18"/>
        </w:numPr>
        <w:tabs>
          <w:tab w:val="left" w:pos="2880"/>
        </w:tabs>
        <w:spacing w:after="160" w:line="259" w:lineRule="auto"/>
      </w:pPr>
      <w:r>
        <w:t>Administrative employee accesses the schedule section.</w:t>
      </w:r>
    </w:p>
    <w:p w14:paraId="2409555D" w14:textId="2F878240" w:rsidR="00AD51E9" w:rsidRDefault="00AD51E9" w:rsidP="0066736A">
      <w:pPr>
        <w:pStyle w:val="ListParagraph"/>
        <w:numPr>
          <w:ilvl w:val="0"/>
          <w:numId w:val="18"/>
        </w:numPr>
        <w:tabs>
          <w:tab w:val="left" w:pos="2880"/>
        </w:tabs>
        <w:spacing w:after="160" w:line="259" w:lineRule="auto"/>
      </w:pPr>
      <w:r>
        <w:t xml:space="preserve">System displays </w:t>
      </w:r>
      <w:r w:rsidR="00035B6E">
        <w:t xml:space="preserve">empty schedule </w:t>
      </w:r>
      <w:r>
        <w:t>per department.</w:t>
      </w:r>
    </w:p>
    <w:p w14:paraId="3AF61C97" w14:textId="441BCBD5" w:rsidR="00035B6E" w:rsidRDefault="00AD51E9" w:rsidP="00035B6E">
      <w:pPr>
        <w:pStyle w:val="ListParagraph"/>
        <w:numPr>
          <w:ilvl w:val="0"/>
          <w:numId w:val="18"/>
        </w:numPr>
        <w:tabs>
          <w:tab w:val="left" w:pos="2880"/>
        </w:tabs>
        <w:spacing w:after="160" w:line="259" w:lineRule="auto"/>
      </w:pPr>
      <w:r>
        <w:t xml:space="preserve">Administrative employee selects department, week and day to </w:t>
      </w:r>
      <w:r w:rsidR="00035B6E">
        <w:t xml:space="preserve">create the </w:t>
      </w:r>
      <w:r w:rsidR="00D962A7">
        <w:t>schedule</w:t>
      </w:r>
      <w:r>
        <w:t xml:space="preserve"> and confirms.</w:t>
      </w:r>
    </w:p>
    <w:p w14:paraId="67C36C43" w14:textId="3378F7E3" w:rsidR="00AD51E9" w:rsidRDefault="00AA2E00" w:rsidP="0066736A">
      <w:pPr>
        <w:pStyle w:val="ListParagraph"/>
        <w:numPr>
          <w:ilvl w:val="0"/>
          <w:numId w:val="18"/>
        </w:numPr>
        <w:tabs>
          <w:tab w:val="left" w:pos="2880"/>
        </w:tabs>
        <w:spacing w:after="160" w:line="259" w:lineRule="auto"/>
      </w:pPr>
      <w:r>
        <w:t xml:space="preserve">System </w:t>
      </w:r>
      <w:r w:rsidR="00D962A7">
        <w:t xml:space="preserve">generates the </w:t>
      </w:r>
      <w:r w:rsidR="00035B6E">
        <w:t>list of employees</w:t>
      </w:r>
      <w:r w:rsidR="00D962A7">
        <w:t xml:space="preserve"> for the </w:t>
      </w:r>
      <w:r w:rsidR="00AD51E9">
        <w:t>selection.</w:t>
      </w:r>
    </w:p>
    <w:p w14:paraId="42CA9A6E" w14:textId="347E431B" w:rsidR="00035B6E" w:rsidRDefault="00035B6E" w:rsidP="0066736A">
      <w:pPr>
        <w:pStyle w:val="ListParagraph"/>
        <w:numPr>
          <w:ilvl w:val="0"/>
          <w:numId w:val="18"/>
        </w:numPr>
        <w:tabs>
          <w:tab w:val="left" w:pos="2880"/>
        </w:tabs>
        <w:spacing w:after="160" w:line="259" w:lineRule="auto"/>
      </w:pPr>
      <w:r>
        <w:t>Administrative employee selects employees from the list for each shift.</w:t>
      </w:r>
    </w:p>
    <w:p w14:paraId="6AE13EE5" w14:textId="51BB1357" w:rsidR="00035B6E" w:rsidRDefault="00035B6E" w:rsidP="0066736A">
      <w:pPr>
        <w:pStyle w:val="ListParagraph"/>
        <w:numPr>
          <w:ilvl w:val="0"/>
          <w:numId w:val="18"/>
        </w:numPr>
        <w:tabs>
          <w:tab w:val="left" w:pos="2880"/>
        </w:tabs>
        <w:spacing w:after="160" w:line="259" w:lineRule="auto"/>
      </w:pPr>
      <w:r>
        <w:t>System registers the changes.</w:t>
      </w:r>
    </w:p>
    <w:p w14:paraId="10E1CE0B" w14:textId="5E3F0D42" w:rsidR="00035B6E" w:rsidRDefault="00035B6E" w:rsidP="0066736A">
      <w:pPr>
        <w:pStyle w:val="ListParagraph"/>
        <w:numPr>
          <w:ilvl w:val="0"/>
          <w:numId w:val="18"/>
        </w:numPr>
        <w:tabs>
          <w:tab w:val="left" w:pos="2880"/>
        </w:tabs>
        <w:spacing w:after="160" w:line="259" w:lineRule="auto"/>
      </w:pPr>
      <w:r>
        <w:t>Administrative employee repeats the process for each day.</w:t>
      </w:r>
    </w:p>
    <w:p w14:paraId="33EC965D" w14:textId="0850729F" w:rsidR="00035B6E" w:rsidRDefault="00D657F9" w:rsidP="0066736A">
      <w:pPr>
        <w:pStyle w:val="ListParagraph"/>
        <w:numPr>
          <w:ilvl w:val="0"/>
          <w:numId w:val="18"/>
        </w:numPr>
        <w:tabs>
          <w:tab w:val="left" w:pos="2880"/>
        </w:tabs>
        <w:spacing w:after="160" w:line="259" w:lineRule="auto"/>
      </w:pPr>
      <w:r>
        <w:t>System saves the schedule per day.</w:t>
      </w:r>
    </w:p>
    <w:p w14:paraId="65358D04" w14:textId="77777777" w:rsidR="00D657F9" w:rsidRDefault="00D657F9" w:rsidP="00D657F9">
      <w:pPr>
        <w:tabs>
          <w:tab w:val="left" w:pos="2880"/>
        </w:tabs>
        <w:ind w:left="360"/>
      </w:pPr>
      <w:r>
        <w:t>Extensions:</w:t>
      </w:r>
    </w:p>
    <w:p w14:paraId="526FC7A4" w14:textId="6AB44B2C" w:rsidR="00D657F9" w:rsidRDefault="00D657F9" w:rsidP="00D657F9">
      <w:pPr>
        <w:tabs>
          <w:tab w:val="left" w:pos="2880"/>
        </w:tabs>
        <w:ind w:left="360"/>
      </w:pPr>
      <w:r>
        <w:t xml:space="preserve">5a Employee selected had an evening shift on the previous day. </w:t>
      </w:r>
    </w:p>
    <w:p w14:paraId="254ABBB7" w14:textId="77777777" w:rsidR="00D657F9" w:rsidRDefault="00D657F9" w:rsidP="00D657F9">
      <w:pPr>
        <w:pStyle w:val="ListParagraph"/>
        <w:numPr>
          <w:ilvl w:val="0"/>
          <w:numId w:val="48"/>
        </w:numPr>
        <w:tabs>
          <w:tab w:val="left" w:pos="2880"/>
        </w:tabs>
        <w:spacing w:after="160" w:line="259" w:lineRule="auto"/>
      </w:pPr>
      <w:r>
        <w:lastRenderedPageBreak/>
        <w:t>System displays error message.</w:t>
      </w:r>
    </w:p>
    <w:p w14:paraId="30E1102B" w14:textId="7E639BA6" w:rsidR="00035B6E" w:rsidRDefault="00D657F9" w:rsidP="00D657F9">
      <w:pPr>
        <w:pStyle w:val="ListParagraph"/>
        <w:numPr>
          <w:ilvl w:val="0"/>
          <w:numId w:val="48"/>
        </w:numPr>
        <w:tabs>
          <w:tab w:val="left" w:pos="2880"/>
        </w:tabs>
        <w:spacing w:after="160" w:line="259" w:lineRule="auto"/>
      </w:pPr>
      <w:r>
        <w:t>Return to step 5.</w:t>
      </w:r>
    </w:p>
    <w:p w14:paraId="302D16D5" w14:textId="5352BAF5" w:rsidR="00D657F9" w:rsidRDefault="00D657F9" w:rsidP="00D657F9">
      <w:pPr>
        <w:tabs>
          <w:tab w:val="left" w:pos="2880"/>
        </w:tabs>
        <w:ind w:left="360"/>
      </w:pPr>
      <w:r>
        <w:t xml:space="preserve">7a Employee selected had an evening shift on the previous day. </w:t>
      </w:r>
    </w:p>
    <w:p w14:paraId="4CD1C624" w14:textId="77777777" w:rsidR="00D657F9" w:rsidRDefault="00D657F9" w:rsidP="00D657F9">
      <w:pPr>
        <w:pStyle w:val="ListParagraph"/>
        <w:numPr>
          <w:ilvl w:val="0"/>
          <w:numId w:val="49"/>
        </w:numPr>
        <w:tabs>
          <w:tab w:val="left" w:pos="2880"/>
        </w:tabs>
        <w:spacing w:after="160" w:line="259" w:lineRule="auto"/>
      </w:pPr>
      <w:r>
        <w:t>System displays error message.</w:t>
      </w:r>
    </w:p>
    <w:p w14:paraId="26AB27F9" w14:textId="250F73E3" w:rsidR="00D657F9" w:rsidRDefault="00D657F9" w:rsidP="00D657F9">
      <w:pPr>
        <w:pStyle w:val="ListParagraph"/>
        <w:numPr>
          <w:ilvl w:val="0"/>
          <w:numId w:val="49"/>
        </w:numPr>
        <w:tabs>
          <w:tab w:val="left" w:pos="2880"/>
        </w:tabs>
        <w:spacing w:after="160" w:line="259" w:lineRule="auto"/>
      </w:pPr>
      <w:r>
        <w:t>Return to step 7.</w:t>
      </w:r>
    </w:p>
    <w:p w14:paraId="4E5733A1" w14:textId="77777777" w:rsidR="00D657F9" w:rsidRDefault="00D657F9" w:rsidP="00D657F9">
      <w:pPr>
        <w:tabs>
          <w:tab w:val="left" w:pos="2880"/>
        </w:tabs>
        <w:spacing w:after="160" w:line="259" w:lineRule="auto"/>
      </w:pPr>
    </w:p>
    <w:p w14:paraId="6D193792" w14:textId="77777777" w:rsidR="00AA2E00" w:rsidRPr="00AA2E00" w:rsidRDefault="00AA2E00" w:rsidP="00AA2E00"/>
    <w:p w14:paraId="0FCB719C" w14:textId="03403356" w:rsidR="00C95A3C" w:rsidRDefault="00C95A3C" w:rsidP="00AD51E9">
      <w:pPr>
        <w:pStyle w:val="Heading4"/>
      </w:pPr>
      <w:r w:rsidRPr="00BC16DE">
        <w:t xml:space="preserve">Case </w:t>
      </w:r>
      <w:r w:rsidR="00476889">
        <w:t>1</w:t>
      </w:r>
      <w:r w:rsidR="00E43C96">
        <w:t>1</w:t>
      </w:r>
      <w:r>
        <w:t>: Adjusting automatically generated schedule (if employees are unavailable).</w:t>
      </w:r>
    </w:p>
    <w:p w14:paraId="28E260DA" w14:textId="6CBB4683" w:rsidR="00D962A7" w:rsidRDefault="00D962A7" w:rsidP="00D962A7">
      <w:pPr>
        <w:tabs>
          <w:tab w:val="left" w:pos="2880"/>
        </w:tabs>
      </w:pPr>
      <w:r>
        <w:t>Actor: Administration Employee</w:t>
      </w:r>
    </w:p>
    <w:p w14:paraId="678CFB69" w14:textId="1F519BD8"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4B3C61CD" w14:textId="09A5B2E1" w:rsidR="00D962A7" w:rsidRDefault="00AD51E9" w:rsidP="00D962A7">
      <w:pPr>
        <w:tabs>
          <w:tab w:val="left" w:pos="2880"/>
        </w:tabs>
        <w:spacing w:after="160" w:line="259" w:lineRule="auto"/>
      </w:pPr>
      <w:r>
        <w:t>Trigger</w:t>
      </w:r>
      <w:r w:rsidR="00D962A7">
        <w:t>: Administrative Employee is informed about employee unavailability</w:t>
      </w:r>
    </w:p>
    <w:p w14:paraId="0FAA5959" w14:textId="77777777" w:rsidR="00D962A7" w:rsidRDefault="00D962A7" w:rsidP="00D962A7">
      <w:pPr>
        <w:tabs>
          <w:tab w:val="left" w:pos="2880"/>
        </w:tabs>
      </w:pPr>
      <w:r>
        <w:t>Main Success Scenario:</w:t>
      </w:r>
    </w:p>
    <w:p w14:paraId="1532701F" w14:textId="1E2A33DC" w:rsidR="00D962A7" w:rsidRDefault="00D962A7" w:rsidP="0066736A">
      <w:pPr>
        <w:pStyle w:val="ListParagraph"/>
        <w:numPr>
          <w:ilvl w:val="0"/>
          <w:numId w:val="19"/>
        </w:numPr>
        <w:tabs>
          <w:tab w:val="left" w:pos="2880"/>
        </w:tabs>
        <w:spacing w:after="160" w:line="259" w:lineRule="auto"/>
      </w:pPr>
      <w:r>
        <w:t>Administrative Employee access</w:t>
      </w:r>
      <w:r w:rsidR="00DC0668">
        <w:t>es</w:t>
      </w:r>
      <w:r>
        <w:t xml:space="preserve"> the schedule</w:t>
      </w:r>
      <w:r w:rsidR="00AD51E9">
        <w:t>.</w:t>
      </w:r>
    </w:p>
    <w:p w14:paraId="4B03FEFF" w14:textId="3C4E2D3C" w:rsidR="00D962A7" w:rsidRDefault="00D962A7" w:rsidP="0066736A">
      <w:pPr>
        <w:pStyle w:val="ListParagraph"/>
        <w:numPr>
          <w:ilvl w:val="0"/>
          <w:numId w:val="19"/>
        </w:numPr>
        <w:tabs>
          <w:tab w:val="left" w:pos="2880"/>
        </w:tabs>
        <w:spacing w:after="160" w:line="259" w:lineRule="auto"/>
      </w:pPr>
      <w:r>
        <w:t>System displays the current schedule</w:t>
      </w:r>
      <w:r w:rsidR="00AD51E9">
        <w:t>.</w:t>
      </w:r>
    </w:p>
    <w:p w14:paraId="13A7588B" w14:textId="242F0E8E" w:rsidR="00AD51E9" w:rsidRDefault="00AD51E9" w:rsidP="0066736A">
      <w:pPr>
        <w:pStyle w:val="ListParagraph"/>
        <w:numPr>
          <w:ilvl w:val="0"/>
          <w:numId w:val="19"/>
        </w:numPr>
        <w:tabs>
          <w:tab w:val="left" w:pos="2880"/>
        </w:tabs>
        <w:spacing w:after="160" w:line="259" w:lineRule="auto"/>
      </w:pPr>
      <w:r>
        <w:t>Administrative Employee selects schedule editing.</w:t>
      </w:r>
    </w:p>
    <w:p w14:paraId="524CEEAD" w14:textId="049C1819" w:rsidR="00AD51E9" w:rsidRDefault="00AD51E9" w:rsidP="0066736A">
      <w:pPr>
        <w:pStyle w:val="ListParagraph"/>
        <w:numPr>
          <w:ilvl w:val="0"/>
          <w:numId w:val="19"/>
        </w:numPr>
        <w:tabs>
          <w:tab w:val="left" w:pos="2880"/>
        </w:tabs>
        <w:spacing w:after="160" w:line="259" w:lineRule="auto"/>
      </w:pPr>
      <w:r>
        <w:t>System provides options to edit employees’ names per day.</w:t>
      </w:r>
    </w:p>
    <w:p w14:paraId="735A5D24" w14:textId="54144953" w:rsidR="00D962A7" w:rsidRDefault="00D962A7" w:rsidP="0066736A">
      <w:pPr>
        <w:pStyle w:val="ListParagraph"/>
        <w:numPr>
          <w:ilvl w:val="0"/>
          <w:numId w:val="19"/>
        </w:numPr>
        <w:tabs>
          <w:tab w:val="left" w:pos="2880"/>
        </w:tabs>
        <w:spacing w:after="160" w:line="259" w:lineRule="auto"/>
      </w:pPr>
      <w:r>
        <w:t>Administrative Employee applies changes and confirms</w:t>
      </w:r>
      <w:r w:rsidR="00AD51E9">
        <w:t>.</w:t>
      </w:r>
    </w:p>
    <w:p w14:paraId="6CB42C7B" w14:textId="294DDD28" w:rsidR="00D962A7" w:rsidRDefault="00D962A7" w:rsidP="0066736A">
      <w:pPr>
        <w:pStyle w:val="ListParagraph"/>
        <w:numPr>
          <w:ilvl w:val="0"/>
          <w:numId w:val="19"/>
        </w:numPr>
        <w:tabs>
          <w:tab w:val="left" w:pos="2880"/>
        </w:tabs>
        <w:spacing w:after="160" w:line="259" w:lineRule="auto"/>
      </w:pPr>
      <w:r>
        <w:t>System updates the schedule</w:t>
      </w:r>
      <w:r w:rsidR="00AD51E9">
        <w:t>.</w:t>
      </w:r>
    </w:p>
    <w:p w14:paraId="571B5501" w14:textId="77777777" w:rsidR="00D962A7" w:rsidRDefault="00D962A7" w:rsidP="00D962A7">
      <w:pPr>
        <w:tabs>
          <w:tab w:val="left" w:pos="2880"/>
        </w:tabs>
        <w:ind w:left="360"/>
      </w:pPr>
      <w:r>
        <w:t>Extensions:</w:t>
      </w:r>
    </w:p>
    <w:p w14:paraId="4E98FDF9" w14:textId="053BC5A5" w:rsidR="00D962A7" w:rsidRDefault="00AD51E9" w:rsidP="00D962A7">
      <w:pPr>
        <w:tabs>
          <w:tab w:val="left" w:pos="2880"/>
        </w:tabs>
        <w:ind w:left="360"/>
      </w:pPr>
      <w:r>
        <w:t>5</w:t>
      </w:r>
      <w:r w:rsidR="00D962A7">
        <w:t>a. Shift is left opened</w:t>
      </w:r>
    </w:p>
    <w:p w14:paraId="5E5427E6" w14:textId="4383E9F5" w:rsidR="00D962A7" w:rsidRDefault="00D962A7" w:rsidP="0066736A">
      <w:pPr>
        <w:pStyle w:val="ListParagraph"/>
        <w:numPr>
          <w:ilvl w:val="0"/>
          <w:numId w:val="20"/>
        </w:numPr>
        <w:tabs>
          <w:tab w:val="left" w:pos="2880"/>
        </w:tabs>
        <w:spacing w:after="160" w:line="259" w:lineRule="auto"/>
      </w:pPr>
      <w:r>
        <w:t>System displays error message</w:t>
      </w:r>
      <w:r w:rsidR="00AD51E9">
        <w:t>.</w:t>
      </w:r>
    </w:p>
    <w:p w14:paraId="4E0C9142" w14:textId="3C794128" w:rsidR="00703E6C" w:rsidRDefault="00AD51E9" w:rsidP="0066736A">
      <w:pPr>
        <w:pStyle w:val="ListParagraph"/>
        <w:numPr>
          <w:ilvl w:val="0"/>
          <w:numId w:val="20"/>
        </w:numPr>
        <w:tabs>
          <w:tab w:val="left" w:pos="2880"/>
        </w:tabs>
        <w:spacing w:after="160" w:line="259" w:lineRule="auto"/>
      </w:pPr>
      <w:r>
        <w:t>Return to step</w:t>
      </w:r>
      <w:r w:rsidR="00703E6C">
        <w:t xml:space="preserve"> </w:t>
      </w:r>
      <w:r>
        <w:t>5.</w:t>
      </w:r>
    </w:p>
    <w:p w14:paraId="4F7AFE6A" w14:textId="3CE27C3E" w:rsidR="00D962A7" w:rsidRDefault="00D962A7" w:rsidP="00D962A7">
      <w:pPr>
        <w:tabs>
          <w:tab w:val="left" w:pos="2880"/>
        </w:tabs>
        <w:spacing w:after="160" w:line="259" w:lineRule="auto"/>
        <w:ind w:firstLine="0"/>
      </w:pPr>
      <w:r>
        <w:t xml:space="preserve">                  </w:t>
      </w:r>
      <w:r w:rsidR="00AD51E9">
        <w:t>5b</w:t>
      </w:r>
      <w:r>
        <w:t xml:space="preserve">. </w:t>
      </w:r>
      <w:r w:rsidR="00703E6C">
        <w:t>Shift is invalid (not compliant to regulations)</w:t>
      </w:r>
    </w:p>
    <w:p w14:paraId="5A40C6F2" w14:textId="77777777" w:rsidR="00703E6C" w:rsidRDefault="00703E6C" w:rsidP="0066736A">
      <w:pPr>
        <w:pStyle w:val="ListParagraph"/>
        <w:numPr>
          <w:ilvl w:val="0"/>
          <w:numId w:val="21"/>
        </w:numPr>
        <w:tabs>
          <w:tab w:val="left" w:pos="2880"/>
        </w:tabs>
        <w:spacing w:after="160" w:line="259" w:lineRule="auto"/>
      </w:pPr>
      <w:r>
        <w:t>System displays error message</w:t>
      </w:r>
    </w:p>
    <w:p w14:paraId="3AC1BFDE" w14:textId="77777777" w:rsidR="00AD51E9" w:rsidRDefault="00AD51E9" w:rsidP="0066736A">
      <w:pPr>
        <w:pStyle w:val="ListParagraph"/>
        <w:numPr>
          <w:ilvl w:val="0"/>
          <w:numId w:val="21"/>
        </w:numPr>
        <w:tabs>
          <w:tab w:val="left" w:pos="2880"/>
        </w:tabs>
        <w:spacing w:after="160" w:line="259" w:lineRule="auto"/>
      </w:pPr>
      <w:r>
        <w:t>Return to step 5.</w:t>
      </w:r>
    </w:p>
    <w:p w14:paraId="434FE82A" w14:textId="77777777" w:rsidR="00D47256" w:rsidRPr="00703E6C" w:rsidRDefault="00D47256" w:rsidP="00AD51E9">
      <w:pPr>
        <w:tabs>
          <w:tab w:val="left" w:pos="2880"/>
        </w:tabs>
        <w:spacing w:after="160" w:line="259" w:lineRule="auto"/>
        <w:ind w:firstLine="0"/>
      </w:pPr>
    </w:p>
    <w:p w14:paraId="0AD21683" w14:textId="41567B8B" w:rsidR="00C95A3C" w:rsidRDefault="00C95A3C" w:rsidP="00AD51E9">
      <w:pPr>
        <w:pStyle w:val="Heading4"/>
      </w:pPr>
      <w:r w:rsidRPr="00BC16DE">
        <w:t xml:space="preserve">Case </w:t>
      </w:r>
      <w:r w:rsidR="00AB61F2">
        <w:t>1</w:t>
      </w:r>
      <w:r w:rsidR="00E43C96">
        <w:t>2</w:t>
      </w:r>
      <w:r>
        <w:t>: Checking employee performance overview.</w:t>
      </w:r>
    </w:p>
    <w:p w14:paraId="1A938134" w14:textId="05C7554F" w:rsidR="00703E6C" w:rsidRDefault="00703E6C" w:rsidP="00703E6C">
      <w:pPr>
        <w:tabs>
          <w:tab w:val="left" w:pos="2880"/>
        </w:tabs>
      </w:pPr>
      <w:r>
        <w:t>Actor: Administration Employee</w:t>
      </w:r>
    </w:p>
    <w:p w14:paraId="4B205C44" w14:textId="0F274208"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7ED25C61" w14:textId="77777777" w:rsidR="00703E6C" w:rsidRDefault="00703E6C" w:rsidP="00703E6C">
      <w:pPr>
        <w:tabs>
          <w:tab w:val="left" w:pos="2880"/>
        </w:tabs>
      </w:pPr>
      <w:r>
        <w:lastRenderedPageBreak/>
        <w:t>Main Success Scenario:</w:t>
      </w:r>
    </w:p>
    <w:p w14:paraId="672EE661" w14:textId="52A6819D" w:rsidR="00703E6C" w:rsidRDefault="00703E6C" w:rsidP="0066736A">
      <w:pPr>
        <w:pStyle w:val="ListParagraph"/>
        <w:numPr>
          <w:ilvl w:val="0"/>
          <w:numId w:val="22"/>
        </w:numPr>
        <w:tabs>
          <w:tab w:val="left" w:pos="2880"/>
        </w:tabs>
        <w:spacing w:after="160" w:line="259" w:lineRule="auto"/>
      </w:pPr>
      <w:r>
        <w:t>Administrative Employee choses to see performance overview</w:t>
      </w:r>
      <w:r w:rsidR="00AD51E9">
        <w:t>.</w:t>
      </w:r>
    </w:p>
    <w:p w14:paraId="0D48FBDF" w14:textId="58C749DD" w:rsidR="00703E6C" w:rsidRDefault="00703E6C" w:rsidP="0066736A">
      <w:pPr>
        <w:pStyle w:val="ListParagraph"/>
        <w:numPr>
          <w:ilvl w:val="0"/>
          <w:numId w:val="22"/>
        </w:numPr>
        <w:tabs>
          <w:tab w:val="left" w:pos="2880"/>
        </w:tabs>
        <w:spacing w:after="160" w:line="259" w:lineRule="auto"/>
      </w:pPr>
      <w:r>
        <w:t>System displays different options (per department, per employee, overall)</w:t>
      </w:r>
      <w:r w:rsidR="00AD51E9">
        <w:t>.</w:t>
      </w:r>
    </w:p>
    <w:p w14:paraId="43F34B51" w14:textId="7069775A" w:rsidR="00703E6C" w:rsidRDefault="00703E6C" w:rsidP="0066736A">
      <w:pPr>
        <w:pStyle w:val="ListParagraph"/>
        <w:numPr>
          <w:ilvl w:val="0"/>
          <w:numId w:val="22"/>
        </w:numPr>
        <w:tabs>
          <w:tab w:val="left" w:pos="2880"/>
        </w:tabs>
        <w:spacing w:after="160" w:line="259" w:lineRule="auto"/>
      </w:pPr>
      <w:r>
        <w:t>Administrative Employee choses one of the options</w:t>
      </w:r>
      <w:r w:rsidR="00AD51E9">
        <w:t>.</w:t>
      </w:r>
    </w:p>
    <w:p w14:paraId="4704B4A9" w14:textId="5CCE0208" w:rsidR="00703E6C" w:rsidRDefault="00703E6C" w:rsidP="0066736A">
      <w:pPr>
        <w:pStyle w:val="ListParagraph"/>
        <w:numPr>
          <w:ilvl w:val="0"/>
          <w:numId w:val="22"/>
        </w:numPr>
        <w:tabs>
          <w:tab w:val="left" w:pos="2880"/>
        </w:tabs>
        <w:spacing w:after="160" w:line="259" w:lineRule="auto"/>
      </w:pPr>
      <w:r>
        <w:t>System displays the data of the selected choice</w:t>
      </w:r>
      <w:r w:rsidR="00AD51E9">
        <w:t>.</w:t>
      </w:r>
    </w:p>
    <w:p w14:paraId="0EC12726" w14:textId="1B724272" w:rsidR="00D657F9" w:rsidRDefault="005A2DA4" w:rsidP="00D657F9">
      <w:pPr>
        <w:tabs>
          <w:tab w:val="left" w:pos="2880"/>
        </w:tabs>
        <w:ind w:left="360"/>
      </w:pPr>
      <w:r>
        <w:t>3</w:t>
      </w:r>
      <w:r w:rsidR="00D657F9">
        <w:t xml:space="preserve">a No data available. </w:t>
      </w:r>
    </w:p>
    <w:p w14:paraId="230798F9" w14:textId="77777777" w:rsidR="00D657F9" w:rsidRDefault="00D657F9" w:rsidP="00D657F9">
      <w:pPr>
        <w:pStyle w:val="ListParagraph"/>
        <w:numPr>
          <w:ilvl w:val="0"/>
          <w:numId w:val="50"/>
        </w:numPr>
        <w:tabs>
          <w:tab w:val="left" w:pos="2880"/>
        </w:tabs>
        <w:spacing w:after="160" w:line="259" w:lineRule="auto"/>
      </w:pPr>
      <w:r>
        <w:t>System generates empty chart.</w:t>
      </w:r>
    </w:p>
    <w:p w14:paraId="6630D91A" w14:textId="481CBE0A" w:rsidR="00D657F9" w:rsidRPr="00703E6C" w:rsidRDefault="00D657F9" w:rsidP="00D657F9">
      <w:pPr>
        <w:pStyle w:val="ListParagraph"/>
        <w:numPr>
          <w:ilvl w:val="0"/>
          <w:numId w:val="50"/>
        </w:numPr>
        <w:tabs>
          <w:tab w:val="left" w:pos="2880"/>
        </w:tabs>
        <w:spacing w:after="160" w:line="259" w:lineRule="auto"/>
      </w:pPr>
      <w:r>
        <w:t>End of case.</w:t>
      </w:r>
    </w:p>
    <w:p w14:paraId="0EE0C044" w14:textId="77777777" w:rsidR="00C95A3C" w:rsidRDefault="00C95A3C" w:rsidP="00C95A3C">
      <w:pPr>
        <w:spacing w:after="120" w:line="259" w:lineRule="auto"/>
      </w:pPr>
    </w:p>
    <w:p w14:paraId="4522DFE9" w14:textId="5EE594AC" w:rsidR="00C95A3C" w:rsidRDefault="00C95A3C" w:rsidP="00AD51E9">
      <w:pPr>
        <w:pStyle w:val="Heading4"/>
      </w:pPr>
      <w:r w:rsidRPr="00BC16DE">
        <w:t xml:space="preserve">Case </w:t>
      </w:r>
      <w:r w:rsidR="00DC0668">
        <w:t>1</w:t>
      </w:r>
      <w:r w:rsidR="00E43C96">
        <w:t>3</w:t>
      </w:r>
      <w:r>
        <w:t>: Make announcements to floor employees.</w:t>
      </w:r>
    </w:p>
    <w:p w14:paraId="06616B72" w14:textId="277CAA20" w:rsidR="00DC0668" w:rsidRDefault="00DC0668" w:rsidP="00DC0668">
      <w:pPr>
        <w:tabs>
          <w:tab w:val="left" w:pos="2880"/>
        </w:tabs>
      </w:pPr>
      <w:r>
        <w:t xml:space="preserve">Actor: </w:t>
      </w:r>
      <w:r w:rsidR="00AD51E9">
        <w:t>Administrative</w:t>
      </w:r>
      <w:r>
        <w:t xml:space="preserve"> Employee</w:t>
      </w:r>
    </w:p>
    <w:p w14:paraId="0E037F02" w14:textId="7497588D" w:rsidR="005270DE" w:rsidRDefault="005270DE" w:rsidP="005270DE">
      <w:r>
        <w:t xml:space="preserve">Precondition: User is logged in </w:t>
      </w:r>
      <w:r w:rsidR="001A017D">
        <w:t xml:space="preserve">(see </w:t>
      </w:r>
      <w:hyperlink w:anchor="_Case_1:_Logging" w:history="1">
        <w:r w:rsidR="001A017D" w:rsidRPr="005270DE">
          <w:rPr>
            <w:rStyle w:val="Hyperlink"/>
          </w:rPr>
          <w:t>Case 1</w:t>
        </w:r>
      </w:hyperlink>
      <w:r w:rsidR="001A017D">
        <w:t>).</w:t>
      </w:r>
    </w:p>
    <w:p w14:paraId="0E416003" w14:textId="2B420472" w:rsidR="00AD51E9" w:rsidRDefault="00AD51E9" w:rsidP="00AD51E9">
      <w:pPr>
        <w:spacing w:line="240" w:lineRule="auto"/>
        <w:ind w:left="720" w:firstLine="0"/>
      </w:pPr>
      <w:r>
        <w:t>Trigger: The product is selected for replenishment</w:t>
      </w:r>
    </w:p>
    <w:p w14:paraId="6D2D0BA3" w14:textId="7D0CFA80" w:rsidR="00AD51E9" w:rsidRDefault="00AD51E9" w:rsidP="005270DE"/>
    <w:p w14:paraId="6263B78C" w14:textId="77777777" w:rsidR="00DC0668" w:rsidRDefault="00DC0668" w:rsidP="00DC0668">
      <w:pPr>
        <w:tabs>
          <w:tab w:val="left" w:pos="2880"/>
        </w:tabs>
      </w:pPr>
      <w:r>
        <w:t>Main Success Scenario:</w:t>
      </w:r>
    </w:p>
    <w:p w14:paraId="6F0B7B4D" w14:textId="538674A5" w:rsidR="00434B9A" w:rsidRDefault="00434B9A" w:rsidP="0066736A">
      <w:pPr>
        <w:pStyle w:val="ListParagraph"/>
        <w:numPr>
          <w:ilvl w:val="0"/>
          <w:numId w:val="23"/>
        </w:numPr>
        <w:tabs>
          <w:tab w:val="left" w:pos="2880"/>
        </w:tabs>
        <w:spacing w:after="160" w:line="259" w:lineRule="auto"/>
      </w:pPr>
      <w:r>
        <w:t>Administrative Employee accesses the announcement section.</w:t>
      </w:r>
    </w:p>
    <w:p w14:paraId="268635A8" w14:textId="317049DA" w:rsidR="00434B9A" w:rsidRDefault="00434B9A" w:rsidP="0066736A">
      <w:pPr>
        <w:pStyle w:val="ListParagraph"/>
        <w:numPr>
          <w:ilvl w:val="0"/>
          <w:numId w:val="23"/>
        </w:numPr>
        <w:tabs>
          <w:tab w:val="left" w:pos="2880"/>
        </w:tabs>
        <w:spacing w:after="160" w:line="259" w:lineRule="auto"/>
      </w:pPr>
      <w:r>
        <w:t>System displays the options to write message.</w:t>
      </w:r>
    </w:p>
    <w:p w14:paraId="26856C79" w14:textId="4B936B6C" w:rsidR="00DC0668" w:rsidRDefault="00434B9A" w:rsidP="0066736A">
      <w:pPr>
        <w:pStyle w:val="ListParagraph"/>
        <w:numPr>
          <w:ilvl w:val="0"/>
          <w:numId w:val="23"/>
        </w:numPr>
        <w:tabs>
          <w:tab w:val="left" w:pos="2880"/>
        </w:tabs>
        <w:spacing w:after="160" w:line="259" w:lineRule="auto"/>
      </w:pPr>
      <w:r>
        <w:t>Administrative</w:t>
      </w:r>
      <w:r w:rsidR="00DC0668">
        <w:t xml:space="preserve"> Employee writes an announcement and submits</w:t>
      </w:r>
      <w:r>
        <w:t>.</w:t>
      </w:r>
    </w:p>
    <w:p w14:paraId="679F2609" w14:textId="718CFC00" w:rsidR="00DC0668" w:rsidRDefault="00DC0668" w:rsidP="0066736A">
      <w:pPr>
        <w:pStyle w:val="ListParagraph"/>
        <w:numPr>
          <w:ilvl w:val="0"/>
          <w:numId w:val="23"/>
        </w:numPr>
        <w:tabs>
          <w:tab w:val="left" w:pos="2880"/>
        </w:tabs>
        <w:spacing w:after="160" w:line="259" w:lineRule="auto"/>
      </w:pPr>
      <w:r>
        <w:t xml:space="preserve">System saves the announcement </w:t>
      </w:r>
      <w:r w:rsidR="005C5F5F">
        <w:t>to the database</w:t>
      </w:r>
      <w:r w:rsidR="00434B9A">
        <w:t>.</w:t>
      </w:r>
    </w:p>
    <w:p w14:paraId="3F5E7287" w14:textId="77777777" w:rsidR="00DC0668" w:rsidRDefault="00DC0668" w:rsidP="00DC0668">
      <w:pPr>
        <w:tabs>
          <w:tab w:val="left" w:pos="2880"/>
        </w:tabs>
        <w:ind w:left="360"/>
      </w:pPr>
      <w:r>
        <w:t>Extensions:</w:t>
      </w:r>
    </w:p>
    <w:p w14:paraId="7DE2433A" w14:textId="77777777" w:rsidR="00CC31CF" w:rsidRDefault="00CC31CF" w:rsidP="00CC31CF">
      <w:pPr>
        <w:tabs>
          <w:tab w:val="left" w:pos="2880"/>
        </w:tabs>
        <w:ind w:left="360"/>
      </w:pPr>
      <w:r>
        <w:t>3a. One or more mandatory fields are empty or invalid</w:t>
      </w:r>
    </w:p>
    <w:p w14:paraId="6C3A10AA" w14:textId="5893CB2F" w:rsidR="00CC31CF" w:rsidRDefault="00CC31CF" w:rsidP="0066736A">
      <w:pPr>
        <w:pStyle w:val="ListParagraph"/>
        <w:numPr>
          <w:ilvl w:val="0"/>
          <w:numId w:val="44"/>
        </w:numPr>
        <w:tabs>
          <w:tab w:val="left" w:pos="2880"/>
        </w:tabs>
        <w:spacing w:after="160" w:line="259" w:lineRule="auto"/>
      </w:pPr>
      <w:r>
        <w:t xml:space="preserve">System displays </w:t>
      </w:r>
      <w:r w:rsidR="00434B9A">
        <w:t xml:space="preserve">an </w:t>
      </w:r>
      <w:r>
        <w:t>error message</w:t>
      </w:r>
      <w:r w:rsidR="00434B9A">
        <w:t>.</w:t>
      </w:r>
    </w:p>
    <w:p w14:paraId="0A9E28B2" w14:textId="77777777" w:rsidR="00CC31CF" w:rsidRDefault="00CC31CF" w:rsidP="0066736A">
      <w:pPr>
        <w:pStyle w:val="ListParagraph"/>
        <w:numPr>
          <w:ilvl w:val="0"/>
          <w:numId w:val="44"/>
        </w:numPr>
        <w:tabs>
          <w:tab w:val="left" w:pos="2880"/>
        </w:tabs>
        <w:spacing w:after="160" w:line="259" w:lineRule="auto"/>
      </w:pPr>
      <w:r>
        <w:t>Return to step 3.</w:t>
      </w:r>
    </w:p>
    <w:p w14:paraId="4E14933D" w14:textId="77777777" w:rsidR="00DC0668" w:rsidRPr="00DC0668" w:rsidRDefault="00DC0668" w:rsidP="00DC0668"/>
    <w:p w14:paraId="7C2B148C" w14:textId="258B1A98" w:rsidR="00C95A3C" w:rsidRDefault="00C95A3C" w:rsidP="00434B9A">
      <w:pPr>
        <w:pStyle w:val="Heading4"/>
      </w:pPr>
      <w:r w:rsidRPr="00BC16DE">
        <w:t xml:space="preserve">Case </w:t>
      </w:r>
      <w:r w:rsidR="00DC0668">
        <w:t>1</w:t>
      </w:r>
      <w:r w:rsidR="00E43C96">
        <w:t>4</w:t>
      </w:r>
      <w:r>
        <w:t>: Checking s</w:t>
      </w:r>
      <w:r w:rsidRPr="008C4EE0">
        <w:t>ales overview per product.</w:t>
      </w:r>
    </w:p>
    <w:p w14:paraId="124B7011" w14:textId="7AEB7429" w:rsidR="00DC0668" w:rsidRDefault="00DC0668" w:rsidP="00DC0668">
      <w:pPr>
        <w:tabs>
          <w:tab w:val="left" w:pos="2880"/>
        </w:tabs>
      </w:pPr>
      <w:r>
        <w:t>Actor: Managerial Employee</w:t>
      </w:r>
    </w:p>
    <w:p w14:paraId="35D4456D" w14:textId="19C94447" w:rsidR="005270DE" w:rsidRDefault="005270DE" w:rsidP="005270DE">
      <w:r>
        <w:t xml:space="preserve">Precondition: User is logged in </w:t>
      </w:r>
      <w:r w:rsidR="001A017D">
        <w:t xml:space="preserve">(see </w:t>
      </w:r>
      <w:hyperlink w:anchor="_Case_1:_Logging" w:history="1">
        <w:r w:rsidR="001A017D" w:rsidRPr="005270DE">
          <w:rPr>
            <w:rStyle w:val="Hyperlink"/>
          </w:rPr>
          <w:t>Case 1</w:t>
        </w:r>
      </w:hyperlink>
      <w:r w:rsidR="001A017D">
        <w:t>).</w:t>
      </w:r>
    </w:p>
    <w:p w14:paraId="731704B4" w14:textId="77777777" w:rsidR="00DC0668" w:rsidRDefault="00DC0668" w:rsidP="00DC0668">
      <w:pPr>
        <w:tabs>
          <w:tab w:val="left" w:pos="2880"/>
        </w:tabs>
      </w:pPr>
      <w:r>
        <w:t>Main Success Scenario:</w:t>
      </w:r>
    </w:p>
    <w:p w14:paraId="0D164454" w14:textId="4E2A6469" w:rsidR="00801C8D" w:rsidRDefault="00801C8D" w:rsidP="0066736A">
      <w:pPr>
        <w:pStyle w:val="ListParagraph"/>
        <w:numPr>
          <w:ilvl w:val="0"/>
          <w:numId w:val="24"/>
        </w:numPr>
        <w:tabs>
          <w:tab w:val="left" w:pos="2880"/>
        </w:tabs>
        <w:spacing w:after="160" w:line="259" w:lineRule="auto"/>
      </w:pPr>
      <w:r>
        <w:t xml:space="preserve">Managerial Employee choses to see </w:t>
      </w:r>
      <w:r w:rsidR="005C5F5F">
        <w:t xml:space="preserve">the </w:t>
      </w:r>
      <w:r>
        <w:t>sales overview</w:t>
      </w:r>
      <w:r w:rsidR="00434B9A">
        <w:t>.</w:t>
      </w:r>
    </w:p>
    <w:p w14:paraId="2A480F00" w14:textId="7891C4EB" w:rsidR="00801C8D" w:rsidRDefault="00801C8D" w:rsidP="0066736A">
      <w:pPr>
        <w:pStyle w:val="ListParagraph"/>
        <w:numPr>
          <w:ilvl w:val="0"/>
          <w:numId w:val="24"/>
        </w:numPr>
        <w:tabs>
          <w:tab w:val="left" w:pos="2880"/>
        </w:tabs>
        <w:spacing w:after="160" w:line="259" w:lineRule="auto"/>
      </w:pPr>
      <w:r>
        <w:lastRenderedPageBreak/>
        <w:t>System displays different options (</w:t>
      </w:r>
      <w:r w:rsidR="005C5F5F">
        <w:t>per department</w:t>
      </w:r>
      <w:r>
        <w:t>)</w:t>
      </w:r>
      <w:r w:rsidR="00434B9A">
        <w:t>.</w:t>
      </w:r>
    </w:p>
    <w:p w14:paraId="29744D97" w14:textId="7CFF957D" w:rsidR="00801C8D" w:rsidRDefault="00801C8D" w:rsidP="0066736A">
      <w:pPr>
        <w:pStyle w:val="ListParagraph"/>
        <w:numPr>
          <w:ilvl w:val="0"/>
          <w:numId w:val="24"/>
        </w:numPr>
        <w:tabs>
          <w:tab w:val="left" w:pos="2880"/>
        </w:tabs>
        <w:spacing w:after="160" w:line="259" w:lineRule="auto"/>
      </w:pPr>
      <w:r>
        <w:t>Managerial Employee choses the desired option</w:t>
      </w:r>
      <w:r w:rsidR="00434B9A">
        <w:t>.</w:t>
      </w:r>
    </w:p>
    <w:p w14:paraId="0F74CFE2" w14:textId="7416C8AE" w:rsidR="00076BBC" w:rsidRDefault="00801C8D" w:rsidP="0066736A">
      <w:pPr>
        <w:pStyle w:val="ListParagraph"/>
        <w:numPr>
          <w:ilvl w:val="0"/>
          <w:numId w:val="24"/>
        </w:numPr>
        <w:tabs>
          <w:tab w:val="left" w:pos="2880"/>
        </w:tabs>
        <w:spacing w:after="160" w:line="259" w:lineRule="auto"/>
      </w:pPr>
      <w:r>
        <w:t xml:space="preserve">System displays </w:t>
      </w:r>
      <w:r w:rsidR="00D25620">
        <w:t>all the products</w:t>
      </w:r>
      <w:r w:rsidR="00434B9A">
        <w:t>.</w:t>
      </w:r>
    </w:p>
    <w:p w14:paraId="7E227277" w14:textId="291DA72F" w:rsidR="00D25620" w:rsidRDefault="00D25620" w:rsidP="0066736A">
      <w:pPr>
        <w:pStyle w:val="ListParagraph"/>
        <w:numPr>
          <w:ilvl w:val="0"/>
          <w:numId w:val="24"/>
        </w:numPr>
        <w:tabs>
          <w:tab w:val="left" w:pos="2880"/>
        </w:tabs>
        <w:spacing w:after="160" w:line="259" w:lineRule="auto"/>
      </w:pPr>
      <w:r>
        <w:t>Managerial Employee selects a product</w:t>
      </w:r>
      <w:r w:rsidR="00434B9A">
        <w:t>.</w:t>
      </w:r>
    </w:p>
    <w:p w14:paraId="712477FF" w14:textId="550C7B2E" w:rsidR="00DC0668" w:rsidRDefault="00D25620" w:rsidP="0066736A">
      <w:pPr>
        <w:pStyle w:val="ListParagraph"/>
        <w:numPr>
          <w:ilvl w:val="0"/>
          <w:numId w:val="24"/>
        </w:numPr>
        <w:tabs>
          <w:tab w:val="left" w:pos="2880"/>
        </w:tabs>
        <w:spacing w:after="160" w:line="259" w:lineRule="auto"/>
      </w:pPr>
      <w:r>
        <w:t>System displays product statistics</w:t>
      </w:r>
      <w:r w:rsidR="00434B9A">
        <w:t>.</w:t>
      </w:r>
    </w:p>
    <w:p w14:paraId="143A9A84" w14:textId="77777777" w:rsidR="00D657F9" w:rsidRDefault="00D657F9" w:rsidP="00D657F9">
      <w:pPr>
        <w:tabs>
          <w:tab w:val="left" w:pos="2880"/>
        </w:tabs>
        <w:ind w:left="360"/>
      </w:pPr>
      <w:r>
        <w:t>Extensions:</w:t>
      </w:r>
    </w:p>
    <w:p w14:paraId="27467D04" w14:textId="281756CE" w:rsidR="00D657F9" w:rsidRDefault="00D657F9" w:rsidP="00D657F9">
      <w:pPr>
        <w:tabs>
          <w:tab w:val="left" w:pos="2880"/>
        </w:tabs>
        <w:ind w:left="360"/>
      </w:pPr>
      <w:r>
        <w:t xml:space="preserve">5a No data available. </w:t>
      </w:r>
    </w:p>
    <w:p w14:paraId="5636CBBB" w14:textId="2269D6D5" w:rsidR="00D657F9" w:rsidRDefault="00D657F9" w:rsidP="00D657F9">
      <w:pPr>
        <w:pStyle w:val="ListParagraph"/>
        <w:numPr>
          <w:ilvl w:val="0"/>
          <w:numId w:val="50"/>
        </w:numPr>
        <w:tabs>
          <w:tab w:val="left" w:pos="2880"/>
        </w:tabs>
        <w:spacing w:after="160" w:line="259" w:lineRule="auto"/>
      </w:pPr>
      <w:r>
        <w:t>System generates empty chart.</w:t>
      </w:r>
    </w:p>
    <w:p w14:paraId="5163737B" w14:textId="3361F1BB" w:rsidR="00D657F9" w:rsidRDefault="00D657F9" w:rsidP="00D657F9">
      <w:pPr>
        <w:pStyle w:val="ListParagraph"/>
        <w:numPr>
          <w:ilvl w:val="0"/>
          <w:numId w:val="50"/>
        </w:numPr>
        <w:tabs>
          <w:tab w:val="left" w:pos="2880"/>
        </w:tabs>
        <w:spacing w:after="160" w:line="259" w:lineRule="auto"/>
      </w:pPr>
      <w:r>
        <w:t>End of case.</w:t>
      </w:r>
    </w:p>
    <w:p w14:paraId="079A869A" w14:textId="77777777" w:rsidR="00434B9A" w:rsidRPr="00DC0668" w:rsidRDefault="00434B9A" w:rsidP="00434B9A">
      <w:pPr>
        <w:pStyle w:val="ListParagraph"/>
        <w:tabs>
          <w:tab w:val="left" w:pos="2880"/>
        </w:tabs>
        <w:spacing w:after="160" w:line="259" w:lineRule="auto"/>
        <w:ind w:left="1080"/>
      </w:pPr>
    </w:p>
    <w:p w14:paraId="1D1E8023" w14:textId="52198616" w:rsidR="00C95A3C" w:rsidRDefault="00C95A3C" w:rsidP="00434B9A">
      <w:pPr>
        <w:pStyle w:val="Heading4"/>
      </w:pPr>
      <w:r w:rsidRPr="00BC16DE">
        <w:t>Case 1</w:t>
      </w:r>
      <w:r w:rsidR="00E43C96">
        <w:t>5</w:t>
      </w:r>
      <w:r>
        <w:t>: Checking s</w:t>
      </w:r>
      <w:r w:rsidRPr="008C4EE0">
        <w:t>ales overview per department.</w:t>
      </w:r>
    </w:p>
    <w:p w14:paraId="27935DA1" w14:textId="62FAAAEF" w:rsidR="00D003CB" w:rsidRDefault="00D003CB" w:rsidP="00D003CB">
      <w:pPr>
        <w:tabs>
          <w:tab w:val="left" w:pos="2880"/>
        </w:tabs>
      </w:pPr>
      <w:r>
        <w:t>Actor: Managerial Employee</w:t>
      </w:r>
    </w:p>
    <w:p w14:paraId="457C726F" w14:textId="49057535" w:rsidR="005270DE" w:rsidRDefault="005270DE" w:rsidP="005270DE">
      <w:r>
        <w:t xml:space="preserve">Precondition: User is logged in </w:t>
      </w:r>
      <w:r w:rsidR="001A017D">
        <w:t xml:space="preserve">(see </w:t>
      </w:r>
      <w:hyperlink w:anchor="_Case_1:_Logging" w:history="1">
        <w:r w:rsidR="001A017D" w:rsidRPr="005270DE">
          <w:rPr>
            <w:rStyle w:val="Hyperlink"/>
          </w:rPr>
          <w:t>Case 1</w:t>
        </w:r>
      </w:hyperlink>
      <w:r w:rsidR="001A017D">
        <w:t>)</w:t>
      </w:r>
      <w:r>
        <w:t>.</w:t>
      </w:r>
    </w:p>
    <w:p w14:paraId="00C854E0" w14:textId="22A5DF4E" w:rsidR="00D003CB" w:rsidRDefault="00D003CB" w:rsidP="00D003CB">
      <w:pPr>
        <w:tabs>
          <w:tab w:val="left" w:pos="2880"/>
        </w:tabs>
      </w:pPr>
      <w:r>
        <w:t>Main Success Scenario:</w:t>
      </w:r>
    </w:p>
    <w:p w14:paraId="2F72BE69" w14:textId="295F267E" w:rsidR="00D25620" w:rsidRDefault="00D25620" w:rsidP="0066736A">
      <w:pPr>
        <w:pStyle w:val="ListParagraph"/>
        <w:numPr>
          <w:ilvl w:val="0"/>
          <w:numId w:val="26"/>
        </w:numPr>
        <w:tabs>
          <w:tab w:val="left" w:pos="2880"/>
        </w:tabs>
        <w:spacing w:after="160" w:line="259" w:lineRule="auto"/>
      </w:pPr>
      <w:r>
        <w:t>Managerial Employee choses to see sales overview</w:t>
      </w:r>
      <w:r w:rsidR="00434B9A">
        <w:t>.</w:t>
      </w:r>
    </w:p>
    <w:p w14:paraId="5FFF9B75" w14:textId="425487D0" w:rsidR="00D25620" w:rsidRDefault="00D25620" w:rsidP="0066736A">
      <w:pPr>
        <w:pStyle w:val="ListParagraph"/>
        <w:numPr>
          <w:ilvl w:val="0"/>
          <w:numId w:val="26"/>
        </w:numPr>
        <w:tabs>
          <w:tab w:val="left" w:pos="2880"/>
        </w:tabs>
        <w:spacing w:after="160" w:line="259" w:lineRule="auto"/>
      </w:pPr>
      <w:r>
        <w:t>System displays different options (per department, per employee)</w:t>
      </w:r>
      <w:r w:rsidR="00434B9A">
        <w:t>.</w:t>
      </w:r>
    </w:p>
    <w:p w14:paraId="6BFBC51F" w14:textId="3FEB20D0" w:rsidR="00D25620" w:rsidRDefault="00D25620" w:rsidP="0066736A">
      <w:pPr>
        <w:pStyle w:val="ListParagraph"/>
        <w:numPr>
          <w:ilvl w:val="0"/>
          <w:numId w:val="26"/>
        </w:numPr>
        <w:tabs>
          <w:tab w:val="left" w:pos="2880"/>
        </w:tabs>
        <w:spacing w:after="160" w:line="259" w:lineRule="auto"/>
      </w:pPr>
      <w:r>
        <w:t>Managerial Employee choses the desired option</w:t>
      </w:r>
      <w:r w:rsidR="00434B9A">
        <w:t>.</w:t>
      </w:r>
    </w:p>
    <w:p w14:paraId="34C62C80" w14:textId="3A5694C5" w:rsidR="00D25620" w:rsidRDefault="00D25620" w:rsidP="0066736A">
      <w:pPr>
        <w:pStyle w:val="ListParagraph"/>
        <w:numPr>
          <w:ilvl w:val="0"/>
          <w:numId w:val="26"/>
        </w:numPr>
        <w:tabs>
          <w:tab w:val="left" w:pos="2880"/>
        </w:tabs>
        <w:spacing w:after="160" w:line="259" w:lineRule="auto"/>
      </w:pPr>
      <w:r>
        <w:t>System displays all the departments</w:t>
      </w:r>
      <w:r w:rsidR="00434B9A">
        <w:t>.</w:t>
      </w:r>
    </w:p>
    <w:p w14:paraId="2445C2B4" w14:textId="26960ECD" w:rsidR="00D25620" w:rsidRDefault="00D25620" w:rsidP="0066736A">
      <w:pPr>
        <w:pStyle w:val="ListParagraph"/>
        <w:numPr>
          <w:ilvl w:val="0"/>
          <w:numId w:val="26"/>
        </w:numPr>
        <w:tabs>
          <w:tab w:val="left" w:pos="2880"/>
        </w:tabs>
        <w:spacing w:after="160" w:line="259" w:lineRule="auto"/>
      </w:pPr>
      <w:r>
        <w:t>Managerial Employee selects a department</w:t>
      </w:r>
      <w:r w:rsidR="00434B9A">
        <w:t>.</w:t>
      </w:r>
    </w:p>
    <w:p w14:paraId="3E38D6DE" w14:textId="1093D526" w:rsidR="00076BBC" w:rsidRDefault="00D25620" w:rsidP="0066736A">
      <w:pPr>
        <w:pStyle w:val="ListParagraph"/>
        <w:numPr>
          <w:ilvl w:val="0"/>
          <w:numId w:val="26"/>
        </w:numPr>
        <w:tabs>
          <w:tab w:val="left" w:pos="2880"/>
        </w:tabs>
        <w:spacing w:after="160" w:line="259" w:lineRule="auto"/>
      </w:pPr>
      <w:r>
        <w:t>System displays department</w:t>
      </w:r>
      <w:r w:rsidR="005C5F5F">
        <w:t xml:space="preserve"> sales</w:t>
      </w:r>
      <w:r>
        <w:t xml:space="preserve"> statistics</w:t>
      </w:r>
      <w:r w:rsidR="00434B9A">
        <w:t>.</w:t>
      </w:r>
    </w:p>
    <w:p w14:paraId="687223E2" w14:textId="77777777" w:rsidR="00D657F9" w:rsidRDefault="00D657F9" w:rsidP="00D657F9">
      <w:pPr>
        <w:tabs>
          <w:tab w:val="left" w:pos="2880"/>
        </w:tabs>
        <w:ind w:left="360"/>
      </w:pPr>
      <w:r>
        <w:t xml:space="preserve">5a No data available. </w:t>
      </w:r>
    </w:p>
    <w:p w14:paraId="7DD79500" w14:textId="77777777" w:rsidR="00D657F9" w:rsidRDefault="00D657F9" w:rsidP="00D657F9">
      <w:pPr>
        <w:pStyle w:val="ListParagraph"/>
        <w:numPr>
          <w:ilvl w:val="0"/>
          <w:numId w:val="51"/>
        </w:numPr>
        <w:tabs>
          <w:tab w:val="left" w:pos="2880"/>
        </w:tabs>
        <w:spacing w:after="160" w:line="259" w:lineRule="auto"/>
      </w:pPr>
      <w:r>
        <w:t>System generates empty chart.</w:t>
      </w:r>
    </w:p>
    <w:p w14:paraId="1264C59C" w14:textId="01F7D9EE" w:rsidR="00D657F9" w:rsidRDefault="00D657F9" w:rsidP="00D657F9">
      <w:pPr>
        <w:pStyle w:val="ListParagraph"/>
        <w:numPr>
          <w:ilvl w:val="0"/>
          <w:numId w:val="51"/>
        </w:numPr>
        <w:tabs>
          <w:tab w:val="left" w:pos="2880"/>
        </w:tabs>
        <w:spacing w:after="160" w:line="259" w:lineRule="auto"/>
      </w:pPr>
      <w:r>
        <w:t>End of case.</w:t>
      </w:r>
    </w:p>
    <w:p w14:paraId="60F163ED" w14:textId="1ED0C1B2" w:rsidR="00D003CB" w:rsidRPr="00D003CB" w:rsidRDefault="00D003CB" w:rsidP="00D47256">
      <w:pPr>
        <w:ind w:firstLine="0"/>
      </w:pPr>
    </w:p>
    <w:p w14:paraId="6AB02195" w14:textId="20E47CFF" w:rsidR="00C95A3C" w:rsidRDefault="00C95A3C" w:rsidP="00434B9A">
      <w:pPr>
        <w:pStyle w:val="Heading4"/>
      </w:pPr>
      <w:r w:rsidRPr="00BC16DE">
        <w:t>Case 1</w:t>
      </w:r>
      <w:r w:rsidR="00E43C96">
        <w:t>6</w:t>
      </w:r>
      <w:r>
        <w:t>: Checking e</w:t>
      </w:r>
      <w:r w:rsidRPr="008C4EE0">
        <w:t>mployee performance statistics overall</w:t>
      </w:r>
      <w:r w:rsidR="00263A96">
        <w:t>.</w:t>
      </w:r>
    </w:p>
    <w:p w14:paraId="4A11DD6B" w14:textId="6C924A88" w:rsidR="00D003CB" w:rsidRDefault="00D003CB" w:rsidP="00D003CB">
      <w:pPr>
        <w:tabs>
          <w:tab w:val="left" w:pos="2880"/>
        </w:tabs>
      </w:pPr>
      <w:r>
        <w:t>Actor: Managerial Employee</w:t>
      </w:r>
    </w:p>
    <w:p w14:paraId="434232E6" w14:textId="2EC8D12B" w:rsidR="005270DE" w:rsidRDefault="005270DE" w:rsidP="005270DE">
      <w:r>
        <w:t xml:space="preserve">Precondition: User is logged in (see </w:t>
      </w:r>
      <w:hyperlink w:anchor="_Case_1:_Logging" w:history="1">
        <w:r w:rsidRPr="005270DE">
          <w:rPr>
            <w:rStyle w:val="Hyperlink"/>
          </w:rPr>
          <w:t>Case 1</w:t>
        </w:r>
      </w:hyperlink>
      <w:r>
        <w:t>).</w:t>
      </w:r>
    </w:p>
    <w:p w14:paraId="2A682FC2" w14:textId="77777777" w:rsidR="00D003CB" w:rsidRDefault="00D003CB" w:rsidP="00D003CB">
      <w:pPr>
        <w:tabs>
          <w:tab w:val="left" w:pos="2880"/>
        </w:tabs>
      </w:pPr>
      <w:r>
        <w:t>Main Success Scenario:</w:t>
      </w:r>
    </w:p>
    <w:p w14:paraId="5B6DCDFE" w14:textId="76CE6198" w:rsidR="00D25620" w:rsidRDefault="00D25620" w:rsidP="0066736A">
      <w:pPr>
        <w:pStyle w:val="ListParagraph"/>
        <w:numPr>
          <w:ilvl w:val="0"/>
          <w:numId w:val="25"/>
        </w:numPr>
        <w:tabs>
          <w:tab w:val="left" w:pos="2880"/>
        </w:tabs>
        <w:spacing w:after="160" w:line="259" w:lineRule="auto"/>
      </w:pPr>
      <w:r>
        <w:t>Managerial Employee choses to see performance overview</w:t>
      </w:r>
      <w:r w:rsidR="00434B9A">
        <w:t>.</w:t>
      </w:r>
    </w:p>
    <w:p w14:paraId="1E847758" w14:textId="668304DE" w:rsidR="00D25620" w:rsidRDefault="00D25620" w:rsidP="0066736A">
      <w:pPr>
        <w:pStyle w:val="ListParagraph"/>
        <w:numPr>
          <w:ilvl w:val="0"/>
          <w:numId w:val="25"/>
        </w:numPr>
        <w:tabs>
          <w:tab w:val="left" w:pos="2880"/>
        </w:tabs>
        <w:spacing w:after="160" w:line="259" w:lineRule="auto"/>
      </w:pPr>
      <w:r>
        <w:t>System displays different options (per department, per employee, overall)</w:t>
      </w:r>
      <w:r w:rsidR="00434B9A">
        <w:t>.</w:t>
      </w:r>
    </w:p>
    <w:p w14:paraId="5AE33E4A" w14:textId="4B5EB434" w:rsidR="00D25620" w:rsidRDefault="00D25620" w:rsidP="0066736A">
      <w:pPr>
        <w:pStyle w:val="ListParagraph"/>
        <w:numPr>
          <w:ilvl w:val="0"/>
          <w:numId w:val="25"/>
        </w:numPr>
        <w:tabs>
          <w:tab w:val="left" w:pos="2880"/>
        </w:tabs>
        <w:spacing w:after="160" w:line="259" w:lineRule="auto"/>
      </w:pPr>
      <w:r>
        <w:t xml:space="preserve">Managerial Employee choses the </w:t>
      </w:r>
      <w:r w:rsidR="004726EB" w:rsidRPr="008C4EE0">
        <w:t>overall</w:t>
      </w:r>
      <w:r w:rsidR="004726EB">
        <w:t xml:space="preserve"> option</w:t>
      </w:r>
      <w:r w:rsidR="00434B9A">
        <w:t>.</w:t>
      </w:r>
    </w:p>
    <w:p w14:paraId="7C7F0BD8" w14:textId="48866BE3" w:rsidR="00D003CB" w:rsidRDefault="00D25620" w:rsidP="0066736A">
      <w:pPr>
        <w:pStyle w:val="ListParagraph"/>
        <w:numPr>
          <w:ilvl w:val="0"/>
          <w:numId w:val="25"/>
        </w:numPr>
        <w:tabs>
          <w:tab w:val="left" w:pos="2880"/>
        </w:tabs>
        <w:spacing w:after="160" w:line="259" w:lineRule="auto"/>
      </w:pPr>
      <w:r>
        <w:lastRenderedPageBreak/>
        <w:t>System displays the data</w:t>
      </w:r>
      <w:r w:rsidR="00434B9A">
        <w:t>.</w:t>
      </w:r>
    </w:p>
    <w:p w14:paraId="61B96A7E" w14:textId="793DA85B" w:rsidR="00D657F9" w:rsidRDefault="00D657F9" w:rsidP="00D657F9">
      <w:pPr>
        <w:tabs>
          <w:tab w:val="left" w:pos="2880"/>
        </w:tabs>
        <w:ind w:left="360"/>
      </w:pPr>
      <w:r>
        <w:t xml:space="preserve">3a No data available. </w:t>
      </w:r>
    </w:p>
    <w:p w14:paraId="21374003" w14:textId="77777777" w:rsidR="00D657F9" w:rsidRDefault="00D657F9" w:rsidP="00D657F9">
      <w:pPr>
        <w:pStyle w:val="ListParagraph"/>
        <w:numPr>
          <w:ilvl w:val="0"/>
          <w:numId w:val="52"/>
        </w:numPr>
        <w:tabs>
          <w:tab w:val="left" w:pos="2880"/>
        </w:tabs>
        <w:spacing w:after="160" w:line="259" w:lineRule="auto"/>
      </w:pPr>
      <w:r>
        <w:t>System generates empty chart.</w:t>
      </w:r>
    </w:p>
    <w:p w14:paraId="5F9F7D91" w14:textId="77777777" w:rsidR="00D657F9" w:rsidRDefault="00D657F9" w:rsidP="00D657F9">
      <w:pPr>
        <w:pStyle w:val="ListParagraph"/>
        <w:numPr>
          <w:ilvl w:val="0"/>
          <w:numId w:val="52"/>
        </w:numPr>
        <w:tabs>
          <w:tab w:val="left" w:pos="2880"/>
        </w:tabs>
        <w:spacing w:after="160" w:line="259" w:lineRule="auto"/>
      </w:pPr>
      <w:r>
        <w:t>End of case.</w:t>
      </w:r>
    </w:p>
    <w:p w14:paraId="58AB98CD" w14:textId="77777777" w:rsidR="00D003CB" w:rsidRPr="00D003CB" w:rsidRDefault="00D003CB" w:rsidP="00D657F9">
      <w:pPr>
        <w:ind w:firstLine="0"/>
      </w:pPr>
    </w:p>
    <w:p w14:paraId="1BC03254" w14:textId="15626400" w:rsidR="00C95A3C" w:rsidRDefault="00C95A3C" w:rsidP="00434B9A">
      <w:pPr>
        <w:pStyle w:val="Heading4"/>
      </w:pPr>
      <w:r w:rsidRPr="00BC16DE">
        <w:t>Case 1</w:t>
      </w:r>
      <w:r w:rsidR="00E43C96">
        <w:t>7</w:t>
      </w:r>
      <w:r>
        <w:t>: Checking e</w:t>
      </w:r>
      <w:r w:rsidRPr="008C4EE0">
        <w:t>mployee performance statistics per department</w:t>
      </w:r>
      <w:r>
        <w:t>.</w:t>
      </w:r>
    </w:p>
    <w:p w14:paraId="7F303B84" w14:textId="7E464A9F" w:rsidR="00A41341" w:rsidRDefault="00076BBC" w:rsidP="00A41341">
      <w:pPr>
        <w:tabs>
          <w:tab w:val="left" w:pos="2880"/>
        </w:tabs>
      </w:pPr>
      <w:r>
        <w:t>Actor: Managerial Employee</w:t>
      </w:r>
    </w:p>
    <w:p w14:paraId="69A9A7CD" w14:textId="43BE5937" w:rsidR="00E43C96" w:rsidRDefault="00E43C96" w:rsidP="00E43C96">
      <w:r>
        <w:t xml:space="preserve">Precondition: User is logged in (see </w:t>
      </w:r>
      <w:hyperlink w:anchor="_Case_1:_Logging" w:history="1">
        <w:r w:rsidRPr="005270DE">
          <w:rPr>
            <w:rStyle w:val="Hyperlink"/>
          </w:rPr>
          <w:t>Case 1</w:t>
        </w:r>
      </w:hyperlink>
      <w:r>
        <w:t>).</w:t>
      </w:r>
    </w:p>
    <w:p w14:paraId="5414F998" w14:textId="77777777" w:rsidR="00076BBC" w:rsidRDefault="00076BBC" w:rsidP="00076BBC">
      <w:pPr>
        <w:tabs>
          <w:tab w:val="left" w:pos="2880"/>
        </w:tabs>
      </w:pPr>
      <w:r>
        <w:t>Main Success Scenario:</w:t>
      </w:r>
    </w:p>
    <w:p w14:paraId="6F7221F6" w14:textId="2254C5CC" w:rsidR="00D25620" w:rsidRDefault="00D25620" w:rsidP="0066736A">
      <w:pPr>
        <w:pStyle w:val="ListParagraph"/>
        <w:numPr>
          <w:ilvl w:val="0"/>
          <w:numId w:val="27"/>
        </w:numPr>
        <w:tabs>
          <w:tab w:val="left" w:pos="2880"/>
        </w:tabs>
        <w:spacing w:after="160" w:line="259" w:lineRule="auto"/>
      </w:pPr>
      <w:r>
        <w:t>Managerial Employee choses to see performance overview</w:t>
      </w:r>
      <w:r w:rsidR="00434B9A">
        <w:t>.</w:t>
      </w:r>
    </w:p>
    <w:p w14:paraId="088DE058" w14:textId="2934FAA1" w:rsidR="00D25620" w:rsidRDefault="00D25620" w:rsidP="0066736A">
      <w:pPr>
        <w:pStyle w:val="ListParagraph"/>
        <w:numPr>
          <w:ilvl w:val="0"/>
          <w:numId w:val="27"/>
        </w:numPr>
        <w:tabs>
          <w:tab w:val="left" w:pos="2880"/>
        </w:tabs>
        <w:spacing w:after="160" w:line="259" w:lineRule="auto"/>
      </w:pPr>
      <w:r>
        <w:t>System displays different options (per department, per employee, overall)</w:t>
      </w:r>
      <w:r w:rsidR="00434B9A">
        <w:t>.</w:t>
      </w:r>
    </w:p>
    <w:p w14:paraId="45E43AC1" w14:textId="707FABF5" w:rsidR="00D25620" w:rsidRDefault="00D25620" w:rsidP="0066736A">
      <w:pPr>
        <w:pStyle w:val="ListParagraph"/>
        <w:numPr>
          <w:ilvl w:val="0"/>
          <w:numId w:val="27"/>
        </w:numPr>
        <w:tabs>
          <w:tab w:val="left" w:pos="2880"/>
        </w:tabs>
        <w:spacing w:after="160" w:line="259" w:lineRule="auto"/>
      </w:pPr>
      <w:r>
        <w:t>Managerial Employee choses the desired option</w:t>
      </w:r>
      <w:r w:rsidR="00434B9A">
        <w:t>.</w:t>
      </w:r>
    </w:p>
    <w:p w14:paraId="5FAECD16" w14:textId="6CF4BC0E" w:rsidR="00D25620" w:rsidRDefault="00D25620" w:rsidP="0066736A">
      <w:pPr>
        <w:pStyle w:val="ListParagraph"/>
        <w:numPr>
          <w:ilvl w:val="0"/>
          <w:numId w:val="27"/>
        </w:numPr>
        <w:tabs>
          <w:tab w:val="left" w:pos="2880"/>
        </w:tabs>
        <w:spacing w:after="160" w:line="259" w:lineRule="auto"/>
      </w:pPr>
      <w:r>
        <w:t>System displays all departments</w:t>
      </w:r>
      <w:r w:rsidR="00434B9A">
        <w:t>.</w:t>
      </w:r>
    </w:p>
    <w:p w14:paraId="04C5F10D" w14:textId="03DF4E37" w:rsidR="00D25620" w:rsidRDefault="00D25620" w:rsidP="0066736A">
      <w:pPr>
        <w:pStyle w:val="ListParagraph"/>
        <w:numPr>
          <w:ilvl w:val="0"/>
          <w:numId w:val="27"/>
        </w:numPr>
        <w:tabs>
          <w:tab w:val="left" w:pos="2880"/>
        </w:tabs>
        <w:spacing w:after="160" w:line="259" w:lineRule="auto"/>
      </w:pPr>
      <w:r>
        <w:t>Managerial Employee selects department</w:t>
      </w:r>
      <w:r w:rsidR="00434B9A">
        <w:t>.</w:t>
      </w:r>
    </w:p>
    <w:p w14:paraId="3D8D58ED" w14:textId="4D70A185" w:rsidR="00D25620" w:rsidRDefault="00D25620" w:rsidP="0066736A">
      <w:pPr>
        <w:pStyle w:val="ListParagraph"/>
        <w:numPr>
          <w:ilvl w:val="0"/>
          <w:numId w:val="27"/>
        </w:numPr>
        <w:tabs>
          <w:tab w:val="left" w:pos="2880"/>
        </w:tabs>
        <w:spacing w:after="160" w:line="259" w:lineRule="auto"/>
      </w:pPr>
      <w:r>
        <w:t>System displays the data</w:t>
      </w:r>
      <w:r w:rsidR="00434B9A">
        <w:t>.</w:t>
      </w:r>
    </w:p>
    <w:p w14:paraId="0F33AAFD" w14:textId="77777777" w:rsidR="00D657F9" w:rsidRDefault="00D657F9" w:rsidP="00D657F9">
      <w:pPr>
        <w:tabs>
          <w:tab w:val="left" w:pos="2880"/>
        </w:tabs>
        <w:ind w:left="360"/>
      </w:pPr>
      <w:r>
        <w:t xml:space="preserve">5a No data available. </w:t>
      </w:r>
    </w:p>
    <w:p w14:paraId="4C335CFD" w14:textId="77777777" w:rsidR="00D657F9" w:rsidRDefault="00D657F9" w:rsidP="00D657F9">
      <w:pPr>
        <w:pStyle w:val="ListParagraph"/>
        <w:numPr>
          <w:ilvl w:val="0"/>
          <w:numId w:val="53"/>
        </w:numPr>
        <w:tabs>
          <w:tab w:val="left" w:pos="2880"/>
        </w:tabs>
        <w:spacing w:after="160" w:line="259" w:lineRule="auto"/>
      </w:pPr>
      <w:r>
        <w:t>System generates empty chart.</w:t>
      </w:r>
    </w:p>
    <w:p w14:paraId="74F14BE5" w14:textId="16DE20CE" w:rsidR="00D657F9" w:rsidRDefault="00D657F9" w:rsidP="00D657F9">
      <w:pPr>
        <w:pStyle w:val="ListParagraph"/>
        <w:numPr>
          <w:ilvl w:val="0"/>
          <w:numId w:val="53"/>
        </w:numPr>
        <w:tabs>
          <w:tab w:val="left" w:pos="2880"/>
        </w:tabs>
        <w:spacing w:after="160" w:line="259" w:lineRule="auto"/>
      </w:pPr>
      <w:r>
        <w:t>End of case.</w:t>
      </w:r>
    </w:p>
    <w:p w14:paraId="41F967D2" w14:textId="77777777" w:rsidR="00076BBC" w:rsidRPr="00076BBC" w:rsidRDefault="00076BBC" w:rsidP="00076BBC"/>
    <w:p w14:paraId="2D7BA3A7" w14:textId="3051DE04" w:rsidR="00263A96" w:rsidRDefault="00263A96" w:rsidP="00434B9A">
      <w:pPr>
        <w:pStyle w:val="Heading4"/>
      </w:pPr>
      <w:r w:rsidRPr="00BC16DE">
        <w:t>Case 1</w:t>
      </w:r>
      <w:r w:rsidR="00E43C96">
        <w:t>8</w:t>
      </w:r>
      <w:r>
        <w:t xml:space="preserve">: Checking overall </w:t>
      </w:r>
      <w:r w:rsidR="00C95A3C">
        <w:t>e</w:t>
      </w:r>
      <w:r w:rsidR="00C95A3C" w:rsidRPr="008C4EE0">
        <w:t>mployee growth</w:t>
      </w:r>
      <w:r>
        <w:t>.</w:t>
      </w:r>
    </w:p>
    <w:p w14:paraId="4D60AE0C" w14:textId="4FBF1818" w:rsidR="00076BBC" w:rsidRDefault="00076BBC" w:rsidP="00076BBC">
      <w:pPr>
        <w:tabs>
          <w:tab w:val="left" w:pos="2880"/>
        </w:tabs>
      </w:pPr>
      <w:r>
        <w:t>Actor: Managerial Employee</w:t>
      </w:r>
    </w:p>
    <w:p w14:paraId="710C25FC" w14:textId="2BB88EB3" w:rsidR="00E43C96" w:rsidRDefault="00E43C96" w:rsidP="00E43C96">
      <w:r>
        <w:t xml:space="preserve">Precondition: User is logged in (see </w:t>
      </w:r>
      <w:hyperlink w:anchor="_Case_1:_Logging" w:history="1">
        <w:r w:rsidRPr="005270DE">
          <w:rPr>
            <w:rStyle w:val="Hyperlink"/>
          </w:rPr>
          <w:t>Case 1</w:t>
        </w:r>
      </w:hyperlink>
      <w:r>
        <w:t>).</w:t>
      </w:r>
    </w:p>
    <w:p w14:paraId="1101E3EB" w14:textId="77777777" w:rsidR="00076BBC" w:rsidRDefault="00076BBC" w:rsidP="00076BBC">
      <w:pPr>
        <w:tabs>
          <w:tab w:val="left" w:pos="2880"/>
        </w:tabs>
      </w:pPr>
      <w:r>
        <w:t>Main Success Scenario:</w:t>
      </w:r>
    </w:p>
    <w:p w14:paraId="64A1463E" w14:textId="25842F86" w:rsidR="00A41341" w:rsidRDefault="00A41341" w:rsidP="0066736A">
      <w:pPr>
        <w:pStyle w:val="ListParagraph"/>
        <w:numPr>
          <w:ilvl w:val="0"/>
          <w:numId w:val="45"/>
        </w:numPr>
        <w:tabs>
          <w:tab w:val="left" w:pos="2880"/>
        </w:tabs>
        <w:spacing w:after="160" w:line="259" w:lineRule="auto"/>
      </w:pPr>
      <w:r>
        <w:t>Managerial Employee choses to see growth overview</w:t>
      </w:r>
      <w:r w:rsidR="00434B9A">
        <w:t>.</w:t>
      </w:r>
    </w:p>
    <w:p w14:paraId="1A10A373" w14:textId="5B1FF17C" w:rsidR="00A41341" w:rsidRDefault="00A41341" w:rsidP="0066736A">
      <w:pPr>
        <w:pStyle w:val="ListParagraph"/>
        <w:numPr>
          <w:ilvl w:val="0"/>
          <w:numId w:val="45"/>
        </w:numPr>
        <w:tabs>
          <w:tab w:val="left" w:pos="2880"/>
        </w:tabs>
        <w:spacing w:after="160" w:line="259" w:lineRule="auto"/>
      </w:pPr>
      <w:r>
        <w:t>System displays different options (per department, overall)</w:t>
      </w:r>
      <w:r w:rsidR="00434B9A">
        <w:t>.</w:t>
      </w:r>
    </w:p>
    <w:p w14:paraId="0B5B44FA" w14:textId="737FF8A9" w:rsidR="00A41341" w:rsidRDefault="00A41341" w:rsidP="0066736A">
      <w:pPr>
        <w:pStyle w:val="ListParagraph"/>
        <w:numPr>
          <w:ilvl w:val="0"/>
          <w:numId w:val="45"/>
        </w:numPr>
        <w:tabs>
          <w:tab w:val="left" w:pos="2880"/>
        </w:tabs>
        <w:spacing w:after="160" w:line="259" w:lineRule="auto"/>
      </w:pPr>
      <w:r>
        <w:t xml:space="preserve">Managerial Employee choses the </w:t>
      </w:r>
      <w:r w:rsidR="004726EB">
        <w:t xml:space="preserve">overall overview </w:t>
      </w:r>
      <w:r>
        <w:t>option</w:t>
      </w:r>
      <w:r w:rsidR="00434B9A">
        <w:t>.</w:t>
      </w:r>
    </w:p>
    <w:p w14:paraId="77E82A14" w14:textId="0F736AB3" w:rsidR="00A41341" w:rsidRDefault="00A41341" w:rsidP="0066736A">
      <w:pPr>
        <w:pStyle w:val="ListParagraph"/>
        <w:numPr>
          <w:ilvl w:val="0"/>
          <w:numId w:val="45"/>
        </w:numPr>
        <w:tabs>
          <w:tab w:val="left" w:pos="2880"/>
        </w:tabs>
        <w:spacing w:after="160" w:line="259" w:lineRule="auto"/>
      </w:pPr>
      <w:r>
        <w:t>System displays data</w:t>
      </w:r>
      <w:r w:rsidR="00434B9A">
        <w:t>.</w:t>
      </w:r>
    </w:p>
    <w:p w14:paraId="629D433E" w14:textId="11EF94F8" w:rsidR="00D657F9" w:rsidRDefault="00D657F9" w:rsidP="00D657F9">
      <w:pPr>
        <w:tabs>
          <w:tab w:val="left" w:pos="2880"/>
        </w:tabs>
        <w:ind w:left="360"/>
      </w:pPr>
      <w:r>
        <w:t xml:space="preserve">3a No data available. </w:t>
      </w:r>
    </w:p>
    <w:p w14:paraId="46299B82" w14:textId="77777777" w:rsidR="00D657F9" w:rsidRDefault="00D657F9" w:rsidP="00D657F9">
      <w:pPr>
        <w:pStyle w:val="ListParagraph"/>
        <w:numPr>
          <w:ilvl w:val="0"/>
          <w:numId w:val="54"/>
        </w:numPr>
        <w:tabs>
          <w:tab w:val="left" w:pos="2880"/>
        </w:tabs>
        <w:spacing w:after="160" w:line="259" w:lineRule="auto"/>
      </w:pPr>
      <w:r>
        <w:t>System generates empty chart.</w:t>
      </w:r>
    </w:p>
    <w:p w14:paraId="453F98FA" w14:textId="77777777" w:rsidR="00D657F9" w:rsidRDefault="00D657F9" w:rsidP="00D657F9">
      <w:pPr>
        <w:pStyle w:val="ListParagraph"/>
        <w:numPr>
          <w:ilvl w:val="0"/>
          <w:numId w:val="54"/>
        </w:numPr>
        <w:tabs>
          <w:tab w:val="left" w:pos="2880"/>
        </w:tabs>
        <w:spacing w:after="160" w:line="259" w:lineRule="auto"/>
      </w:pPr>
      <w:r>
        <w:lastRenderedPageBreak/>
        <w:t>End of case.</w:t>
      </w:r>
    </w:p>
    <w:p w14:paraId="20A33602" w14:textId="704F71FF" w:rsidR="00A41341" w:rsidRDefault="00A41341" w:rsidP="00A41341">
      <w:pPr>
        <w:pStyle w:val="ListParagraph"/>
        <w:tabs>
          <w:tab w:val="left" w:pos="2880"/>
        </w:tabs>
        <w:spacing w:after="160" w:line="259" w:lineRule="auto"/>
        <w:ind w:left="1080"/>
      </w:pPr>
    </w:p>
    <w:p w14:paraId="5E460CA5" w14:textId="79D265CB" w:rsidR="00A41341" w:rsidRDefault="00A41341" w:rsidP="00411487">
      <w:pPr>
        <w:pStyle w:val="Heading4"/>
      </w:pPr>
      <w:r w:rsidRPr="00BC16DE">
        <w:t xml:space="preserve">Case </w:t>
      </w:r>
      <w:r w:rsidR="004726EB">
        <w:t>1</w:t>
      </w:r>
      <w:r w:rsidR="00E43C96">
        <w:t>9</w:t>
      </w:r>
      <w:r>
        <w:t>: Checking e</w:t>
      </w:r>
      <w:r w:rsidRPr="008C4EE0">
        <w:t>mployee growth</w:t>
      </w:r>
      <w:r>
        <w:t xml:space="preserve"> per</w:t>
      </w:r>
      <w:r w:rsidRPr="008C4EE0">
        <w:t xml:space="preserve"> department</w:t>
      </w:r>
      <w:r>
        <w:t>.</w:t>
      </w:r>
    </w:p>
    <w:p w14:paraId="4060006A" w14:textId="62472831" w:rsidR="00A41341" w:rsidRDefault="00A41341" w:rsidP="00A41341">
      <w:pPr>
        <w:tabs>
          <w:tab w:val="left" w:pos="2880"/>
        </w:tabs>
      </w:pPr>
      <w:r>
        <w:t>Actor: Managerial Employee</w:t>
      </w:r>
    </w:p>
    <w:p w14:paraId="7BDCB219" w14:textId="77777777" w:rsidR="00E43C96" w:rsidRDefault="00E43C96" w:rsidP="00E43C96">
      <w:r>
        <w:t xml:space="preserve">Precondition: User is logged in (see </w:t>
      </w:r>
      <w:hyperlink w:anchor="_Case_1:_Logging" w:history="1">
        <w:r w:rsidRPr="005270DE">
          <w:rPr>
            <w:rStyle w:val="Hyperlink"/>
          </w:rPr>
          <w:t>Case 1</w:t>
        </w:r>
      </w:hyperlink>
      <w:r>
        <w:t>).</w:t>
      </w:r>
    </w:p>
    <w:p w14:paraId="3DFCC09E" w14:textId="77777777" w:rsidR="00A41341" w:rsidRDefault="00A41341" w:rsidP="00A41341">
      <w:pPr>
        <w:tabs>
          <w:tab w:val="left" w:pos="2880"/>
        </w:tabs>
      </w:pPr>
      <w:r>
        <w:t>Main Success Scenario:</w:t>
      </w:r>
    </w:p>
    <w:p w14:paraId="6966B785" w14:textId="3C33417E" w:rsidR="00A41341" w:rsidRDefault="00310BEC" w:rsidP="0066736A">
      <w:pPr>
        <w:pStyle w:val="ListParagraph"/>
        <w:numPr>
          <w:ilvl w:val="0"/>
          <w:numId w:val="28"/>
        </w:numPr>
        <w:tabs>
          <w:tab w:val="left" w:pos="2880"/>
        </w:tabs>
        <w:spacing w:after="160" w:line="259" w:lineRule="auto"/>
      </w:pPr>
      <w:r>
        <w:t>Managerial Employee choses to see growth overview</w:t>
      </w:r>
      <w:r w:rsidR="00411487">
        <w:t>.</w:t>
      </w:r>
    </w:p>
    <w:p w14:paraId="0C6EB875" w14:textId="1564619B" w:rsidR="00310BEC" w:rsidRDefault="00310BEC" w:rsidP="0066736A">
      <w:pPr>
        <w:pStyle w:val="ListParagraph"/>
        <w:numPr>
          <w:ilvl w:val="0"/>
          <w:numId w:val="28"/>
        </w:numPr>
        <w:tabs>
          <w:tab w:val="left" w:pos="2880"/>
        </w:tabs>
        <w:spacing w:after="160" w:line="259" w:lineRule="auto"/>
      </w:pPr>
      <w:r>
        <w:t>System displays different options (per department, overall)</w:t>
      </w:r>
      <w:r w:rsidR="00411487">
        <w:t>.</w:t>
      </w:r>
    </w:p>
    <w:p w14:paraId="249B4CE6" w14:textId="47014130" w:rsidR="00A41341" w:rsidRDefault="00A41341" w:rsidP="0066736A">
      <w:pPr>
        <w:pStyle w:val="ListParagraph"/>
        <w:numPr>
          <w:ilvl w:val="0"/>
          <w:numId w:val="28"/>
        </w:numPr>
        <w:tabs>
          <w:tab w:val="left" w:pos="2880"/>
        </w:tabs>
        <w:spacing w:after="160" w:line="259" w:lineRule="auto"/>
      </w:pPr>
      <w:r>
        <w:t xml:space="preserve">Managerial Employee choses the </w:t>
      </w:r>
      <w:r w:rsidR="004726EB">
        <w:t>department</w:t>
      </w:r>
      <w:r>
        <w:t xml:space="preserve"> option</w:t>
      </w:r>
      <w:r w:rsidR="00411487">
        <w:t>.</w:t>
      </w:r>
    </w:p>
    <w:p w14:paraId="74E1D663" w14:textId="162EAC07" w:rsidR="00A41341" w:rsidRDefault="00A41341" w:rsidP="0066736A">
      <w:pPr>
        <w:pStyle w:val="ListParagraph"/>
        <w:numPr>
          <w:ilvl w:val="0"/>
          <w:numId w:val="28"/>
        </w:numPr>
        <w:tabs>
          <w:tab w:val="left" w:pos="2880"/>
        </w:tabs>
        <w:spacing w:after="160" w:line="259" w:lineRule="auto"/>
      </w:pPr>
      <w:r>
        <w:t>System displays all departments</w:t>
      </w:r>
      <w:r w:rsidR="00411487">
        <w:t>.</w:t>
      </w:r>
    </w:p>
    <w:p w14:paraId="16EA9512" w14:textId="2C6CC628" w:rsidR="00A41341" w:rsidRDefault="00A41341" w:rsidP="0066736A">
      <w:pPr>
        <w:pStyle w:val="ListParagraph"/>
        <w:numPr>
          <w:ilvl w:val="0"/>
          <w:numId w:val="28"/>
        </w:numPr>
        <w:tabs>
          <w:tab w:val="left" w:pos="2880"/>
        </w:tabs>
        <w:spacing w:after="160" w:line="259" w:lineRule="auto"/>
      </w:pPr>
      <w:r>
        <w:t>Managerial Employee selects department</w:t>
      </w:r>
      <w:r w:rsidR="00411487">
        <w:t>.</w:t>
      </w:r>
    </w:p>
    <w:p w14:paraId="406585D1" w14:textId="2F32A697" w:rsidR="00411487" w:rsidRDefault="00A41341" w:rsidP="0066736A">
      <w:pPr>
        <w:pStyle w:val="ListParagraph"/>
        <w:numPr>
          <w:ilvl w:val="0"/>
          <w:numId w:val="28"/>
        </w:numPr>
        <w:tabs>
          <w:tab w:val="left" w:pos="2880"/>
        </w:tabs>
        <w:spacing w:after="160" w:line="259" w:lineRule="auto"/>
      </w:pPr>
      <w:r>
        <w:t>System displays the data</w:t>
      </w:r>
      <w:r w:rsidR="00411487">
        <w:t>.</w:t>
      </w:r>
    </w:p>
    <w:p w14:paraId="29109E1A" w14:textId="77777777" w:rsidR="00D657F9" w:rsidRDefault="00D657F9" w:rsidP="00D657F9">
      <w:pPr>
        <w:tabs>
          <w:tab w:val="left" w:pos="2880"/>
        </w:tabs>
        <w:ind w:left="360"/>
      </w:pPr>
      <w:r>
        <w:t xml:space="preserve">5a No data available. </w:t>
      </w:r>
    </w:p>
    <w:p w14:paraId="7D8E1F96" w14:textId="77777777" w:rsidR="00D657F9" w:rsidRDefault="00D657F9" w:rsidP="00D657F9">
      <w:pPr>
        <w:pStyle w:val="ListParagraph"/>
        <w:numPr>
          <w:ilvl w:val="0"/>
          <w:numId w:val="55"/>
        </w:numPr>
        <w:tabs>
          <w:tab w:val="left" w:pos="2880"/>
        </w:tabs>
        <w:spacing w:after="160" w:line="259" w:lineRule="auto"/>
      </w:pPr>
      <w:r>
        <w:t>System generates empty chart.</w:t>
      </w:r>
    </w:p>
    <w:p w14:paraId="505EBD05" w14:textId="77777777" w:rsidR="00D657F9" w:rsidRDefault="00D657F9" w:rsidP="00D657F9">
      <w:pPr>
        <w:pStyle w:val="ListParagraph"/>
        <w:numPr>
          <w:ilvl w:val="0"/>
          <w:numId w:val="55"/>
        </w:numPr>
        <w:tabs>
          <w:tab w:val="left" w:pos="2880"/>
        </w:tabs>
        <w:spacing w:after="160" w:line="259" w:lineRule="auto"/>
      </w:pPr>
      <w:r>
        <w:t>End of case.</w:t>
      </w:r>
    </w:p>
    <w:p w14:paraId="452DC70C" w14:textId="77777777" w:rsidR="00D657F9" w:rsidRDefault="00D657F9" w:rsidP="00D657F9">
      <w:pPr>
        <w:tabs>
          <w:tab w:val="left" w:pos="2880"/>
        </w:tabs>
        <w:spacing w:after="160" w:line="259" w:lineRule="auto"/>
      </w:pPr>
    </w:p>
    <w:p w14:paraId="4A0BAEE7" w14:textId="77777777" w:rsidR="00411487" w:rsidRDefault="00411487">
      <w:r>
        <w:br w:type="page"/>
      </w:r>
    </w:p>
    <w:p w14:paraId="06B2A580" w14:textId="19764BDA" w:rsidR="003B0E4F" w:rsidRDefault="00DD5B36" w:rsidP="00AD7253">
      <w:pPr>
        <w:pStyle w:val="Heading1"/>
      </w:pPr>
      <w:bookmarkStart w:id="5" w:name="_Toc34051822"/>
      <w:r>
        <w:lastRenderedPageBreak/>
        <w:t>Wireframes</w:t>
      </w:r>
      <w:bookmarkEnd w:id="5"/>
    </w:p>
    <w:p w14:paraId="1D74B47A" w14:textId="6FE22388" w:rsidR="008A6820" w:rsidRDefault="008A6820" w:rsidP="008A6820">
      <w:r>
        <w:t>In order to provide an idea what the application will look like</w:t>
      </w:r>
      <w:r w:rsidR="00A53CBB">
        <w:t>,</w:t>
      </w:r>
      <w:r>
        <w:t xml:space="preserve"> several sketches of wireframes have been made. This serves as a </w:t>
      </w:r>
      <w:r w:rsidR="00782C76">
        <w:t>transfer</w:t>
      </w:r>
      <w:r>
        <w:t xml:space="preserve"> of the earlier mentioned functionality into graphical look for the user.</w:t>
      </w:r>
    </w:p>
    <w:p w14:paraId="2221766D" w14:textId="3BDED627" w:rsidR="008A6820" w:rsidRPr="008A6820" w:rsidRDefault="008A6820" w:rsidP="008A6820">
      <w:r>
        <w:t xml:space="preserve">When running the </w:t>
      </w:r>
      <w:r w:rsidR="003A1ADA">
        <w:t>application,</w:t>
      </w:r>
      <w:r>
        <w:t xml:space="preserve"> the fi</w:t>
      </w:r>
      <w:r w:rsidR="003A1ADA">
        <w:t>r</w:t>
      </w:r>
      <w:r>
        <w:t>st thing any user needs to do is login. Therefore, a login form</w:t>
      </w:r>
      <w:r w:rsidR="003A1ADA">
        <w:t xml:space="preserve"> (see figure below) </w:t>
      </w:r>
      <w:r w:rsidR="0084446B">
        <w:t xml:space="preserve">is </w:t>
      </w:r>
      <w:r w:rsidR="00497D5B">
        <w:t>unified for all users and serves as a gateway to provide di</w:t>
      </w:r>
      <w:r w:rsidR="000400F8">
        <w:t>ff</w:t>
      </w:r>
      <w:r w:rsidR="00497D5B">
        <w:t xml:space="preserve">erent access (functions) for each user (Managers, Administration employees and Floor employees). </w:t>
      </w:r>
      <w:r w:rsidR="0084446B">
        <w:t xml:space="preserve"> </w:t>
      </w:r>
    </w:p>
    <w:p w14:paraId="120B9EC7" w14:textId="275332D4" w:rsidR="000400F8" w:rsidRDefault="008A6820" w:rsidP="00152D47">
      <w:pPr>
        <w:pStyle w:val="Default"/>
        <w:keepNext/>
        <w:numPr>
          <w:ilvl w:val="1"/>
          <w:numId w:val="11"/>
        </w:numPr>
      </w:pPr>
      <w:r>
        <w:rPr>
          <w:noProof/>
        </w:rPr>
        <w:drawing>
          <wp:inline distT="0" distB="0" distL="0" distR="0" wp14:anchorId="4A41B519" wp14:editId="1D9A76DB">
            <wp:extent cx="1902454" cy="2247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242" cy="2261828"/>
                    </a:xfrm>
                    <a:prstGeom prst="rect">
                      <a:avLst/>
                    </a:prstGeom>
                  </pic:spPr>
                </pic:pic>
              </a:graphicData>
            </a:graphic>
          </wp:inline>
        </w:drawing>
      </w:r>
    </w:p>
    <w:p w14:paraId="7099B98A" w14:textId="78DFE934" w:rsidR="00AB2683" w:rsidRDefault="008A6820" w:rsidP="00152D47">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1</w:t>
      </w:r>
      <w:r w:rsidR="00272EDC">
        <w:rPr>
          <w:noProof/>
        </w:rPr>
        <w:fldChar w:fldCharType="end"/>
      </w:r>
      <w:r>
        <w:t>.Login form layout</w:t>
      </w:r>
    </w:p>
    <w:p w14:paraId="34D44BA1" w14:textId="77777777" w:rsidR="00782C76" w:rsidRPr="00782C76" w:rsidRDefault="00782C76" w:rsidP="00782C76"/>
    <w:p w14:paraId="50BC10B3" w14:textId="1038FF43" w:rsidR="00782C76" w:rsidRPr="00782C76" w:rsidRDefault="00782C76" w:rsidP="00782C76">
      <w:pPr>
        <w:pStyle w:val="Heading2"/>
      </w:pPr>
      <w:bookmarkStart w:id="6" w:name="_Toc34051823"/>
      <w:r>
        <w:t>Management view</w:t>
      </w:r>
      <w:bookmarkEnd w:id="6"/>
    </w:p>
    <w:p w14:paraId="18654189" w14:textId="0ACFEB1A" w:rsidR="00591A8E" w:rsidRDefault="000400F8" w:rsidP="00591A8E">
      <w:r>
        <w:t xml:space="preserve">If a user is a </w:t>
      </w:r>
      <w:proofErr w:type="gramStart"/>
      <w:r>
        <w:t>Manager</w:t>
      </w:r>
      <w:proofErr w:type="gramEnd"/>
      <w:r>
        <w:t xml:space="preserve">, after submitting his credentials, the form with </w:t>
      </w:r>
      <w:r w:rsidR="00B55358">
        <w:t>different s</w:t>
      </w:r>
      <w:r>
        <w:t>tatistic</w:t>
      </w:r>
      <w:r w:rsidR="00B55358">
        <w:t>s options</w:t>
      </w:r>
      <w:r>
        <w:t xml:space="preserve"> will appear.</w:t>
      </w:r>
      <w:r w:rsidR="00591A8E">
        <w:t xml:space="preserve"> Each option will generate appropriate graph based on the </w:t>
      </w:r>
      <w:r w:rsidR="00B55358">
        <w:t>selection made</w:t>
      </w:r>
      <w:r w:rsidR="00591A8E">
        <w:t xml:space="preserve">. </w:t>
      </w:r>
    </w:p>
    <w:p w14:paraId="53679E01" w14:textId="77777777" w:rsidR="00782C76" w:rsidRDefault="00F5790A" w:rsidP="00782C76">
      <w:pPr>
        <w:keepNext/>
        <w:ind w:firstLine="0"/>
      </w:pPr>
      <w:r>
        <w:rPr>
          <w:noProof/>
        </w:rPr>
        <w:lastRenderedPageBreak/>
        <w:drawing>
          <wp:inline distT="0" distB="0" distL="0" distR="0" wp14:anchorId="1E691BF6" wp14:editId="1CE80EFC">
            <wp:extent cx="5593080" cy="3122803"/>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656" cy="3127033"/>
                    </a:xfrm>
                    <a:prstGeom prst="rect">
                      <a:avLst/>
                    </a:prstGeom>
                    <a:noFill/>
                    <a:ln>
                      <a:noFill/>
                    </a:ln>
                  </pic:spPr>
                </pic:pic>
              </a:graphicData>
            </a:graphic>
          </wp:inline>
        </w:drawing>
      </w:r>
    </w:p>
    <w:p w14:paraId="25B21D2A" w14:textId="5019B9C3" w:rsidR="00F5790A" w:rsidRDefault="00782C76" w:rsidP="00782C76">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2</w:t>
      </w:r>
      <w:r w:rsidR="00272EDC">
        <w:rPr>
          <w:noProof/>
        </w:rPr>
        <w:fldChar w:fldCharType="end"/>
      </w:r>
      <w:r>
        <w:t>.Sales overview section representing product sales growth</w:t>
      </w:r>
    </w:p>
    <w:p w14:paraId="1ED9535A" w14:textId="77777777" w:rsidR="00782C76" w:rsidRPr="00782C76" w:rsidRDefault="00782C76" w:rsidP="00782C76"/>
    <w:p w14:paraId="28861875" w14:textId="77777777" w:rsidR="00782C76" w:rsidRDefault="00F5790A" w:rsidP="00782C76">
      <w:pPr>
        <w:keepNext/>
        <w:ind w:firstLine="0"/>
      </w:pPr>
      <w:r>
        <w:rPr>
          <w:noProof/>
        </w:rPr>
        <w:drawing>
          <wp:inline distT="0" distB="0" distL="0" distR="0" wp14:anchorId="4EEE89A3" wp14:editId="5CB4101C">
            <wp:extent cx="5943600" cy="3307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2CBB8A94" w14:textId="760135B8" w:rsidR="00F5790A" w:rsidRDefault="00782C76" w:rsidP="00782C76">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3</w:t>
      </w:r>
      <w:r w:rsidR="00272EDC">
        <w:rPr>
          <w:noProof/>
        </w:rPr>
        <w:fldChar w:fldCharType="end"/>
      </w:r>
      <w:r>
        <w:t>. Employee Performance statistics representing employee attendance</w:t>
      </w:r>
    </w:p>
    <w:p w14:paraId="45A0CF85" w14:textId="77777777" w:rsidR="00782C76" w:rsidRDefault="00F5790A" w:rsidP="00782C76">
      <w:pPr>
        <w:keepNext/>
        <w:ind w:firstLine="0"/>
      </w:pPr>
      <w:r>
        <w:rPr>
          <w:noProof/>
        </w:rPr>
        <w:lastRenderedPageBreak/>
        <w:drawing>
          <wp:inline distT="0" distB="0" distL="0" distR="0" wp14:anchorId="7006EE2F" wp14:editId="4F4372DC">
            <wp:extent cx="5875020" cy="3297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202" cy="3299580"/>
                    </a:xfrm>
                    <a:prstGeom prst="rect">
                      <a:avLst/>
                    </a:prstGeom>
                    <a:noFill/>
                    <a:ln>
                      <a:noFill/>
                    </a:ln>
                  </pic:spPr>
                </pic:pic>
              </a:graphicData>
            </a:graphic>
          </wp:inline>
        </w:drawing>
      </w:r>
    </w:p>
    <w:p w14:paraId="38768DB7" w14:textId="0726C6E4" w:rsidR="000400F8" w:rsidRDefault="00782C76" w:rsidP="00782C76">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4</w:t>
      </w:r>
      <w:r w:rsidR="00272EDC">
        <w:rPr>
          <w:noProof/>
        </w:rPr>
        <w:fldChar w:fldCharType="end"/>
      </w:r>
      <w:r>
        <w:t>. Employee growth</w:t>
      </w:r>
    </w:p>
    <w:p w14:paraId="0B912494" w14:textId="1218536E" w:rsidR="00782C76" w:rsidRDefault="00782C76" w:rsidP="00782C76"/>
    <w:p w14:paraId="4A455C22" w14:textId="27A5BEB7" w:rsidR="00782C76" w:rsidRPr="00782C76" w:rsidRDefault="00782C76" w:rsidP="00782C76">
      <w:pPr>
        <w:pStyle w:val="Heading2"/>
      </w:pPr>
      <w:bookmarkStart w:id="7" w:name="_Toc34051824"/>
      <w:r>
        <w:t>Administrative Employee view</w:t>
      </w:r>
      <w:bookmarkEnd w:id="7"/>
    </w:p>
    <w:p w14:paraId="72171F85" w14:textId="2748DB34" w:rsidR="00F5790A" w:rsidRDefault="00F5790A" w:rsidP="00F5790A">
      <w:r>
        <w:t xml:space="preserve">If a user is an </w:t>
      </w:r>
      <w:proofErr w:type="gramStart"/>
      <w:r>
        <w:t>Administrative</w:t>
      </w:r>
      <w:proofErr w:type="gramEnd"/>
      <w:r>
        <w:t xml:space="preserve"> employee, below menu will appear first. Each option provides different </w:t>
      </w:r>
      <w:r w:rsidR="00F61CCC">
        <w:t>features</w:t>
      </w:r>
      <w:r>
        <w:t>.</w:t>
      </w:r>
    </w:p>
    <w:p w14:paraId="1E1FA7F7" w14:textId="28B8912E" w:rsidR="00F5790A" w:rsidRDefault="00F5790A" w:rsidP="00152D47">
      <w:pPr>
        <w:keepNext/>
        <w:ind w:firstLine="0"/>
      </w:pPr>
      <w:r>
        <w:rPr>
          <w:noProof/>
        </w:rPr>
        <w:drawing>
          <wp:inline distT="0" distB="0" distL="0" distR="0" wp14:anchorId="4BA64ACE" wp14:editId="13052DDE">
            <wp:extent cx="4716780" cy="242641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2686" cy="2444890"/>
                    </a:xfrm>
                    <a:prstGeom prst="rect">
                      <a:avLst/>
                    </a:prstGeom>
                    <a:noFill/>
                    <a:ln>
                      <a:noFill/>
                    </a:ln>
                  </pic:spPr>
                </pic:pic>
              </a:graphicData>
            </a:graphic>
          </wp:inline>
        </w:drawing>
      </w:r>
    </w:p>
    <w:p w14:paraId="61823333" w14:textId="17AAA191" w:rsidR="00862BFF" w:rsidRDefault="00152D47" w:rsidP="00152D47">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5</w:t>
      </w:r>
      <w:r w:rsidR="00272EDC">
        <w:rPr>
          <w:noProof/>
        </w:rPr>
        <w:fldChar w:fldCharType="end"/>
      </w:r>
      <w:r>
        <w:t>. Administrative employee view menu option</w:t>
      </w:r>
    </w:p>
    <w:p w14:paraId="6256A3ED" w14:textId="4ED01BDF" w:rsidR="00F5790A" w:rsidRDefault="00862BFF" w:rsidP="00F5790A">
      <w:r>
        <w:lastRenderedPageBreak/>
        <w:t xml:space="preserve">Employees </w:t>
      </w:r>
      <w:r w:rsidR="00591A8E">
        <w:t>Section allows</w:t>
      </w:r>
      <w:r w:rsidR="009A604B">
        <w:t xml:space="preserve"> </w:t>
      </w:r>
      <w:proofErr w:type="gramStart"/>
      <w:r w:rsidR="009A604B">
        <w:t>Administrative</w:t>
      </w:r>
      <w:proofErr w:type="gramEnd"/>
      <w:r w:rsidR="009A604B">
        <w:t xml:space="preserve"> employee </w:t>
      </w:r>
      <w:r w:rsidR="00591A8E">
        <w:t xml:space="preserve">to </w:t>
      </w:r>
      <w:r w:rsidR="009A604B">
        <w:t>add</w:t>
      </w:r>
      <w:r w:rsidR="00591A8E">
        <w:t xml:space="preserve"> </w:t>
      </w:r>
      <w:r w:rsidR="009A604B">
        <w:t>new</w:t>
      </w:r>
      <w:r w:rsidR="00F61CCC">
        <w:t xml:space="preserve"> hires</w:t>
      </w:r>
      <w:r w:rsidR="00591A8E">
        <w:t xml:space="preserve">. The username details will eventually be automatically sent to the </w:t>
      </w:r>
      <w:r w:rsidR="001A6A99">
        <w:t>employees’</w:t>
      </w:r>
      <w:r w:rsidR="00591A8E">
        <w:t xml:space="preserve"> email address.</w:t>
      </w:r>
    </w:p>
    <w:p w14:paraId="425AF4A6" w14:textId="77777777" w:rsidR="00F61CCC" w:rsidRDefault="00F61CCC" w:rsidP="00F61CCC">
      <w:pPr>
        <w:keepNext/>
        <w:ind w:firstLine="0"/>
      </w:pPr>
      <w:r>
        <w:rPr>
          <w:noProof/>
        </w:rPr>
        <w:drawing>
          <wp:inline distT="0" distB="0" distL="0" distR="0" wp14:anchorId="31FDEF39" wp14:editId="220CA6DC">
            <wp:extent cx="5022273" cy="3023559"/>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981" cy="3028199"/>
                    </a:xfrm>
                    <a:prstGeom prst="rect">
                      <a:avLst/>
                    </a:prstGeom>
                    <a:noFill/>
                    <a:ln>
                      <a:noFill/>
                    </a:ln>
                  </pic:spPr>
                </pic:pic>
              </a:graphicData>
            </a:graphic>
          </wp:inline>
        </w:drawing>
      </w:r>
    </w:p>
    <w:p w14:paraId="734A2884" w14:textId="3F6D3663" w:rsidR="00994A1B" w:rsidRDefault="00F61CCC" w:rsidP="00F61CCC">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6</w:t>
      </w:r>
      <w:r w:rsidR="00272EDC">
        <w:rPr>
          <w:noProof/>
        </w:rPr>
        <w:fldChar w:fldCharType="end"/>
      </w:r>
      <w:r>
        <w:t>. Option to add a new employee</w:t>
      </w:r>
    </w:p>
    <w:p w14:paraId="2FA72638" w14:textId="66FDDBAE" w:rsidR="001A6A99" w:rsidRDefault="001A6A99" w:rsidP="00152D47">
      <w:pPr>
        <w:ind w:firstLine="0"/>
      </w:pPr>
      <w:r>
        <w:t xml:space="preserve">The update tab enables </w:t>
      </w:r>
      <w:proofErr w:type="gramStart"/>
      <w:r>
        <w:t>Administrative</w:t>
      </w:r>
      <w:proofErr w:type="gramEnd"/>
      <w:r>
        <w:t xml:space="preserve"> employee to update information about an already existing employee. </w:t>
      </w:r>
    </w:p>
    <w:p w14:paraId="401552B4" w14:textId="77777777" w:rsidR="00F61CCC" w:rsidRDefault="00994A1B" w:rsidP="00F61CCC">
      <w:pPr>
        <w:keepNext/>
        <w:ind w:firstLine="0"/>
      </w:pPr>
      <w:r>
        <w:rPr>
          <w:noProof/>
        </w:rPr>
        <w:drawing>
          <wp:inline distT="0" distB="0" distL="0" distR="0" wp14:anchorId="10DA6BA9" wp14:editId="1503EB98">
            <wp:extent cx="4848860" cy="2910509"/>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108"/>
                    <a:stretch/>
                  </pic:blipFill>
                  <pic:spPr bwMode="auto">
                    <a:xfrm>
                      <a:off x="0" y="0"/>
                      <a:ext cx="4873713" cy="2925427"/>
                    </a:xfrm>
                    <a:prstGeom prst="rect">
                      <a:avLst/>
                    </a:prstGeom>
                    <a:noFill/>
                    <a:ln>
                      <a:noFill/>
                    </a:ln>
                    <a:extLst>
                      <a:ext uri="{53640926-AAD7-44D8-BBD7-CCE9431645EC}">
                        <a14:shadowObscured xmlns:a14="http://schemas.microsoft.com/office/drawing/2010/main"/>
                      </a:ext>
                    </a:extLst>
                  </pic:spPr>
                </pic:pic>
              </a:graphicData>
            </a:graphic>
          </wp:inline>
        </w:drawing>
      </w:r>
    </w:p>
    <w:p w14:paraId="47CDA369" w14:textId="56106E27" w:rsidR="00BC26FD" w:rsidRDefault="00F61CCC" w:rsidP="00F61CCC">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7</w:t>
      </w:r>
      <w:r w:rsidR="00272EDC">
        <w:rPr>
          <w:noProof/>
        </w:rPr>
        <w:fldChar w:fldCharType="end"/>
      </w:r>
      <w:r>
        <w:t>. Option to update employee account, filtering employees per department</w:t>
      </w:r>
    </w:p>
    <w:p w14:paraId="5D16BE25" w14:textId="6F68ED79" w:rsidR="001A6A99" w:rsidRDefault="001A6A99" w:rsidP="00591A8E">
      <w:pPr>
        <w:ind w:firstLine="0"/>
      </w:pPr>
      <w:r>
        <w:lastRenderedPageBreak/>
        <w:t>After selecting the employee from the department (double-click) the child form will appear with the view below. It allows to edit any fields about the employee</w:t>
      </w:r>
      <w:r w:rsidR="00B9515D">
        <w:t xml:space="preserve"> and updates the database</w:t>
      </w:r>
      <w:r>
        <w:t>.</w:t>
      </w:r>
    </w:p>
    <w:p w14:paraId="76003352" w14:textId="77777777" w:rsidR="00F61CCC" w:rsidRDefault="00994A1B" w:rsidP="00F61CCC">
      <w:pPr>
        <w:keepNext/>
        <w:ind w:firstLine="0"/>
      </w:pPr>
      <w:r>
        <w:rPr>
          <w:noProof/>
        </w:rPr>
        <w:drawing>
          <wp:inline distT="0" distB="0" distL="0" distR="0" wp14:anchorId="746D8A3C" wp14:editId="1B5040A8">
            <wp:extent cx="5521036" cy="29433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8046" cy="2947110"/>
                    </a:xfrm>
                    <a:prstGeom prst="rect">
                      <a:avLst/>
                    </a:prstGeom>
                    <a:noFill/>
                    <a:ln>
                      <a:noFill/>
                    </a:ln>
                  </pic:spPr>
                </pic:pic>
              </a:graphicData>
            </a:graphic>
          </wp:inline>
        </w:drawing>
      </w:r>
    </w:p>
    <w:p w14:paraId="58812343" w14:textId="7A4C4C73" w:rsidR="00BC26FD" w:rsidRDefault="00F61CCC" w:rsidP="00F61CCC">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8</w:t>
      </w:r>
      <w:r w:rsidR="00272EDC">
        <w:rPr>
          <w:noProof/>
        </w:rPr>
        <w:fldChar w:fldCharType="end"/>
      </w:r>
      <w:r>
        <w:t>. Child form to apply changes to an existing account</w:t>
      </w:r>
    </w:p>
    <w:p w14:paraId="63469624" w14:textId="77777777" w:rsidR="00F61CCC" w:rsidRPr="00F61CCC" w:rsidRDefault="00F61CCC" w:rsidP="00F61CCC"/>
    <w:p w14:paraId="780E5EF8" w14:textId="18585371" w:rsidR="009D668C" w:rsidRDefault="009D668C" w:rsidP="00591A8E">
      <w:pPr>
        <w:ind w:firstLine="0"/>
      </w:pPr>
      <w:r>
        <w:t xml:space="preserve">The Deactivate tab allows to disable employee account in case of employee retiring, quitting or getting fired. </w:t>
      </w:r>
    </w:p>
    <w:p w14:paraId="3D208A28" w14:textId="77777777" w:rsidR="00F61CCC" w:rsidRDefault="00591A8E" w:rsidP="00F61CCC">
      <w:pPr>
        <w:keepNext/>
        <w:ind w:firstLine="0"/>
      </w:pPr>
      <w:r>
        <w:rPr>
          <w:noProof/>
        </w:rPr>
        <w:drawing>
          <wp:inline distT="0" distB="0" distL="0" distR="0" wp14:anchorId="767DDEF2" wp14:editId="16BF0EF7">
            <wp:extent cx="4820954" cy="26046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6247" cy="2607515"/>
                    </a:xfrm>
                    <a:prstGeom prst="rect">
                      <a:avLst/>
                    </a:prstGeom>
                    <a:noFill/>
                    <a:ln>
                      <a:noFill/>
                    </a:ln>
                  </pic:spPr>
                </pic:pic>
              </a:graphicData>
            </a:graphic>
          </wp:inline>
        </w:drawing>
      </w:r>
    </w:p>
    <w:p w14:paraId="216502E9" w14:textId="23388DCE" w:rsidR="00591A8E" w:rsidRDefault="00F61CCC" w:rsidP="00F61CCC">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9</w:t>
      </w:r>
      <w:r w:rsidR="00272EDC">
        <w:rPr>
          <w:noProof/>
        </w:rPr>
        <w:fldChar w:fldCharType="end"/>
      </w:r>
      <w:r>
        <w:t>. Option to deactivate an existing employee account</w:t>
      </w:r>
    </w:p>
    <w:p w14:paraId="567EA121" w14:textId="77777777" w:rsidR="00F61CCC" w:rsidRPr="00F61CCC" w:rsidRDefault="00F61CCC" w:rsidP="00F61CCC"/>
    <w:p w14:paraId="75E74D9A" w14:textId="12A596A1" w:rsidR="00DB1224" w:rsidRDefault="009D668C" w:rsidP="009D668C">
      <w:pPr>
        <w:ind w:firstLine="0"/>
      </w:pPr>
      <w:r>
        <w:t xml:space="preserve">In the </w:t>
      </w:r>
      <w:r w:rsidR="00862BFF">
        <w:t>Shifts</w:t>
      </w:r>
      <w:r>
        <w:t xml:space="preserve"> section </w:t>
      </w:r>
      <w:proofErr w:type="gramStart"/>
      <w:r w:rsidR="009A604B">
        <w:t>Administrative</w:t>
      </w:r>
      <w:proofErr w:type="gramEnd"/>
      <w:r w:rsidR="009A604B">
        <w:t xml:space="preserve"> employee </w:t>
      </w:r>
      <w:r w:rsidR="00DB1224">
        <w:t>can generate schedule for Floor employee</w:t>
      </w:r>
      <w:r w:rsidR="00F61CCC">
        <w:t xml:space="preserve">s per department </w:t>
      </w:r>
      <w:r>
        <w:t>one day at a time.</w:t>
      </w:r>
    </w:p>
    <w:p w14:paraId="72191BC3" w14:textId="77777777" w:rsidR="00F61CCC" w:rsidRDefault="00B55358" w:rsidP="00F61CCC">
      <w:pPr>
        <w:keepNext/>
        <w:tabs>
          <w:tab w:val="left" w:pos="1080"/>
        </w:tabs>
        <w:ind w:firstLine="0"/>
      </w:pPr>
      <w:r>
        <w:rPr>
          <w:noProof/>
        </w:rPr>
        <w:drawing>
          <wp:inline distT="0" distB="0" distL="0" distR="0" wp14:anchorId="61A6810B" wp14:editId="24722C59">
            <wp:extent cx="5369183" cy="3636819"/>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6590" cy="3662157"/>
                    </a:xfrm>
                    <a:prstGeom prst="rect">
                      <a:avLst/>
                    </a:prstGeom>
                    <a:noFill/>
                    <a:ln>
                      <a:noFill/>
                    </a:ln>
                  </pic:spPr>
                </pic:pic>
              </a:graphicData>
            </a:graphic>
          </wp:inline>
        </w:drawing>
      </w:r>
    </w:p>
    <w:p w14:paraId="4E250369" w14:textId="02644C51" w:rsidR="00F61CCC" w:rsidRDefault="00F61CCC" w:rsidP="00F61CCC">
      <w:pPr>
        <w:pStyle w:val="Caption"/>
      </w:pPr>
      <w:r>
        <w:t xml:space="preserve">Figure </w:t>
      </w:r>
      <w:r w:rsidR="00272EDC">
        <w:fldChar w:fldCharType="begin"/>
      </w:r>
      <w:r w:rsidR="00272EDC">
        <w:instrText xml:space="preserve"> SEQ Figure \* ARABIC </w:instrText>
      </w:r>
      <w:r w:rsidR="00272EDC">
        <w:fldChar w:fldCharType="separate"/>
      </w:r>
      <w:r w:rsidR="00AE77A2">
        <w:rPr>
          <w:noProof/>
        </w:rPr>
        <w:t>10</w:t>
      </w:r>
      <w:r w:rsidR="00272EDC">
        <w:rPr>
          <w:noProof/>
        </w:rPr>
        <w:fldChar w:fldCharType="end"/>
      </w:r>
      <w:r>
        <w:t>. Option to generate schedule</w:t>
      </w:r>
    </w:p>
    <w:p w14:paraId="5CD075F9" w14:textId="77777777" w:rsidR="00A22B22" w:rsidRPr="00A22B22" w:rsidRDefault="00A22B22" w:rsidP="00A22B22"/>
    <w:p w14:paraId="2E337963" w14:textId="5E4E6027" w:rsidR="00F5790A" w:rsidRDefault="00F5790A" w:rsidP="00F5790A">
      <w:pPr>
        <w:ind w:firstLine="0"/>
      </w:pPr>
      <w:r>
        <w:t>The Products section enables adding new products</w:t>
      </w:r>
      <w:r w:rsidR="00AE77A2">
        <w:t xml:space="preserve"> to the database. When the new product is </w:t>
      </w:r>
      <w:proofErr w:type="gramStart"/>
      <w:r w:rsidR="00AE77A2">
        <w:t>added</w:t>
      </w:r>
      <w:proofErr w:type="gramEnd"/>
      <w:r w:rsidR="00AE77A2">
        <w:t xml:space="preserve"> an automated notification is send to Floor employees view. The right-side panel shows how employees managed the notifications sent by Administration team (i.e. whether the stock has been replenished, message received, any action taken regarding the notification). </w:t>
      </w:r>
    </w:p>
    <w:p w14:paraId="0838F7C8" w14:textId="77777777" w:rsidR="00AE77A2" w:rsidRDefault="00F5790A" w:rsidP="00AE77A2">
      <w:pPr>
        <w:keepNext/>
        <w:ind w:firstLine="0"/>
      </w:pPr>
      <w:r>
        <w:rPr>
          <w:noProof/>
        </w:rPr>
        <w:lastRenderedPageBreak/>
        <w:drawing>
          <wp:inline distT="0" distB="0" distL="0" distR="0" wp14:anchorId="113C9C2C" wp14:editId="31514B35">
            <wp:extent cx="5501105" cy="2791691"/>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2624" cy="2807686"/>
                    </a:xfrm>
                    <a:prstGeom prst="rect">
                      <a:avLst/>
                    </a:prstGeom>
                    <a:noFill/>
                    <a:ln>
                      <a:noFill/>
                    </a:ln>
                  </pic:spPr>
                </pic:pic>
              </a:graphicData>
            </a:graphic>
          </wp:inline>
        </w:drawing>
      </w:r>
    </w:p>
    <w:p w14:paraId="7D834401" w14:textId="43FC65CA" w:rsidR="00F5790A" w:rsidRDefault="00AE77A2" w:rsidP="00AE77A2">
      <w:pPr>
        <w:pStyle w:val="Caption"/>
      </w:pPr>
      <w:r>
        <w:t xml:space="preserve">Figure </w:t>
      </w:r>
      <w:r w:rsidR="00272EDC">
        <w:fldChar w:fldCharType="begin"/>
      </w:r>
      <w:r w:rsidR="00272EDC">
        <w:instrText xml:space="preserve"> SEQ Figure \* ARABIC </w:instrText>
      </w:r>
      <w:r w:rsidR="00272EDC">
        <w:fldChar w:fldCharType="separate"/>
      </w:r>
      <w:r>
        <w:rPr>
          <w:noProof/>
        </w:rPr>
        <w:t>11</w:t>
      </w:r>
      <w:r w:rsidR="00272EDC">
        <w:rPr>
          <w:noProof/>
        </w:rPr>
        <w:fldChar w:fldCharType="end"/>
      </w:r>
      <w:r>
        <w:t>. Option to add new products</w:t>
      </w:r>
    </w:p>
    <w:p w14:paraId="44D9C31C" w14:textId="77777777" w:rsidR="00C931D4" w:rsidRPr="00C931D4" w:rsidRDefault="00C931D4" w:rsidP="00C931D4"/>
    <w:p w14:paraId="25224165" w14:textId="2CAF65EE" w:rsidR="00F5790A" w:rsidRDefault="00F5790A" w:rsidP="00AE77A2">
      <w:pPr>
        <w:ind w:firstLine="0"/>
      </w:pPr>
      <w:r>
        <w:t>Overview section is for employee performance statistics only. It has option to view the chart per department and per employee.</w:t>
      </w:r>
    </w:p>
    <w:p w14:paraId="4C10CBC0" w14:textId="77777777" w:rsidR="00AE77A2" w:rsidRDefault="00994A1B" w:rsidP="00AE77A2">
      <w:pPr>
        <w:keepNext/>
        <w:ind w:firstLine="0"/>
      </w:pPr>
      <w:r>
        <w:rPr>
          <w:noProof/>
        </w:rPr>
        <w:drawing>
          <wp:inline distT="0" distB="0" distL="0" distR="0" wp14:anchorId="64ABA256" wp14:editId="7A291EDD">
            <wp:extent cx="5514109" cy="3265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1046" cy="3269568"/>
                    </a:xfrm>
                    <a:prstGeom prst="rect">
                      <a:avLst/>
                    </a:prstGeom>
                    <a:noFill/>
                    <a:ln>
                      <a:noFill/>
                    </a:ln>
                  </pic:spPr>
                </pic:pic>
              </a:graphicData>
            </a:graphic>
          </wp:inline>
        </w:drawing>
      </w:r>
    </w:p>
    <w:p w14:paraId="603DC5CC" w14:textId="3D709499" w:rsidR="00AE77A2" w:rsidRDefault="00AE77A2" w:rsidP="00AE77A2">
      <w:pPr>
        <w:pStyle w:val="Caption"/>
      </w:pPr>
      <w:r>
        <w:t xml:space="preserve">Figure </w:t>
      </w:r>
      <w:r w:rsidR="00272EDC">
        <w:fldChar w:fldCharType="begin"/>
      </w:r>
      <w:r w:rsidR="00272EDC">
        <w:instrText xml:space="preserve"> SEQ Figure \* ARABIC </w:instrText>
      </w:r>
      <w:r w:rsidR="00272EDC">
        <w:fldChar w:fldCharType="separate"/>
      </w:r>
      <w:r>
        <w:rPr>
          <w:noProof/>
        </w:rPr>
        <w:t>12</w:t>
      </w:r>
      <w:r w:rsidR="00272EDC">
        <w:rPr>
          <w:noProof/>
        </w:rPr>
        <w:fldChar w:fldCharType="end"/>
      </w:r>
      <w:r>
        <w:t>. Employee Performance overview option</w:t>
      </w:r>
    </w:p>
    <w:p w14:paraId="15C919E9" w14:textId="177CC4FB" w:rsidR="00AE77A2" w:rsidRPr="00AE77A2" w:rsidRDefault="00AE77A2" w:rsidP="00AE77A2">
      <w:pPr>
        <w:pStyle w:val="Heading2"/>
      </w:pPr>
      <w:bookmarkStart w:id="8" w:name="_Toc34051825"/>
      <w:r>
        <w:lastRenderedPageBreak/>
        <w:t>Shop Floor Employees</w:t>
      </w:r>
      <w:bookmarkEnd w:id="8"/>
    </w:p>
    <w:p w14:paraId="09F7C5E1" w14:textId="77777777" w:rsidR="008A4731" w:rsidRDefault="00270837" w:rsidP="00270837">
      <w:r>
        <w:t xml:space="preserve">Last view is for the shop Floor workers to perform their daily duties. First, they can pick the department they are stationed to work at. In the same section they can access their schedule. </w:t>
      </w:r>
    </w:p>
    <w:p w14:paraId="135C8416" w14:textId="77777777" w:rsidR="00AE77A2" w:rsidRDefault="008A4731" w:rsidP="00AE77A2">
      <w:pPr>
        <w:keepNext/>
        <w:ind w:firstLine="0"/>
      </w:pPr>
      <w:r>
        <w:rPr>
          <w:noProof/>
        </w:rPr>
        <w:drawing>
          <wp:inline distT="0" distB="0" distL="0" distR="0" wp14:anchorId="241110C8" wp14:editId="697E6764">
            <wp:extent cx="4329545" cy="2231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096" cy="2240376"/>
                    </a:xfrm>
                    <a:prstGeom prst="rect">
                      <a:avLst/>
                    </a:prstGeom>
                    <a:noFill/>
                    <a:ln>
                      <a:noFill/>
                    </a:ln>
                  </pic:spPr>
                </pic:pic>
              </a:graphicData>
            </a:graphic>
          </wp:inline>
        </w:drawing>
      </w:r>
    </w:p>
    <w:p w14:paraId="755EE81B" w14:textId="2765970E" w:rsidR="00AE77A2" w:rsidRDefault="00AE77A2" w:rsidP="00BD5742">
      <w:pPr>
        <w:pStyle w:val="Caption"/>
      </w:pPr>
      <w:r>
        <w:t xml:space="preserve">Figure </w:t>
      </w:r>
      <w:r w:rsidR="00272EDC">
        <w:fldChar w:fldCharType="begin"/>
      </w:r>
      <w:r w:rsidR="00272EDC">
        <w:instrText xml:space="preserve"> SEQ Figure \* ARABIC </w:instrText>
      </w:r>
      <w:r w:rsidR="00272EDC">
        <w:fldChar w:fldCharType="separate"/>
      </w:r>
      <w:r>
        <w:rPr>
          <w:noProof/>
        </w:rPr>
        <w:t>13</w:t>
      </w:r>
      <w:r w:rsidR="00272EDC">
        <w:rPr>
          <w:noProof/>
        </w:rPr>
        <w:fldChar w:fldCharType="end"/>
      </w:r>
      <w:r>
        <w:t>. Floor employee view menu</w:t>
      </w:r>
    </w:p>
    <w:p w14:paraId="7F60CD3F" w14:textId="77777777" w:rsidR="001A7661" w:rsidRPr="001A7661" w:rsidRDefault="001A7661" w:rsidP="001A7661"/>
    <w:p w14:paraId="71ECB7CD" w14:textId="331260AC" w:rsidR="00BD5742" w:rsidRDefault="00270837" w:rsidP="008A4731">
      <w:pPr>
        <w:ind w:firstLine="0"/>
      </w:pPr>
      <w:r>
        <w:t xml:space="preserve">After choosing the department the employee has </w:t>
      </w:r>
      <w:r w:rsidR="00AC7E5D">
        <w:t xml:space="preserve">access to product update section (to update product depletion and replenishment) and see messages from </w:t>
      </w:r>
      <w:proofErr w:type="gramStart"/>
      <w:r w:rsidR="00AC7E5D">
        <w:t>Administrative</w:t>
      </w:r>
      <w:proofErr w:type="gramEnd"/>
      <w:r w:rsidR="00AC7E5D">
        <w:t xml:space="preserve"> employees regarding any product changes</w:t>
      </w:r>
      <w:r w:rsidR="00243679">
        <w:t xml:space="preserve"> (right side)</w:t>
      </w:r>
      <w:r w:rsidR="00AC7E5D">
        <w:t>.</w:t>
      </w:r>
      <w:r>
        <w:t xml:space="preserve"> </w:t>
      </w:r>
    </w:p>
    <w:p w14:paraId="600DDD25" w14:textId="77777777" w:rsidR="00AE77A2" w:rsidRDefault="00F5790A" w:rsidP="00AE77A2">
      <w:pPr>
        <w:keepNext/>
        <w:ind w:firstLine="0"/>
      </w:pPr>
      <w:r>
        <w:rPr>
          <w:noProof/>
        </w:rPr>
        <w:drawing>
          <wp:inline distT="0" distB="0" distL="0" distR="0" wp14:anchorId="015E707F" wp14:editId="7771F2D9">
            <wp:extent cx="5188527" cy="270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2773" cy="2715891"/>
                    </a:xfrm>
                    <a:prstGeom prst="rect">
                      <a:avLst/>
                    </a:prstGeom>
                    <a:noFill/>
                    <a:ln>
                      <a:noFill/>
                    </a:ln>
                  </pic:spPr>
                </pic:pic>
              </a:graphicData>
            </a:graphic>
          </wp:inline>
        </w:drawing>
      </w:r>
    </w:p>
    <w:p w14:paraId="352EA6AC" w14:textId="3FFA6D1A" w:rsidR="00E81978" w:rsidRPr="00BD5742" w:rsidRDefault="00AE77A2" w:rsidP="00BD5742">
      <w:pPr>
        <w:pStyle w:val="Caption"/>
      </w:pPr>
      <w:r>
        <w:t xml:space="preserve">Figure </w:t>
      </w:r>
      <w:r w:rsidR="00272EDC">
        <w:fldChar w:fldCharType="begin"/>
      </w:r>
      <w:r w:rsidR="00272EDC">
        <w:instrText xml:space="preserve"> SEQ Figure \* ARABIC </w:instrText>
      </w:r>
      <w:r w:rsidR="00272EDC">
        <w:fldChar w:fldCharType="separate"/>
      </w:r>
      <w:r>
        <w:rPr>
          <w:noProof/>
        </w:rPr>
        <w:t>14</w:t>
      </w:r>
      <w:r w:rsidR="00272EDC">
        <w:rPr>
          <w:noProof/>
        </w:rPr>
        <w:fldChar w:fldCharType="end"/>
      </w:r>
      <w:r>
        <w:t>. Product update for Floor Employees</w:t>
      </w:r>
    </w:p>
    <w:sectPr w:rsidR="00E81978" w:rsidRPr="00BD5742" w:rsidSect="00AB37D8">
      <w:headerReference w:type="default" r:id="rId28"/>
      <w:headerReference w:type="first" r:id="rId29"/>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3F999" w14:textId="77777777" w:rsidR="005A2106" w:rsidRDefault="005A2106">
      <w:pPr>
        <w:spacing w:line="240" w:lineRule="auto"/>
      </w:pPr>
      <w:r>
        <w:separator/>
      </w:r>
    </w:p>
    <w:p w14:paraId="48CB2F3C" w14:textId="77777777" w:rsidR="005A2106" w:rsidRDefault="005A2106"/>
  </w:endnote>
  <w:endnote w:type="continuationSeparator" w:id="0">
    <w:p w14:paraId="692DECE9" w14:textId="77777777" w:rsidR="005A2106" w:rsidRDefault="005A2106">
      <w:pPr>
        <w:spacing w:line="240" w:lineRule="auto"/>
      </w:pPr>
      <w:r>
        <w:continuationSeparator/>
      </w:r>
    </w:p>
    <w:p w14:paraId="21E6A606" w14:textId="77777777" w:rsidR="005A2106" w:rsidRDefault="005A21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C0E66" w14:textId="77777777" w:rsidR="005A2106" w:rsidRDefault="005A2106">
      <w:pPr>
        <w:spacing w:line="240" w:lineRule="auto"/>
      </w:pPr>
      <w:r>
        <w:separator/>
      </w:r>
    </w:p>
    <w:p w14:paraId="53C11DFE" w14:textId="77777777" w:rsidR="005A2106" w:rsidRDefault="005A2106"/>
  </w:footnote>
  <w:footnote w:type="continuationSeparator" w:id="0">
    <w:p w14:paraId="06A7CAEE" w14:textId="77777777" w:rsidR="005A2106" w:rsidRDefault="005A2106">
      <w:pPr>
        <w:spacing w:line="240" w:lineRule="auto"/>
      </w:pPr>
      <w:r>
        <w:continuationSeparator/>
      </w:r>
    </w:p>
    <w:p w14:paraId="6E20C747" w14:textId="77777777" w:rsidR="005A2106" w:rsidRDefault="005A21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26AD" w14:textId="102CEE7D" w:rsidR="00B63A95" w:rsidRDefault="00000000">
    <w:pPr>
      <w:pStyle w:val="Header"/>
    </w:pPr>
    <w:sdt>
      <w:sdtPr>
        <w:alias w:val="Running head"/>
        <w:tag w:val=""/>
        <w:id w:val="12739865"/>
        <w:placeholder>
          <w:docPart w:val="8F927A3B260F42D8B5187F07F97F2F7C"/>
        </w:placeholder>
        <w:dataBinding w:prefixMappings="xmlns:ns0='http://schemas.microsoft.com/office/2006/coverPageProps' " w:xpath="/ns0:CoverPageProperties[1]/ns0:Abstract[1]" w:storeItemID="{55AF091B-3C7A-41E3-B477-F2FDAA23CFDA}"/>
        <w15:appearance w15:val="hidden"/>
        <w:text/>
      </w:sdtPr>
      <w:sdtContent>
        <w:r w:rsidR="00B63A95" w:rsidRPr="00AB37D8">
          <w:t xml:space="preserve">Media Bazaar </w:t>
        </w:r>
        <w:r w:rsidR="00B63A95">
          <w:t>URS</w:t>
        </w:r>
      </w:sdtContent>
    </w:sdt>
    <w:r w:rsidR="00B63A95">
      <w:rPr>
        <w:rStyle w:val="Strong"/>
      </w:rPr>
      <w:ptab w:relativeTo="margin" w:alignment="right" w:leader="none"/>
    </w:r>
    <w:r w:rsidR="00B63A95">
      <w:rPr>
        <w:rStyle w:val="Strong"/>
      </w:rPr>
      <w:fldChar w:fldCharType="begin"/>
    </w:r>
    <w:r w:rsidR="00B63A95">
      <w:rPr>
        <w:rStyle w:val="Strong"/>
      </w:rPr>
      <w:instrText xml:space="preserve"> PAGE   \* MERGEFORMAT </w:instrText>
    </w:r>
    <w:r w:rsidR="00B63A95">
      <w:rPr>
        <w:rStyle w:val="Strong"/>
      </w:rPr>
      <w:fldChar w:fldCharType="separate"/>
    </w:r>
    <w:r w:rsidR="00B63A95">
      <w:rPr>
        <w:rStyle w:val="Strong"/>
        <w:noProof/>
      </w:rPr>
      <w:t>8</w:t>
    </w:r>
    <w:r w:rsidR="00B63A95">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86049" w14:textId="42F945AB" w:rsidR="00B63A95" w:rsidRPr="00AB37D8" w:rsidRDefault="00B63A95">
    <w:pPr>
      <w:pStyle w:val="Header"/>
      <w:rPr>
        <w:rStyle w:val="Strong"/>
        <w:color w:val="FFFFFF" w:themeColor="background1"/>
      </w:rPr>
    </w:pPr>
    <w:r>
      <w:t>Media Bazaar URS</w:t>
    </w:r>
    <w:r>
      <w:rPr>
        <w:rStyle w:val="Strong"/>
      </w:rPr>
      <w:ptab w:relativeTo="margin" w:alignment="right" w:leader="none"/>
    </w:r>
    <w:r w:rsidRPr="00AB37D8">
      <w:rPr>
        <w:rStyle w:val="Strong"/>
        <w:color w:val="FFFFFF" w:themeColor="background1"/>
      </w:rPr>
      <w:fldChar w:fldCharType="begin"/>
    </w:r>
    <w:r w:rsidRPr="00AB37D8">
      <w:rPr>
        <w:rStyle w:val="Strong"/>
        <w:color w:val="FFFFFF" w:themeColor="background1"/>
      </w:rPr>
      <w:instrText xml:space="preserve"> PAGE   \* MERGEFORMAT </w:instrText>
    </w:r>
    <w:r w:rsidRPr="00AB37D8">
      <w:rPr>
        <w:rStyle w:val="Strong"/>
        <w:color w:val="FFFFFF" w:themeColor="background1"/>
      </w:rPr>
      <w:fldChar w:fldCharType="separate"/>
    </w:r>
    <w:r w:rsidRPr="00AB37D8">
      <w:rPr>
        <w:rStyle w:val="Strong"/>
        <w:noProof/>
        <w:color w:val="FFFFFF" w:themeColor="background1"/>
      </w:rPr>
      <w:t>1</w:t>
    </w:r>
    <w:r w:rsidRPr="00AB37D8">
      <w:rPr>
        <w:rStyle w:val="Strong"/>
        <w:noProof/>
        <w:color w:val="FFFFFF" w:themeColor="background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DBEDC1"/>
    <w:multiLevelType w:val="hybridMultilevel"/>
    <w:tmpl w:val="DF1BB1D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03ED455C"/>
    <w:multiLevelType w:val="hybridMultilevel"/>
    <w:tmpl w:val="3528BC06"/>
    <w:lvl w:ilvl="0" w:tplc="B248E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4A13254"/>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DF2D9B"/>
    <w:multiLevelType w:val="hybridMultilevel"/>
    <w:tmpl w:val="BCCC98D2"/>
    <w:lvl w:ilvl="0" w:tplc="2900391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DC6118"/>
    <w:multiLevelType w:val="hybridMultilevel"/>
    <w:tmpl w:val="FB64C7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E920DC"/>
    <w:multiLevelType w:val="hybridMultilevel"/>
    <w:tmpl w:val="AE06A6B6"/>
    <w:lvl w:ilvl="0" w:tplc="28F80E26">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293E91"/>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1355CF"/>
    <w:multiLevelType w:val="hybridMultilevel"/>
    <w:tmpl w:val="62A4B444"/>
    <w:lvl w:ilvl="0" w:tplc="A7829A9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10C3844"/>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E81CD7"/>
    <w:multiLevelType w:val="hybridMultilevel"/>
    <w:tmpl w:val="56DEF73A"/>
    <w:lvl w:ilvl="0" w:tplc="4BAA25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273FD"/>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ED25EA"/>
    <w:multiLevelType w:val="hybridMultilevel"/>
    <w:tmpl w:val="211EC2F2"/>
    <w:lvl w:ilvl="0" w:tplc="CB68E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0A6A3C"/>
    <w:multiLevelType w:val="hybridMultilevel"/>
    <w:tmpl w:val="BF8615A6"/>
    <w:lvl w:ilvl="0" w:tplc="5998A3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7B61E49"/>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C7CCE"/>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CFD1D37"/>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C230CE"/>
    <w:multiLevelType w:val="hybridMultilevel"/>
    <w:tmpl w:val="0E008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EF10487"/>
    <w:multiLevelType w:val="hybridMultilevel"/>
    <w:tmpl w:val="E13AF9F0"/>
    <w:lvl w:ilvl="0" w:tplc="520036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112145"/>
    <w:multiLevelType w:val="hybridMultilevel"/>
    <w:tmpl w:val="3A985C46"/>
    <w:lvl w:ilvl="0" w:tplc="396400F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3DC2DE6"/>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31539F"/>
    <w:multiLevelType w:val="hybridMultilevel"/>
    <w:tmpl w:val="5FE43CE2"/>
    <w:lvl w:ilvl="0" w:tplc="2AF8D9DC">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AD35E76"/>
    <w:multiLevelType w:val="hybridMultilevel"/>
    <w:tmpl w:val="3DB82388"/>
    <w:lvl w:ilvl="0" w:tplc="E340CDD2">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BAE43E1"/>
    <w:multiLevelType w:val="hybridMultilevel"/>
    <w:tmpl w:val="A00C91EA"/>
    <w:lvl w:ilvl="0" w:tplc="2FAE8666">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E021F90"/>
    <w:multiLevelType w:val="hybridMultilevel"/>
    <w:tmpl w:val="35205F06"/>
    <w:lvl w:ilvl="0" w:tplc="F6328BEC">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1E07009"/>
    <w:multiLevelType w:val="hybridMultilevel"/>
    <w:tmpl w:val="F7307B20"/>
    <w:lvl w:ilvl="0" w:tplc="F6328B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4193533"/>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195454"/>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7251F93"/>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81F1102"/>
    <w:multiLevelType w:val="hybridMultilevel"/>
    <w:tmpl w:val="396EB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D7551D7"/>
    <w:multiLevelType w:val="hybridMultilevel"/>
    <w:tmpl w:val="F6860AB6"/>
    <w:lvl w:ilvl="0" w:tplc="14D6A8C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85039D"/>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7F7687"/>
    <w:multiLevelType w:val="hybridMultilevel"/>
    <w:tmpl w:val="9D9014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5E41C7E"/>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E66078"/>
    <w:multiLevelType w:val="hybridMultilevel"/>
    <w:tmpl w:val="6FA80D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70029D8"/>
    <w:multiLevelType w:val="hybridMultilevel"/>
    <w:tmpl w:val="0F44FDB4"/>
    <w:lvl w:ilvl="0" w:tplc="7F64C5FC">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8A54EC1"/>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C91010"/>
    <w:multiLevelType w:val="hybridMultilevel"/>
    <w:tmpl w:val="E52C747A"/>
    <w:lvl w:ilvl="0" w:tplc="D66ECC8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05F2E87"/>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8B4323"/>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89590E"/>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3642147"/>
    <w:multiLevelType w:val="hybridMultilevel"/>
    <w:tmpl w:val="97D89F12"/>
    <w:lvl w:ilvl="0" w:tplc="E8581FCA">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8D850E2"/>
    <w:multiLevelType w:val="hybridMultilevel"/>
    <w:tmpl w:val="66CADD4C"/>
    <w:lvl w:ilvl="0" w:tplc="3DCC48E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C11A8A"/>
    <w:multiLevelType w:val="hybridMultilevel"/>
    <w:tmpl w:val="AEE4DA5C"/>
    <w:lvl w:ilvl="0" w:tplc="A61C2D26">
      <w:start w:val="1"/>
      <w:numFmt w:val="bullet"/>
      <w:lvlText w:val=""/>
      <w:lvlJc w:val="left"/>
      <w:pPr>
        <w:tabs>
          <w:tab w:val="num" w:pos="720"/>
        </w:tabs>
        <w:ind w:left="720" w:hanging="360"/>
      </w:pPr>
      <w:rPr>
        <w:rFonts w:ascii="Wingdings 3" w:hAnsi="Wingdings 3" w:hint="default"/>
      </w:rPr>
    </w:lvl>
    <w:lvl w:ilvl="1" w:tplc="739A5C0C">
      <w:start w:val="1"/>
      <w:numFmt w:val="bullet"/>
      <w:lvlText w:val=""/>
      <w:lvlJc w:val="left"/>
      <w:pPr>
        <w:tabs>
          <w:tab w:val="num" w:pos="1440"/>
        </w:tabs>
        <w:ind w:left="1440" w:hanging="360"/>
      </w:pPr>
      <w:rPr>
        <w:rFonts w:ascii="Wingdings 3" w:hAnsi="Wingdings 3" w:hint="default"/>
      </w:rPr>
    </w:lvl>
    <w:lvl w:ilvl="2" w:tplc="AD22A5DE" w:tentative="1">
      <w:start w:val="1"/>
      <w:numFmt w:val="bullet"/>
      <w:lvlText w:val=""/>
      <w:lvlJc w:val="left"/>
      <w:pPr>
        <w:tabs>
          <w:tab w:val="num" w:pos="2160"/>
        </w:tabs>
        <w:ind w:left="2160" w:hanging="360"/>
      </w:pPr>
      <w:rPr>
        <w:rFonts w:ascii="Wingdings 3" w:hAnsi="Wingdings 3" w:hint="default"/>
      </w:rPr>
    </w:lvl>
    <w:lvl w:ilvl="3" w:tplc="DBB8CC12" w:tentative="1">
      <w:start w:val="1"/>
      <w:numFmt w:val="bullet"/>
      <w:lvlText w:val=""/>
      <w:lvlJc w:val="left"/>
      <w:pPr>
        <w:tabs>
          <w:tab w:val="num" w:pos="2880"/>
        </w:tabs>
        <w:ind w:left="2880" w:hanging="360"/>
      </w:pPr>
      <w:rPr>
        <w:rFonts w:ascii="Wingdings 3" w:hAnsi="Wingdings 3" w:hint="default"/>
      </w:rPr>
    </w:lvl>
    <w:lvl w:ilvl="4" w:tplc="70DC032E" w:tentative="1">
      <w:start w:val="1"/>
      <w:numFmt w:val="bullet"/>
      <w:lvlText w:val=""/>
      <w:lvlJc w:val="left"/>
      <w:pPr>
        <w:tabs>
          <w:tab w:val="num" w:pos="3600"/>
        </w:tabs>
        <w:ind w:left="3600" w:hanging="360"/>
      </w:pPr>
      <w:rPr>
        <w:rFonts w:ascii="Wingdings 3" w:hAnsi="Wingdings 3" w:hint="default"/>
      </w:rPr>
    </w:lvl>
    <w:lvl w:ilvl="5" w:tplc="480C6FCE" w:tentative="1">
      <w:start w:val="1"/>
      <w:numFmt w:val="bullet"/>
      <w:lvlText w:val=""/>
      <w:lvlJc w:val="left"/>
      <w:pPr>
        <w:tabs>
          <w:tab w:val="num" w:pos="4320"/>
        </w:tabs>
        <w:ind w:left="4320" w:hanging="360"/>
      </w:pPr>
      <w:rPr>
        <w:rFonts w:ascii="Wingdings 3" w:hAnsi="Wingdings 3" w:hint="default"/>
      </w:rPr>
    </w:lvl>
    <w:lvl w:ilvl="6" w:tplc="978427EC" w:tentative="1">
      <w:start w:val="1"/>
      <w:numFmt w:val="bullet"/>
      <w:lvlText w:val=""/>
      <w:lvlJc w:val="left"/>
      <w:pPr>
        <w:tabs>
          <w:tab w:val="num" w:pos="5040"/>
        </w:tabs>
        <w:ind w:left="5040" w:hanging="360"/>
      </w:pPr>
      <w:rPr>
        <w:rFonts w:ascii="Wingdings 3" w:hAnsi="Wingdings 3" w:hint="default"/>
      </w:rPr>
    </w:lvl>
    <w:lvl w:ilvl="7" w:tplc="D8E6AA46" w:tentative="1">
      <w:start w:val="1"/>
      <w:numFmt w:val="bullet"/>
      <w:lvlText w:val=""/>
      <w:lvlJc w:val="left"/>
      <w:pPr>
        <w:tabs>
          <w:tab w:val="num" w:pos="5760"/>
        </w:tabs>
        <w:ind w:left="5760" w:hanging="360"/>
      </w:pPr>
      <w:rPr>
        <w:rFonts w:ascii="Wingdings 3" w:hAnsi="Wingdings 3" w:hint="default"/>
      </w:rPr>
    </w:lvl>
    <w:lvl w:ilvl="8" w:tplc="E5769856" w:tentative="1">
      <w:start w:val="1"/>
      <w:numFmt w:val="bullet"/>
      <w:lvlText w:val=""/>
      <w:lvlJc w:val="left"/>
      <w:pPr>
        <w:tabs>
          <w:tab w:val="num" w:pos="6480"/>
        </w:tabs>
        <w:ind w:left="6480" w:hanging="360"/>
      </w:pPr>
      <w:rPr>
        <w:rFonts w:ascii="Wingdings 3" w:hAnsi="Wingdings 3" w:hint="default"/>
      </w:rPr>
    </w:lvl>
  </w:abstractNum>
  <w:abstractNum w:abstractNumId="53" w15:restartNumberingAfterBreak="0">
    <w:nsid w:val="7F6A6225"/>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BE6CDB"/>
    <w:multiLevelType w:val="hybridMultilevel"/>
    <w:tmpl w:val="B0808B8A"/>
    <w:lvl w:ilvl="0" w:tplc="ADAE8E8C">
      <w:start w:val="1"/>
      <w:numFmt w:val="decimal"/>
      <w:lvlText w:val="%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34991388">
    <w:abstractNumId w:val="10"/>
  </w:num>
  <w:num w:numId="2" w16cid:durableId="383414449">
    <w:abstractNumId w:val="8"/>
  </w:num>
  <w:num w:numId="3" w16cid:durableId="1329287212">
    <w:abstractNumId w:val="7"/>
  </w:num>
  <w:num w:numId="4" w16cid:durableId="1697653912">
    <w:abstractNumId w:val="6"/>
  </w:num>
  <w:num w:numId="5" w16cid:durableId="616759395">
    <w:abstractNumId w:val="5"/>
  </w:num>
  <w:num w:numId="6" w16cid:durableId="812648254">
    <w:abstractNumId w:val="9"/>
  </w:num>
  <w:num w:numId="7" w16cid:durableId="385375710">
    <w:abstractNumId w:val="4"/>
  </w:num>
  <w:num w:numId="8" w16cid:durableId="412093515">
    <w:abstractNumId w:val="3"/>
  </w:num>
  <w:num w:numId="9" w16cid:durableId="283193852">
    <w:abstractNumId w:val="2"/>
  </w:num>
  <w:num w:numId="10" w16cid:durableId="950547230">
    <w:abstractNumId w:val="1"/>
  </w:num>
  <w:num w:numId="11" w16cid:durableId="989556196">
    <w:abstractNumId w:val="0"/>
  </w:num>
  <w:num w:numId="12" w16cid:durableId="1535001156">
    <w:abstractNumId w:val="41"/>
  </w:num>
  <w:num w:numId="13" w16cid:durableId="1903523025">
    <w:abstractNumId w:val="43"/>
  </w:num>
  <w:num w:numId="14" w16cid:durableId="1824931556">
    <w:abstractNumId w:val="26"/>
  </w:num>
  <w:num w:numId="15" w16cid:durableId="1658538188">
    <w:abstractNumId w:val="14"/>
  </w:num>
  <w:num w:numId="16" w16cid:durableId="1738815959">
    <w:abstractNumId w:val="32"/>
  </w:num>
  <w:num w:numId="17" w16cid:durableId="607202279">
    <w:abstractNumId w:val="49"/>
  </w:num>
  <w:num w:numId="18" w16cid:durableId="1995255934">
    <w:abstractNumId w:val="17"/>
  </w:num>
  <w:num w:numId="19" w16cid:durableId="1423723382">
    <w:abstractNumId w:val="28"/>
  </w:num>
  <w:num w:numId="20" w16cid:durableId="1701739097">
    <w:abstractNumId w:val="33"/>
  </w:num>
  <w:num w:numId="21" w16cid:durableId="2127305881">
    <w:abstractNumId w:val="34"/>
  </w:num>
  <w:num w:numId="22" w16cid:durableId="1868714351">
    <w:abstractNumId w:val="54"/>
  </w:num>
  <w:num w:numId="23" w16cid:durableId="1940681103">
    <w:abstractNumId w:val="31"/>
  </w:num>
  <w:num w:numId="24" w16cid:durableId="1472135585">
    <w:abstractNumId w:val="30"/>
  </w:num>
  <w:num w:numId="25" w16cid:durableId="327487111">
    <w:abstractNumId w:val="50"/>
  </w:num>
  <w:num w:numId="26" w16cid:durableId="121658417">
    <w:abstractNumId w:val="15"/>
  </w:num>
  <w:num w:numId="27" w16cid:durableId="1710716303">
    <w:abstractNumId w:val="44"/>
  </w:num>
  <w:num w:numId="28" w16cid:durableId="87048975">
    <w:abstractNumId w:val="13"/>
  </w:num>
  <w:num w:numId="29" w16cid:durableId="2139492527">
    <w:abstractNumId w:val="11"/>
  </w:num>
  <w:num w:numId="30" w16cid:durableId="2071463317">
    <w:abstractNumId w:val="46"/>
  </w:num>
  <w:num w:numId="31" w16cid:durableId="382364360">
    <w:abstractNumId w:val="51"/>
  </w:num>
  <w:num w:numId="32" w16cid:durableId="1716659351">
    <w:abstractNumId w:val="19"/>
  </w:num>
  <w:num w:numId="33" w16cid:durableId="255284215">
    <w:abstractNumId w:val="42"/>
  </w:num>
  <w:num w:numId="34" w16cid:durableId="719786353">
    <w:abstractNumId w:val="21"/>
  </w:num>
  <w:num w:numId="35" w16cid:durableId="854228385">
    <w:abstractNumId w:val="39"/>
  </w:num>
  <w:num w:numId="36" w16cid:durableId="1901478337">
    <w:abstractNumId w:val="37"/>
  </w:num>
  <w:num w:numId="37" w16cid:durableId="1504777592">
    <w:abstractNumId w:val="22"/>
  </w:num>
  <w:num w:numId="38" w16cid:durableId="349725402">
    <w:abstractNumId w:val="24"/>
  </w:num>
  <w:num w:numId="39" w16cid:durableId="1636449516">
    <w:abstractNumId w:val="36"/>
  </w:num>
  <w:num w:numId="40" w16cid:durableId="1095174421">
    <w:abstractNumId w:val="47"/>
  </w:num>
  <w:num w:numId="41" w16cid:durableId="1810512311">
    <w:abstractNumId w:val="35"/>
  </w:num>
  <w:num w:numId="42" w16cid:durableId="941766605">
    <w:abstractNumId w:val="25"/>
  </w:num>
  <w:num w:numId="43" w16cid:durableId="48236333">
    <w:abstractNumId w:val="20"/>
  </w:num>
  <w:num w:numId="44" w16cid:durableId="431709884">
    <w:abstractNumId w:val="48"/>
  </w:num>
  <w:num w:numId="45" w16cid:durableId="932670562">
    <w:abstractNumId w:val="27"/>
  </w:num>
  <w:num w:numId="46" w16cid:durableId="1151169053">
    <w:abstractNumId w:val="38"/>
  </w:num>
  <w:num w:numId="47" w16cid:durableId="1698584110">
    <w:abstractNumId w:val="52"/>
  </w:num>
  <w:num w:numId="48" w16cid:durableId="1316303132">
    <w:abstractNumId w:val="18"/>
  </w:num>
  <w:num w:numId="49" w16cid:durableId="1479955967">
    <w:abstractNumId w:val="16"/>
  </w:num>
  <w:num w:numId="50" w16cid:durableId="548885726">
    <w:abstractNumId w:val="23"/>
  </w:num>
  <w:num w:numId="51" w16cid:durableId="992219141">
    <w:abstractNumId w:val="53"/>
  </w:num>
  <w:num w:numId="52" w16cid:durableId="905995319">
    <w:abstractNumId w:val="12"/>
  </w:num>
  <w:num w:numId="53" w16cid:durableId="1226798329">
    <w:abstractNumId w:val="45"/>
  </w:num>
  <w:num w:numId="54" w16cid:durableId="1353648388">
    <w:abstractNumId w:val="29"/>
  </w:num>
  <w:num w:numId="55" w16cid:durableId="41560159">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8E5"/>
    <w:rsid w:val="00015D25"/>
    <w:rsid w:val="00035B6E"/>
    <w:rsid w:val="000400F8"/>
    <w:rsid w:val="00045D54"/>
    <w:rsid w:val="000468CA"/>
    <w:rsid w:val="00050F61"/>
    <w:rsid w:val="00052442"/>
    <w:rsid w:val="00066AE6"/>
    <w:rsid w:val="00076BBC"/>
    <w:rsid w:val="000909B9"/>
    <w:rsid w:val="000C315B"/>
    <w:rsid w:val="000D3F41"/>
    <w:rsid w:val="000E083F"/>
    <w:rsid w:val="000F7F23"/>
    <w:rsid w:val="00137D89"/>
    <w:rsid w:val="00143B14"/>
    <w:rsid w:val="00152D47"/>
    <w:rsid w:val="001731B7"/>
    <w:rsid w:val="00173CA9"/>
    <w:rsid w:val="001820DB"/>
    <w:rsid w:val="001850B7"/>
    <w:rsid w:val="001A017D"/>
    <w:rsid w:val="001A579C"/>
    <w:rsid w:val="001A6A99"/>
    <w:rsid w:val="001A7661"/>
    <w:rsid w:val="001D55AE"/>
    <w:rsid w:val="001E312E"/>
    <w:rsid w:val="00203B0A"/>
    <w:rsid w:val="00243679"/>
    <w:rsid w:val="00263A96"/>
    <w:rsid w:val="0026406F"/>
    <w:rsid w:val="00270837"/>
    <w:rsid w:val="002723EF"/>
    <w:rsid w:val="00272EDC"/>
    <w:rsid w:val="002A5562"/>
    <w:rsid w:val="00310BEC"/>
    <w:rsid w:val="00332DB3"/>
    <w:rsid w:val="0034237C"/>
    <w:rsid w:val="00346A11"/>
    <w:rsid w:val="0035553B"/>
    <w:rsid w:val="00355DCA"/>
    <w:rsid w:val="003A1ADA"/>
    <w:rsid w:val="003A1F8D"/>
    <w:rsid w:val="003A6D1F"/>
    <w:rsid w:val="003B0E4F"/>
    <w:rsid w:val="003C6DDF"/>
    <w:rsid w:val="00411487"/>
    <w:rsid w:val="00423625"/>
    <w:rsid w:val="00434B9A"/>
    <w:rsid w:val="00462C67"/>
    <w:rsid w:val="004726EB"/>
    <w:rsid w:val="00476889"/>
    <w:rsid w:val="00497D5B"/>
    <w:rsid w:val="004B479D"/>
    <w:rsid w:val="004C3158"/>
    <w:rsid w:val="004C7531"/>
    <w:rsid w:val="005057F2"/>
    <w:rsid w:val="0051643E"/>
    <w:rsid w:val="005247DD"/>
    <w:rsid w:val="005270DE"/>
    <w:rsid w:val="00540A3C"/>
    <w:rsid w:val="005470BF"/>
    <w:rsid w:val="00551A02"/>
    <w:rsid w:val="005534FA"/>
    <w:rsid w:val="00563CF7"/>
    <w:rsid w:val="00581F9D"/>
    <w:rsid w:val="00591A8E"/>
    <w:rsid w:val="00596399"/>
    <w:rsid w:val="005A2106"/>
    <w:rsid w:val="005A2DA4"/>
    <w:rsid w:val="005B31AE"/>
    <w:rsid w:val="005C5F5F"/>
    <w:rsid w:val="005D3A03"/>
    <w:rsid w:val="005E7D19"/>
    <w:rsid w:val="006022CF"/>
    <w:rsid w:val="00624061"/>
    <w:rsid w:val="00636F48"/>
    <w:rsid w:val="00637F4F"/>
    <w:rsid w:val="00646F8B"/>
    <w:rsid w:val="0066736A"/>
    <w:rsid w:val="00693AD4"/>
    <w:rsid w:val="00696349"/>
    <w:rsid w:val="006A05E5"/>
    <w:rsid w:val="006C28CD"/>
    <w:rsid w:val="006E3A93"/>
    <w:rsid w:val="00703E6C"/>
    <w:rsid w:val="007051BC"/>
    <w:rsid w:val="00755047"/>
    <w:rsid w:val="007644C7"/>
    <w:rsid w:val="00782C76"/>
    <w:rsid w:val="00787179"/>
    <w:rsid w:val="007B6E2C"/>
    <w:rsid w:val="007E62C8"/>
    <w:rsid w:val="007F0F03"/>
    <w:rsid w:val="008002C0"/>
    <w:rsid w:val="00801C8D"/>
    <w:rsid w:val="0084015A"/>
    <w:rsid w:val="00840C15"/>
    <w:rsid w:val="0084446B"/>
    <w:rsid w:val="00855C72"/>
    <w:rsid w:val="00862BFF"/>
    <w:rsid w:val="008810C5"/>
    <w:rsid w:val="008877FC"/>
    <w:rsid w:val="008A4731"/>
    <w:rsid w:val="008A5536"/>
    <w:rsid w:val="008A6820"/>
    <w:rsid w:val="008A6F71"/>
    <w:rsid w:val="008C4EE0"/>
    <w:rsid w:val="008C5323"/>
    <w:rsid w:val="0092338D"/>
    <w:rsid w:val="00933A26"/>
    <w:rsid w:val="00943B61"/>
    <w:rsid w:val="00953A8B"/>
    <w:rsid w:val="00970511"/>
    <w:rsid w:val="00994A1B"/>
    <w:rsid w:val="009A604B"/>
    <w:rsid w:val="009A6A3B"/>
    <w:rsid w:val="009D4B4E"/>
    <w:rsid w:val="009D668C"/>
    <w:rsid w:val="009D76A0"/>
    <w:rsid w:val="009F1A4F"/>
    <w:rsid w:val="00A22B22"/>
    <w:rsid w:val="00A41341"/>
    <w:rsid w:val="00A53CBB"/>
    <w:rsid w:val="00A80D8F"/>
    <w:rsid w:val="00A82C16"/>
    <w:rsid w:val="00A96B98"/>
    <w:rsid w:val="00A96F6F"/>
    <w:rsid w:val="00AA08E5"/>
    <w:rsid w:val="00AA2985"/>
    <w:rsid w:val="00AA2E00"/>
    <w:rsid w:val="00AB2683"/>
    <w:rsid w:val="00AB2FE5"/>
    <w:rsid w:val="00AB37D8"/>
    <w:rsid w:val="00AB61F2"/>
    <w:rsid w:val="00AC7E5D"/>
    <w:rsid w:val="00AD51E9"/>
    <w:rsid w:val="00AD5F62"/>
    <w:rsid w:val="00AD688E"/>
    <w:rsid w:val="00AD7253"/>
    <w:rsid w:val="00AE77A2"/>
    <w:rsid w:val="00B10773"/>
    <w:rsid w:val="00B160F7"/>
    <w:rsid w:val="00B36981"/>
    <w:rsid w:val="00B524ED"/>
    <w:rsid w:val="00B55358"/>
    <w:rsid w:val="00B5785C"/>
    <w:rsid w:val="00B63A95"/>
    <w:rsid w:val="00B823AA"/>
    <w:rsid w:val="00B9515D"/>
    <w:rsid w:val="00BA4382"/>
    <w:rsid w:val="00BA45DB"/>
    <w:rsid w:val="00BC16DE"/>
    <w:rsid w:val="00BC26FD"/>
    <w:rsid w:val="00BD5742"/>
    <w:rsid w:val="00BF4184"/>
    <w:rsid w:val="00C05B01"/>
    <w:rsid w:val="00C0601E"/>
    <w:rsid w:val="00C0630A"/>
    <w:rsid w:val="00C31D30"/>
    <w:rsid w:val="00C340BE"/>
    <w:rsid w:val="00C459C8"/>
    <w:rsid w:val="00C611F2"/>
    <w:rsid w:val="00C744E5"/>
    <w:rsid w:val="00C92099"/>
    <w:rsid w:val="00C931D4"/>
    <w:rsid w:val="00C95A3C"/>
    <w:rsid w:val="00CC31CF"/>
    <w:rsid w:val="00CC5ECF"/>
    <w:rsid w:val="00CD0DFF"/>
    <w:rsid w:val="00CD6E39"/>
    <w:rsid w:val="00CF6E91"/>
    <w:rsid w:val="00CF70B6"/>
    <w:rsid w:val="00D003CB"/>
    <w:rsid w:val="00D25620"/>
    <w:rsid w:val="00D47256"/>
    <w:rsid w:val="00D657F9"/>
    <w:rsid w:val="00D85B68"/>
    <w:rsid w:val="00D962A7"/>
    <w:rsid w:val="00DA3122"/>
    <w:rsid w:val="00DB1224"/>
    <w:rsid w:val="00DC0668"/>
    <w:rsid w:val="00DD5B36"/>
    <w:rsid w:val="00E03C46"/>
    <w:rsid w:val="00E43C96"/>
    <w:rsid w:val="00E44FDD"/>
    <w:rsid w:val="00E6004D"/>
    <w:rsid w:val="00E81978"/>
    <w:rsid w:val="00E85257"/>
    <w:rsid w:val="00E941AA"/>
    <w:rsid w:val="00ED681A"/>
    <w:rsid w:val="00F04CD6"/>
    <w:rsid w:val="00F25408"/>
    <w:rsid w:val="00F379B7"/>
    <w:rsid w:val="00F525FA"/>
    <w:rsid w:val="00F5790A"/>
    <w:rsid w:val="00F61CCC"/>
    <w:rsid w:val="00F803C9"/>
    <w:rsid w:val="00FA1F5C"/>
    <w:rsid w:val="00FA2F67"/>
    <w:rsid w:val="00FC211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306B6"/>
  <w15:chartTrackingRefBased/>
  <w15:docId w15:val="{BD6D4AA0-F252-498A-B722-DCBF21E2A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B37D8"/>
    <w:pPr>
      <w:spacing w:after="100"/>
    </w:pPr>
  </w:style>
  <w:style w:type="character" w:styleId="Hyperlink">
    <w:name w:val="Hyperlink"/>
    <w:basedOn w:val="DefaultParagraphFont"/>
    <w:uiPriority w:val="99"/>
    <w:unhideWhenUsed/>
    <w:rsid w:val="00AB37D8"/>
    <w:rPr>
      <w:color w:val="5F5F5F" w:themeColor="hyperlink"/>
      <w:u w:val="single"/>
    </w:rPr>
  </w:style>
  <w:style w:type="table" w:styleId="GridTable1Light-Accent1">
    <w:name w:val="Grid Table 1 Light Accent 1"/>
    <w:basedOn w:val="TableNormal"/>
    <w:uiPriority w:val="46"/>
    <w:rsid w:val="00462C67"/>
    <w:pPr>
      <w:spacing w:line="240" w:lineRule="auto"/>
      <w:ind w:firstLine="0"/>
    </w:pPr>
    <w:rPr>
      <w:sz w:val="22"/>
      <w:szCs w:val="22"/>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customStyle="1" w:styleId="Default">
    <w:name w:val="Default"/>
    <w:rsid w:val="00AB2683"/>
    <w:pPr>
      <w:autoSpaceDE w:val="0"/>
      <w:autoSpaceDN w:val="0"/>
      <w:adjustRightInd w:val="0"/>
      <w:spacing w:line="240" w:lineRule="auto"/>
      <w:ind w:firstLine="0"/>
    </w:pPr>
    <w:rPr>
      <w:rFonts w:ascii="Courier New" w:hAnsi="Courier New" w:cs="Courier New"/>
      <w:color w:val="000000"/>
    </w:rPr>
  </w:style>
  <w:style w:type="paragraph" w:styleId="TOC2">
    <w:name w:val="toc 2"/>
    <w:basedOn w:val="Normal"/>
    <w:next w:val="Normal"/>
    <w:autoRedefine/>
    <w:uiPriority w:val="39"/>
    <w:unhideWhenUsed/>
    <w:rsid w:val="007F0F03"/>
    <w:pPr>
      <w:spacing w:after="100"/>
      <w:ind w:left="240"/>
    </w:pPr>
  </w:style>
  <w:style w:type="paragraph" w:styleId="TOC3">
    <w:name w:val="toc 3"/>
    <w:basedOn w:val="Normal"/>
    <w:next w:val="Normal"/>
    <w:autoRedefine/>
    <w:uiPriority w:val="39"/>
    <w:unhideWhenUsed/>
    <w:rsid w:val="007F0F03"/>
    <w:pPr>
      <w:spacing w:after="100"/>
      <w:ind w:left="480"/>
    </w:pPr>
  </w:style>
  <w:style w:type="character" w:styleId="UnresolvedMention">
    <w:name w:val="Unresolved Mention"/>
    <w:basedOn w:val="DefaultParagraphFont"/>
    <w:uiPriority w:val="99"/>
    <w:semiHidden/>
    <w:unhideWhenUsed/>
    <w:rsid w:val="00527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9669548">
      <w:bodyDiv w:val="1"/>
      <w:marLeft w:val="0"/>
      <w:marRight w:val="0"/>
      <w:marTop w:val="0"/>
      <w:marBottom w:val="0"/>
      <w:divBdr>
        <w:top w:val="none" w:sz="0" w:space="0" w:color="auto"/>
        <w:left w:val="none" w:sz="0" w:space="0" w:color="auto"/>
        <w:bottom w:val="none" w:sz="0" w:space="0" w:color="auto"/>
        <w:right w:val="none" w:sz="0" w:space="0" w:color="auto"/>
      </w:divBdr>
      <w:divsChild>
        <w:div w:id="1066802265">
          <w:marLeft w:val="418"/>
          <w:marRight w:val="0"/>
          <w:marTop w:val="40"/>
          <w:marBottom w:val="80"/>
          <w:divBdr>
            <w:top w:val="none" w:sz="0" w:space="0" w:color="auto"/>
            <w:left w:val="none" w:sz="0" w:space="0" w:color="auto"/>
            <w:bottom w:val="none" w:sz="0" w:space="0" w:color="auto"/>
            <w:right w:val="none" w:sz="0" w:space="0" w:color="auto"/>
          </w:divBdr>
        </w:div>
        <w:div w:id="1933274052">
          <w:marLeft w:val="418"/>
          <w:marRight w:val="0"/>
          <w:marTop w:val="40"/>
          <w:marBottom w:val="80"/>
          <w:divBdr>
            <w:top w:val="none" w:sz="0" w:space="0" w:color="auto"/>
            <w:left w:val="none" w:sz="0" w:space="0" w:color="auto"/>
            <w:bottom w:val="none" w:sz="0" w:space="0" w:color="auto"/>
            <w:right w:val="none" w:sz="0" w:space="0" w:color="auto"/>
          </w:divBdr>
        </w:div>
        <w:div w:id="1274361328">
          <w:marLeft w:val="418"/>
          <w:marRight w:val="0"/>
          <w:marTop w:val="40"/>
          <w:marBottom w:val="8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mga\AppData\Roaming\Microsoft\Templates\APA%20style%20report%20(6th%20edition).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5A6C2B-7A49-4731-9870-E9853B53AE0A}" type="doc">
      <dgm:prSet loTypeId="urn:microsoft.com/office/officeart/2005/8/layout/hList2" loCatId="picture" qsTypeId="urn:microsoft.com/office/officeart/2005/8/quickstyle/simple1" qsCatId="simple" csTypeId="urn:microsoft.com/office/officeart/2005/8/colors/accent6_1" csCatId="accent6" phldr="1"/>
      <dgm:spPr/>
      <dgm:t>
        <a:bodyPr/>
        <a:lstStyle/>
        <a:p>
          <a:endParaRPr lang="en-US"/>
        </a:p>
      </dgm:t>
    </dgm:pt>
    <dgm:pt modelId="{300AE745-95B6-4023-81A2-E78612E7676C}">
      <dgm:prSet phldrT="[Text]" custT="1"/>
      <dgm:spPr/>
      <dgm:t>
        <a:bodyPr/>
        <a:lstStyle/>
        <a:p>
          <a:r>
            <a:rPr lang="en-US" sz="1000"/>
            <a:t>Must Have</a:t>
          </a:r>
        </a:p>
      </dgm:t>
    </dgm:pt>
    <dgm:pt modelId="{162EB210-7100-4F1D-BC9B-B57D93104D87}" type="parTrans" cxnId="{6A889207-5371-4E50-9C16-03E2F48BCDAA}">
      <dgm:prSet/>
      <dgm:spPr/>
      <dgm:t>
        <a:bodyPr/>
        <a:lstStyle/>
        <a:p>
          <a:endParaRPr lang="en-US"/>
        </a:p>
      </dgm:t>
    </dgm:pt>
    <dgm:pt modelId="{B664504D-EEBD-467D-A873-4D3BCD91749D}" type="sibTrans" cxnId="{6A889207-5371-4E50-9C16-03E2F48BCDAA}">
      <dgm:prSet/>
      <dgm:spPr/>
      <dgm:t>
        <a:bodyPr/>
        <a:lstStyle/>
        <a:p>
          <a:endParaRPr lang="en-US"/>
        </a:p>
      </dgm:t>
    </dgm:pt>
    <dgm:pt modelId="{6139A9F9-D438-4FDB-BDF1-63191D197EEB}">
      <dgm:prSet phldrT="[Text]" custT="1"/>
      <dgm:spPr/>
      <dgm:t>
        <a:bodyPr/>
        <a:lstStyle/>
        <a:p>
          <a:pPr algn="l">
            <a:spcAft>
              <a:spcPts val="600"/>
            </a:spcAft>
          </a:pPr>
          <a:r>
            <a:rPr lang="en-US" sz="1100"/>
            <a:t> Log in form with different functional accessibility</a:t>
          </a:r>
        </a:p>
      </dgm:t>
    </dgm:pt>
    <dgm:pt modelId="{F70AF956-8E5F-41B0-B307-9E1547CA5B5B}" type="parTrans" cxnId="{B42320C7-9721-46D6-B8BC-98E8DCA01B03}">
      <dgm:prSet/>
      <dgm:spPr/>
      <dgm:t>
        <a:bodyPr/>
        <a:lstStyle/>
        <a:p>
          <a:endParaRPr lang="en-US"/>
        </a:p>
      </dgm:t>
    </dgm:pt>
    <dgm:pt modelId="{B0AF1E0C-E0E5-4F71-B2BB-EF5EB61AFA63}" type="sibTrans" cxnId="{B42320C7-9721-46D6-B8BC-98E8DCA01B03}">
      <dgm:prSet/>
      <dgm:spPr/>
      <dgm:t>
        <a:bodyPr/>
        <a:lstStyle/>
        <a:p>
          <a:endParaRPr lang="en-US"/>
        </a:p>
      </dgm:t>
    </dgm:pt>
    <dgm:pt modelId="{48805AA3-7BA5-49BC-BB28-53AB435C0C03}">
      <dgm:prSet phldrT="[Text]" custT="1"/>
      <dgm:spPr/>
      <dgm:t>
        <a:bodyPr/>
        <a:lstStyle/>
        <a:p>
          <a:r>
            <a:rPr lang="en-US" sz="1000"/>
            <a:t>Should Have</a:t>
          </a:r>
        </a:p>
      </dgm:t>
    </dgm:pt>
    <dgm:pt modelId="{4510BFCE-4DAE-4C78-98A9-4D0C74C917C6}" type="parTrans" cxnId="{1A898401-0D0A-4D06-8C50-6ACDB2F4EEE6}">
      <dgm:prSet/>
      <dgm:spPr/>
      <dgm:t>
        <a:bodyPr/>
        <a:lstStyle/>
        <a:p>
          <a:endParaRPr lang="en-US"/>
        </a:p>
      </dgm:t>
    </dgm:pt>
    <dgm:pt modelId="{061D44CD-37E4-4085-88AB-ED2644D1BCB9}" type="sibTrans" cxnId="{1A898401-0D0A-4D06-8C50-6ACDB2F4EEE6}">
      <dgm:prSet/>
      <dgm:spPr/>
      <dgm:t>
        <a:bodyPr/>
        <a:lstStyle/>
        <a:p>
          <a:endParaRPr lang="en-US"/>
        </a:p>
      </dgm:t>
    </dgm:pt>
    <dgm:pt modelId="{CD27ACF5-8CE6-4763-8098-D490A4F95500}">
      <dgm:prSet phldrT="[Text]" custT="1"/>
      <dgm:spPr/>
      <dgm:t>
        <a:bodyPr/>
        <a:lstStyle/>
        <a:p>
          <a:pPr>
            <a:spcAft>
              <a:spcPts val="600"/>
            </a:spcAft>
          </a:pPr>
          <a:r>
            <a:rPr lang="en-US" sz="1100"/>
            <a:t> Automated assignment of rotating employee shifts</a:t>
          </a:r>
        </a:p>
      </dgm:t>
    </dgm:pt>
    <dgm:pt modelId="{80A76671-CD2B-45BB-8CCB-13DC71528DF2}" type="parTrans" cxnId="{41C2D884-C7F2-45A6-AF1A-BFB4EC57B47A}">
      <dgm:prSet/>
      <dgm:spPr/>
      <dgm:t>
        <a:bodyPr/>
        <a:lstStyle/>
        <a:p>
          <a:endParaRPr lang="en-US"/>
        </a:p>
      </dgm:t>
    </dgm:pt>
    <dgm:pt modelId="{9FAC9E7B-F83D-4201-BF85-C7E2F6DCEC3F}" type="sibTrans" cxnId="{41C2D884-C7F2-45A6-AF1A-BFB4EC57B47A}">
      <dgm:prSet/>
      <dgm:spPr/>
      <dgm:t>
        <a:bodyPr/>
        <a:lstStyle/>
        <a:p>
          <a:endParaRPr lang="en-US"/>
        </a:p>
      </dgm:t>
    </dgm:pt>
    <dgm:pt modelId="{F3D4303B-D7A8-458F-A08E-546BE8B3DE26}">
      <dgm:prSet phldrT="[Text]" custT="1"/>
      <dgm:spPr/>
      <dgm:t>
        <a:bodyPr/>
        <a:lstStyle/>
        <a:p>
          <a:r>
            <a:rPr lang="en-US" sz="1000"/>
            <a:t>Could Have</a:t>
          </a:r>
        </a:p>
      </dgm:t>
    </dgm:pt>
    <dgm:pt modelId="{207AA060-B7D9-40E4-A70B-47CD5C0853CC}" type="parTrans" cxnId="{DE4B7B2A-8953-4133-897D-9FBFA6A5496E}">
      <dgm:prSet/>
      <dgm:spPr/>
      <dgm:t>
        <a:bodyPr/>
        <a:lstStyle/>
        <a:p>
          <a:endParaRPr lang="en-US"/>
        </a:p>
      </dgm:t>
    </dgm:pt>
    <dgm:pt modelId="{5FBF3DEE-4B43-421A-BCF2-C8E2A4AD4CB1}" type="sibTrans" cxnId="{DE4B7B2A-8953-4133-897D-9FBFA6A5496E}">
      <dgm:prSet/>
      <dgm:spPr/>
      <dgm:t>
        <a:bodyPr/>
        <a:lstStyle/>
        <a:p>
          <a:endParaRPr lang="en-US"/>
        </a:p>
      </dgm:t>
    </dgm:pt>
    <dgm:pt modelId="{537B53F6-F339-406C-9847-30A8C8913EBD}">
      <dgm:prSet phldrT="[Text]" custT="1"/>
      <dgm:spPr/>
      <dgm:t>
        <a:bodyPr/>
        <a:lstStyle/>
        <a:p>
          <a:r>
            <a:rPr lang="en-US" sz="1000"/>
            <a:t>Would Have</a:t>
          </a:r>
          <a:br>
            <a:rPr lang="en-US" sz="700"/>
          </a:br>
          <a:endParaRPr lang="en-US" sz="700"/>
        </a:p>
      </dgm:t>
    </dgm:pt>
    <dgm:pt modelId="{9EA29292-D54E-4F1C-92E3-D8F8B2BC9238}" type="parTrans" cxnId="{82D9A34C-D2B5-44C3-A0C0-79A292E89F1D}">
      <dgm:prSet/>
      <dgm:spPr/>
      <dgm:t>
        <a:bodyPr/>
        <a:lstStyle/>
        <a:p>
          <a:endParaRPr lang="en-US"/>
        </a:p>
      </dgm:t>
    </dgm:pt>
    <dgm:pt modelId="{289EA9C9-A3B9-4F07-B08C-B4FE48354385}" type="sibTrans" cxnId="{82D9A34C-D2B5-44C3-A0C0-79A292E89F1D}">
      <dgm:prSet/>
      <dgm:spPr/>
      <dgm:t>
        <a:bodyPr/>
        <a:lstStyle/>
        <a:p>
          <a:endParaRPr lang="en-US"/>
        </a:p>
      </dgm:t>
    </dgm:pt>
    <dgm:pt modelId="{232560AC-A6EC-44A2-8D13-965C18680230}">
      <dgm:prSet custT="1"/>
      <dgm:spPr/>
      <dgm:t>
        <a:bodyPr/>
        <a:lstStyle/>
        <a:p>
          <a:pPr>
            <a:spcAft>
              <a:spcPts val="600"/>
            </a:spcAft>
          </a:pPr>
          <a:r>
            <a:rPr lang="en-US" sz="1100"/>
            <a:t> Website for employees to update their data and select schedule preferences</a:t>
          </a:r>
        </a:p>
      </dgm:t>
    </dgm:pt>
    <dgm:pt modelId="{B81E6210-502A-4D28-BF3A-712D9CFC3F36}" type="parTrans" cxnId="{E9568974-1E33-4A85-B2CD-D0650E025AF4}">
      <dgm:prSet/>
      <dgm:spPr/>
      <dgm:t>
        <a:bodyPr/>
        <a:lstStyle/>
        <a:p>
          <a:endParaRPr lang="en-US"/>
        </a:p>
      </dgm:t>
    </dgm:pt>
    <dgm:pt modelId="{9227EF97-EB2B-4B19-B396-E0817FB629FC}" type="sibTrans" cxnId="{E9568974-1E33-4A85-B2CD-D0650E025AF4}">
      <dgm:prSet/>
      <dgm:spPr/>
      <dgm:t>
        <a:bodyPr/>
        <a:lstStyle/>
        <a:p>
          <a:endParaRPr lang="en-US"/>
        </a:p>
      </dgm:t>
    </dgm:pt>
    <dgm:pt modelId="{88884133-7219-4FA8-A449-88D9C2699AB5}">
      <dgm:prSet phldrT="[Text]" custT="1"/>
      <dgm:spPr/>
      <dgm:t>
        <a:bodyPr/>
        <a:lstStyle/>
        <a:p>
          <a:pPr>
            <a:spcAft>
              <a:spcPts val="600"/>
            </a:spcAft>
          </a:pPr>
          <a:r>
            <a:rPr lang="en-US" sz="1100" b="0"/>
            <a:t> </a:t>
          </a:r>
          <a:r>
            <a:rPr lang="en-US" sz="1100"/>
            <a:t>Employee performance overview per employee, department and overall for Management and Administration </a:t>
          </a:r>
          <a:endParaRPr lang="en-US" sz="1100" b="0"/>
        </a:p>
      </dgm:t>
    </dgm:pt>
    <dgm:pt modelId="{4672A7BA-677C-48A4-B852-2031F09FAC38}" type="parTrans" cxnId="{DD785662-D3B9-4EBA-B1AD-1F5EA684F59F}">
      <dgm:prSet/>
      <dgm:spPr/>
      <dgm:t>
        <a:bodyPr/>
        <a:lstStyle/>
        <a:p>
          <a:endParaRPr lang="en-US"/>
        </a:p>
      </dgm:t>
    </dgm:pt>
    <dgm:pt modelId="{2E1C8458-A7DC-479B-A11E-43FDAFCCC40B}" type="sibTrans" cxnId="{DD785662-D3B9-4EBA-B1AD-1F5EA684F59F}">
      <dgm:prSet/>
      <dgm:spPr/>
      <dgm:t>
        <a:bodyPr/>
        <a:lstStyle/>
        <a:p>
          <a:endParaRPr lang="en-US"/>
        </a:p>
      </dgm:t>
    </dgm:pt>
    <dgm:pt modelId="{0EC1F6D4-E3FF-4FE0-B5C7-7DA213DB8128}">
      <dgm:prSet custT="1"/>
      <dgm:spPr/>
      <dgm:t>
        <a:bodyPr/>
        <a:lstStyle/>
        <a:p>
          <a:pPr>
            <a:spcAft>
              <a:spcPts val="600"/>
            </a:spcAft>
          </a:pPr>
          <a:r>
            <a:rPr lang="en-US" sz="1100"/>
            <a:t> Access to work rules &amp; regulations</a:t>
          </a:r>
        </a:p>
      </dgm:t>
    </dgm:pt>
    <dgm:pt modelId="{6FDA5700-CEB5-42E5-8D8B-DE67B38EB19B}" type="parTrans" cxnId="{8F235341-AEB0-4A20-BFB8-A081AEEEB173}">
      <dgm:prSet/>
      <dgm:spPr/>
      <dgm:t>
        <a:bodyPr/>
        <a:lstStyle/>
        <a:p>
          <a:endParaRPr lang="en-US"/>
        </a:p>
      </dgm:t>
    </dgm:pt>
    <dgm:pt modelId="{713FB96F-4EE5-43C3-B657-C67A5F1D149F}" type="sibTrans" cxnId="{8F235341-AEB0-4A20-BFB8-A081AEEEB173}">
      <dgm:prSet/>
      <dgm:spPr/>
      <dgm:t>
        <a:bodyPr/>
        <a:lstStyle/>
        <a:p>
          <a:endParaRPr lang="en-US"/>
        </a:p>
      </dgm:t>
    </dgm:pt>
    <dgm:pt modelId="{A0A5BF93-DF35-461C-ACCE-E1CFE00603CE}">
      <dgm:prSet phldrT="[Text]" custT="1"/>
      <dgm:spPr/>
      <dgm:t>
        <a:bodyPr/>
        <a:lstStyle/>
        <a:p>
          <a:pPr>
            <a:spcAft>
              <a:spcPts val="600"/>
            </a:spcAft>
          </a:pPr>
          <a:r>
            <a:rPr lang="en-US" sz="1100"/>
            <a:t>Sales overview per product/ department</a:t>
          </a:r>
        </a:p>
      </dgm:t>
    </dgm:pt>
    <dgm:pt modelId="{375A8BB3-1217-4699-990F-DCAA2EE5D63A}" type="parTrans" cxnId="{4B915EE5-08EC-4267-A187-F8DA2D10A049}">
      <dgm:prSet/>
      <dgm:spPr/>
      <dgm:t>
        <a:bodyPr/>
        <a:lstStyle/>
        <a:p>
          <a:endParaRPr lang="en-US"/>
        </a:p>
      </dgm:t>
    </dgm:pt>
    <dgm:pt modelId="{CC67A27F-7EC8-4DBE-8533-7921518D75BD}" type="sibTrans" cxnId="{4B915EE5-08EC-4267-A187-F8DA2D10A049}">
      <dgm:prSet/>
      <dgm:spPr/>
      <dgm:t>
        <a:bodyPr/>
        <a:lstStyle/>
        <a:p>
          <a:endParaRPr lang="en-US"/>
        </a:p>
      </dgm:t>
    </dgm:pt>
    <dgm:pt modelId="{2693ABEF-8AB5-4D3E-9638-518F85C58AFE}">
      <dgm:prSet phldrT="[Text]" custT="1"/>
      <dgm:spPr/>
      <dgm:t>
        <a:bodyPr/>
        <a:lstStyle/>
        <a:p>
          <a:pPr algn="l">
            <a:spcAft>
              <a:spcPts val="600"/>
            </a:spcAft>
          </a:pPr>
          <a:r>
            <a:rPr lang="en-US" sz="1100"/>
            <a:t> O</a:t>
          </a:r>
          <a:r>
            <a:rPr lang="en-US" sz="1100" b="0"/>
            <a:t>ption for Administrative employees to add and read products from the DB</a:t>
          </a:r>
          <a:endParaRPr lang="en-US" sz="1100"/>
        </a:p>
      </dgm:t>
    </dgm:pt>
    <dgm:pt modelId="{655B8B66-21FA-4352-B754-ABAF7AADE188}" type="parTrans" cxnId="{441AD5D7-8750-41D9-BEFB-E87996F4E856}">
      <dgm:prSet/>
      <dgm:spPr/>
      <dgm:t>
        <a:bodyPr/>
        <a:lstStyle/>
        <a:p>
          <a:endParaRPr lang="en-US"/>
        </a:p>
      </dgm:t>
    </dgm:pt>
    <dgm:pt modelId="{50C1156D-7D61-40EE-A5B6-5EF1847215C4}" type="sibTrans" cxnId="{441AD5D7-8750-41D9-BEFB-E87996F4E856}">
      <dgm:prSet/>
      <dgm:spPr/>
      <dgm:t>
        <a:bodyPr/>
        <a:lstStyle/>
        <a:p>
          <a:endParaRPr lang="en-US"/>
        </a:p>
      </dgm:t>
    </dgm:pt>
    <dgm:pt modelId="{8BFA646C-04D4-4348-BDF7-FF8AA931F992}">
      <dgm:prSet phldrT="[Text]" custT="1"/>
      <dgm:spPr/>
      <dgm:t>
        <a:bodyPr/>
        <a:lstStyle/>
        <a:p>
          <a:pPr algn="l">
            <a:spcAft>
              <a:spcPts val="600"/>
            </a:spcAft>
          </a:pPr>
          <a:r>
            <a:rPr lang="en-US" sz="1100"/>
            <a:t> CRUD options for Administration to enable employee data manipulation</a:t>
          </a:r>
        </a:p>
      </dgm:t>
    </dgm:pt>
    <dgm:pt modelId="{9960D5F2-82F3-43AC-96FA-1A667ABD95B8}" type="parTrans" cxnId="{D1329FFF-50E7-4942-A844-AF40E4620B29}">
      <dgm:prSet/>
      <dgm:spPr/>
      <dgm:t>
        <a:bodyPr/>
        <a:lstStyle/>
        <a:p>
          <a:endParaRPr lang="en-US"/>
        </a:p>
      </dgm:t>
    </dgm:pt>
    <dgm:pt modelId="{CB4F0F10-0E87-4972-927D-10A97D1A7A4A}" type="sibTrans" cxnId="{D1329FFF-50E7-4942-A844-AF40E4620B29}">
      <dgm:prSet/>
      <dgm:spPr/>
      <dgm:t>
        <a:bodyPr/>
        <a:lstStyle/>
        <a:p>
          <a:endParaRPr lang="en-US"/>
        </a:p>
      </dgm:t>
    </dgm:pt>
    <dgm:pt modelId="{F2C5F576-19A1-4C44-A63F-8DB088DF5081}">
      <dgm:prSet custT="1"/>
      <dgm:spPr/>
      <dgm:t>
        <a:bodyPr/>
        <a:lstStyle/>
        <a:p>
          <a:pPr>
            <a:spcAft>
              <a:spcPts val="600"/>
            </a:spcAft>
          </a:pPr>
          <a:r>
            <a:rPr lang="en-US" sz="1100"/>
            <a:t> Restock requests handeling</a:t>
          </a:r>
        </a:p>
      </dgm:t>
    </dgm:pt>
    <dgm:pt modelId="{FD2C656C-F154-4DEE-97F9-E27DD9CDC746}" type="parTrans" cxnId="{D7929DB8-9738-4794-9714-5B7F1BC7C8BF}">
      <dgm:prSet/>
      <dgm:spPr/>
      <dgm:t>
        <a:bodyPr/>
        <a:lstStyle/>
        <a:p>
          <a:endParaRPr lang="en-US"/>
        </a:p>
      </dgm:t>
    </dgm:pt>
    <dgm:pt modelId="{775C01D2-FB36-4D24-94E9-6DD5396D72AF}" type="sibTrans" cxnId="{D7929DB8-9738-4794-9714-5B7F1BC7C8BF}">
      <dgm:prSet/>
      <dgm:spPr/>
      <dgm:t>
        <a:bodyPr/>
        <a:lstStyle/>
        <a:p>
          <a:endParaRPr lang="en-US"/>
        </a:p>
      </dgm:t>
    </dgm:pt>
    <dgm:pt modelId="{A7475F91-2E0A-4A8B-84C3-61AAD9FFC683}">
      <dgm:prSet custT="1"/>
      <dgm:spPr/>
      <dgm:t>
        <a:bodyPr/>
        <a:lstStyle/>
        <a:p>
          <a:pPr>
            <a:spcAft>
              <a:spcPct val="15000"/>
            </a:spcAft>
          </a:pPr>
          <a:endParaRPr lang="en-US" sz="1100"/>
        </a:p>
      </dgm:t>
    </dgm:pt>
    <dgm:pt modelId="{85CFBFCF-7D08-439F-AF24-F8BEDB5414D9}" type="parTrans" cxnId="{D716855E-59E4-4DF0-845F-300C8D2F160D}">
      <dgm:prSet/>
      <dgm:spPr/>
      <dgm:t>
        <a:bodyPr/>
        <a:lstStyle/>
        <a:p>
          <a:endParaRPr lang="en-US"/>
        </a:p>
      </dgm:t>
    </dgm:pt>
    <dgm:pt modelId="{34C02224-483C-45B9-9D68-2901CBD64D5E}" type="sibTrans" cxnId="{D716855E-59E4-4DF0-845F-300C8D2F160D}">
      <dgm:prSet/>
      <dgm:spPr/>
      <dgm:t>
        <a:bodyPr/>
        <a:lstStyle/>
        <a:p>
          <a:endParaRPr lang="en-US"/>
        </a:p>
      </dgm:t>
    </dgm:pt>
    <dgm:pt modelId="{88127671-B3EF-41F7-A1C5-5B9B5C8D9A78}">
      <dgm:prSet custT="1"/>
      <dgm:spPr/>
      <dgm:t>
        <a:bodyPr/>
        <a:lstStyle/>
        <a:p>
          <a:pPr>
            <a:spcAft>
              <a:spcPts val="600"/>
            </a:spcAft>
          </a:pPr>
          <a:r>
            <a:rPr lang="en-US" sz="1100"/>
            <a:t> Employee growth overview per department.</a:t>
          </a:r>
        </a:p>
      </dgm:t>
    </dgm:pt>
    <dgm:pt modelId="{8DDACE45-26E6-406B-A298-57E5C60375B7}" type="parTrans" cxnId="{C47DB2AC-1345-4804-A2E5-16F5CDBC1D7E}">
      <dgm:prSet/>
      <dgm:spPr/>
      <dgm:t>
        <a:bodyPr/>
        <a:lstStyle/>
        <a:p>
          <a:endParaRPr lang="en-US"/>
        </a:p>
      </dgm:t>
    </dgm:pt>
    <dgm:pt modelId="{13DA0C90-B0BA-4979-AF4A-1CD389A1E139}" type="sibTrans" cxnId="{C47DB2AC-1345-4804-A2E5-16F5CDBC1D7E}">
      <dgm:prSet/>
      <dgm:spPr/>
      <dgm:t>
        <a:bodyPr/>
        <a:lstStyle/>
        <a:p>
          <a:endParaRPr lang="en-US"/>
        </a:p>
      </dgm:t>
    </dgm:pt>
    <dgm:pt modelId="{415154BA-6B26-4132-A082-A6FF1C2946DC}">
      <dgm:prSet phldrT="[Text]" custT="1"/>
      <dgm:spPr/>
      <dgm:t>
        <a:bodyPr/>
        <a:lstStyle/>
        <a:p>
          <a:pPr algn="l">
            <a:spcAft>
              <a:spcPts val="600"/>
            </a:spcAft>
          </a:pPr>
          <a:endParaRPr lang="en-US" sz="1100"/>
        </a:p>
      </dgm:t>
    </dgm:pt>
    <dgm:pt modelId="{FF7CDC93-561B-4EB6-B128-7CFB3615C20F}" type="parTrans" cxnId="{5E7B5167-64A4-4A23-BA6B-D6A64A08E9DA}">
      <dgm:prSet/>
      <dgm:spPr/>
      <dgm:t>
        <a:bodyPr/>
        <a:lstStyle/>
        <a:p>
          <a:endParaRPr lang="en-US"/>
        </a:p>
      </dgm:t>
    </dgm:pt>
    <dgm:pt modelId="{60138439-A632-4EF5-A426-74FDDA527E2B}" type="sibTrans" cxnId="{5E7B5167-64A4-4A23-BA6B-D6A64A08E9DA}">
      <dgm:prSet/>
      <dgm:spPr/>
      <dgm:t>
        <a:bodyPr/>
        <a:lstStyle/>
        <a:p>
          <a:endParaRPr lang="en-US"/>
        </a:p>
      </dgm:t>
    </dgm:pt>
    <dgm:pt modelId="{7F0E6910-4379-4C1F-9945-C34BCD4E77BD}">
      <dgm:prSet phldrT="[Text]" custT="1"/>
      <dgm:spPr/>
      <dgm:t>
        <a:bodyPr/>
        <a:lstStyle/>
        <a:p>
          <a:pPr algn="l">
            <a:spcAft>
              <a:spcPts val="600"/>
            </a:spcAft>
          </a:pPr>
          <a:r>
            <a:rPr lang="en-US" sz="1100"/>
            <a:t> Administration should be able to edit the schedule</a:t>
          </a:r>
        </a:p>
      </dgm:t>
    </dgm:pt>
    <dgm:pt modelId="{26731395-CF25-4B8C-9157-0086493FF580}" type="parTrans" cxnId="{47047C34-F441-40F9-8868-4C97C13A6618}">
      <dgm:prSet/>
      <dgm:spPr/>
      <dgm:t>
        <a:bodyPr/>
        <a:lstStyle/>
        <a:p>
          <a:endParaRPr lang="en-US"/>
        </a:p>
      </dgm:t>
    </dgm:pt>
    <dgm:pt modelId="{AF0687B3-19CE-4204-9291-1A818103C8AA}" type="sibTrans" cxnId="{47047C34-F441-40F9-8868-4C97C13A6618}">
      <dgm:prSet/>
      <dgm:spPr/>
      <dgm:t>
        <a:bodyPr/>
        <a:lstStyle/>
        <a:p>
          <a:endParaRPr lang="en-US"/>
        </a:p>
      </dgm:t>
    </dgm:pt>
    <dgm:pt modelId="{5FB84268-BB9E-49DF-9BE6-61DE0A6E2D83}">
      <dgm:prSet phldrT="[Text]" custT="1"/>
      <dgm:spPr/>
      <dgm:t>
        <a:bodyPr/>
        <a:lstStyle/>
        <a:p>
          <a:pPr algn="l">
            <a:spcAft>
              <a:spcPts val="600"/>
            </a:spcAft>
          </a:pPr>
          <a:r>
            <a:rPr lang="en-US" sz="1100"/>
            <a:t> Floor Employees have to be able to see their schedule</a:t>
          </a:r>
        </a:p>
      </dgm:t>
    </dgm:pt>
    <dgm:pt modelId="{5A554AC8-3DC4-4D99-B0C1-A4562D682F0B}" type="parTrans" cxnId="{F3506EDA-8325-427E-A0D8-06BF79CB7A78}">
      <dgm:prSet/>
      <dgm:spPr/>
      <dgm:t>
        <a:bodyPr/>
        <a:lstStyle/>
        <a:p>
          <a:endParaRPr lang="en-US"/>
        </a:p>
      </dgm:t>
    </dgm:pt>
    <dgm:pt modelId="{E3A59CF6-B484-4AD8-9AF7-55829C21A08E}" type="sibTrans" cxnId="{F3506EDA-8325-427E-A0D8-06BF79CB7A78}">
      <dgm:prSet/>
      <dgm:spPr/>
      <dgm:t>
        <a:bodyPr/>
        <a:lstStyle/>
        <a:p>
          <a:endParaRPr lang="en-US"/>
        </a:p>
      </dgm:t>
    </dgm:pt>
    <dgm:pt modelId="{27F2C4C7-BB84-436B-8E0A-D73682326F5E}">
      <dgm:prSet phldrT="[Text]" custT="1"/>
      <dgm:spPr/>
      <dgm:t>
        <a:bodyPr/>
        <a:lstStyle/>
        <a:p>
          <a:pPr>
            <a:spcAft>
              <a:spcPts val="600"/>
            </a:spcAft>
          </a:pPr>
          <a:r>
            <a:rPr lang="en-US" sz="1100" b="0"/>
            <a:t> Floor Employees should be able to update stock level (mark depletion/ replenishment)</a:t>
          </a:r>
          <a:endParaRPr lang="en-US" sz="1100"/>
        </a:p>
      </dgm:t>
    </dgm:pt>
    <dgm:pt modelId="{E93AB7A6-2320-46EC-8F39-3B7C4698F108}" type="parTrans" cxnId="{AB22631E-352B-48A8-931B-3CFCE433AC42}">
      <dgm:prSet/>
      <dgm:spPr/>
      <dgm:t>
        <a:bodyPr/>
        <a:lstStyle/>
        <a:p>
          <a:endParaRPr lang="en-US"/>
        </a:p>
      </dgm:t>
    </dgm:pt>
    <dgm:pt modelId="{CD3B8D82-0FDF-4713-9085-F4EFC4082E8C}" type="sibTrans" cxnId="{AB22631E-352B-48A8-931B-3CFCE433AC42}">
      <dgm:prSet/>
      <dgm:spPr/>
      <dgm:t>
        <a:bodyPr/>
        <a:lstStyle/>
        <a:p>
          <a:endParaRPr lang="en-US"/>
        </a:p>
      </dgm:t>
    </dgm:pt>
    <dgm:pt modelId="{784335C1-D78A-4284-8092-5EFCAC3CBE0F}">
      <dgm:prSet phldrT="[Text]" custT="1"/>
      <dgm:spPr/>
      <dgm:t>
        <a:bodyPr/>
        <a:lstStyle/>
        <a:p>
          <a:pPr>
            <a:spcAft>
              <a:spcPts val="600"/>
            </a:spcAft>
          </a:pPr>
          <a:r>
            <a:rPr lang="en-US" sz="1100"/>
            <a:t> Option to update stock levels for Floor employees</a:t>
          </a:r>
        </a:p>
      </dgm:t>
    </dgm:pt>
    <dgm:pt modelId="{A6600B56-40A9-48F8-83E6-3D296155D65B}" type="parTrans" cxnId="{DCE971EB-932B-4BCB-B58D-A6C5613EDB07}">
      <dgm:prSet/>
      <dgm:spPr/>
      <dgm:t>
        <a:bodyPr/>
        <a:lstStyle/>
        <a:p>
          <a:endParaRPr lang="en-US"/>
        </a:p>
      </dgm:t>
    </dgm:pt>
    <dgm:pt modelId="{5B0BACCC-C29E-4169-B6F9-8B276CF0E684}" type="sibTrans" cxnId="{DCE971EB-932B-4BCB-B58D-A6C5613EDB07}">
      <dgm:prSet/>
      <dgm:spPr/>
      <dgm:t>
        <a:bodyPr/>
        <a:lstStyle/>
        <a:p>
          <a:endParaRPr lang="en-US"/>
        </a:p>
      </dgm:t>
    </dgm:pt>
    <dgm:pt modelId="{1C1459E3-1D86-4793-B49E-B2D83B63808D}">
      <dgm:prSet phldrT="[Text]" custT="1"/>
      <dgm:spPr/>
      <dgm:t>
        <a:bodyPr/>
        <a:lstStyle/>
        <a:p>
          <a:pPr>
            <a:spcAft>
              <a:spcPts val="600"/>
            </a:spcAft>
          </a:pPr>
          <a:r>
            <a:rPr lang="en-US" sz="1100"/>
            <a:t> Information panel about stock changes (for Administrative and Floor employees only)</a:t>
          </a:r>
        </a:p>
      </dgm:t>
    </dgm:pt>
    <dgm:pt modelId="{8370FBF5-0042-4CD8-AFE6-136478261BA9}" type="parTrans" cxnId="{35F67048-6EB4-4DE4-B121-D05614EA9EF2}">
      <dgm:prSet/>
      <dgm:spPr/>
      <dgm:t>
        <a:bodyPr/>
        <a:lstStyle/>
        <a:p>
          <a:endParaRPr lang="en-US"/>
        </a:p>
      </dgm:t>
    </dgm:pt>
    <dgm:pt modelId="{C0F97462-3627-4E27-886E-94D5E9F0C385}" type="sibTrans" cxnId="{35F67048-6EB4-4DE4-B121-D05614EA9EF2}">
      <dgm:prSet/>
      <dgm:spPr/>
      <dgm:t>
        <a:bodyPr/>
        <a:lstStyle/>
        <a:p>
          <a:endParaRPr lang="en-US"/>
        </a:p>
      </dgm:t>
    </dgm:pt>
    <dgm:pt modelId="{A1B38449-EC60-4C84-BF18-D7737CCBC141}">
      <dgm:prSet custT="1"/>
      <dgm:spPr/>
      <dgm:t>
        <a:bodyPr/>
        <a:lstStyle/>
        <a:p>
          <a:pPr>
            <a:spcAft>
              <a:spcPts val="600"/>
            </a:spcAft>
          </a:pPr>
          <a:r>
            <a:rPr lang="en-US" sz="1100"/>
            <a:t> Option to update product data in the DB (for Administration)</a:t>
          </a:r>
        </a:p>
      </dgm:t>
    </dgm:pt>
    <dgm:pt modelId="{4F87EB46-370E-4D82-898F-36EA61CF1C77}" type="parTrans" cxnId="{8F6E2CC7-A4F9-4C13-B4D1-4364671C6AEA}">
      <dgm:prSet/>
      <dgm:spPr/>
      <dgm:t>
        <a:bodyPr/>
        <a:lstStyle/>
        <a:p>
          <a:endParaRPr lang="en-US"/>
        </a:p>
      </dgm:t>
    </dgm:pt>
    <dgm:pt modelId="{54E56554-9511-43C9-988F-2C8B2ADACAE2}" type="sibTrans" cxnId="{8F6E2CC7-A4F9-4C13-B4D1-4364671C6AEA}">
      <dgm:prSet/>
      <dgm:spPr/>
      <dgm:t>
        <a:bodyPr/>
        <a:lstStyle/>
        <a:p>
          <a:endParaRPr lang="en-US"/>
        </a:p>
      </dgm:t>
    </dgm:pt>
    <dgm:pt modelId="{09F6C03B-7189-451C-88E4-2EF5986B6F0C}">
      <dgm:prSet phldrT="[Text]" custT="1"/>
      <dgm:spPr/>
      <dgm:t>
        <a:bodyPr/>
        <a:lstStyle/>
        <a:p>
          <a:pPr>
            <a:spcAft>
              <a:spcPts val="600"/>
            </a:spcAft>
          </a:pPr>
          <a:r>
            <a:rPr lang="en-US" sz="1100"/>
            <a:t> Announcement tab for Administration to inform Floor employees about new, replenished products.</a:t>
          </a:r>
        </a:p>
      </dgm:t>
    </dgm:pt>
    <dgm:pt modelId="{3A711A50-DC95-4457-9D4C-D7C5043D46E6}" type="parTrans" cxnId="{D57314F6-505C-4805-A281-B45680E9F602}">
      <dgm:prSet/>
      <dgm:spPr/>
      <dgm:t>
        <a:bodyPr/>
        <a:lstStyle/>
        <a:p>
          <a:endParaRPr lang="en-US"/>
        </a:p>
      </dgm:t>
    </dgm:pt>
    <dgm:pt modelId="{E89DD392-6254-4BD6-B20B-C86CEF15BABD}" type="sibTrans" cxnId="{D57314F6-505C-4805-A281-B45680E9F602}">
      <dgm:prSet/>
      <dgm:spPr/>
      <dgm:t>
        <a:bodyPr/>
        <a:lstStyle/>
        <a:p>
          <a:endParaRPr lang="en-US"/>
        </a:p>
      </dgm:t>
    </dgm:pt>
    <dgm:pt modelId="{9349DF2E-7E58-4BF1-8B0C-FE75856990D6}" type="pres">
      <dgm:prSet presAssocID="{085A6C2B-7A49-4731-9870-E9853B53AE0A}" presName="linearFlow" presStyleCnt="0">
        <dgm:presLayoutVars>
          <dgm:dir/>
          <dgm:animLvl val="lvl"/>
          <dgm:resizeHandles/>
        </dgm:presLayoutVars>
      </dgm:prSet>
      <dgm:spPr/>
    </dgm:pt>
    <dgm:pt modelId="{06339EA4-45C6-48DA-AC23-44788C6E76B7}" type="pres">
      <dgm:prSet presAssocID="{300AE745-95B6-4023-81A2-E78612E7676C}" presName="compositeNode" presStyleCnt="0">
        <dgm:presLayoutVars>
          <dgm:bulletEnabled val="1"/>
        </dgm:presLayoutVars>
      </dgm:prSet>
      <dgm:spPr/>
    </dgm:pt>
    <dgm:pt modelId="{674A0EEE-A50C-41CC-9936-5EA57515A487}" type="pres">
      <dgm:prSet presAssocID="{300AE745-95B6-4023-81A2-E78612E7676C}" presName="imag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4E760276-0C70-4392-BD90-C12E2800FF6B}" type="pres">
      <dgm:prSet presAssocID="{300AE745-95B6-4023-81A2-E78612E7676C}" presName="childNode" presStyleLbl="node1" presStyleIdx="0" presStyleCnt="4" custScaleX="138138" custLinFactNeighborX="8078" custLinFactNeighborY="322">
        <dgm:presLayoutVars>
          <dgm:bulletEnabled val="1"/>
        </dgm:presLayoutVars>
      </dgm:prSet>
      <dgm:spPr/>
    </dgm:pt>
    <dgm:pt modelId="{847C8244-72E9-4C2E-83D6-0EF893CDFE76}" type="pres">
      <dgm:prSet presAssocID="{300AE745-95B6-4023-81A2-E78612E7676C}" presName="parentNode" presStyleLbl="revTx" presStyleIdx="0" presStyleCnt="4" custScaleX="156982">
        <dgm:presLayoutVars>
          <dgm:chMax val="0"/>
          <dgm:bulletEnabled val="1"/>
        </dgm:presLayoutVars>
      </dgm:prSet>
      <dgm:spPr/>
    </dgm:pt>
    <dgm:pt modelId="{50996D9B-8807-4687-94EF-4F88DD513DE1}" type="pres">
      <dgm:prSet presAssocID="{B664504D-EEBD-467D-A873-4D3BCD91749D}" presName="sibTrans" presStyleCnt="0"/>
      <dgm:spPr/>
    </dgm:pt>
    <dgm:pt modelId="{4419C489-F490-4A15-A6B8-7C0E87EBBAF9}" type="pres">
      <dgm:prSet presAssocID="{48805AA3-7BA5-49BC-BB28-53AB435C0C03}" presName="compositeNode" presStyleCnt="0">
        <dgm:presLayoutVars>
          <dgm:bulletEnabled val="1"/>
        </dgm:presLayoutVars>
      </dgm:prSet>
      <dgm:spPr/>
    </dgm:pt>
    <dgm:pt modelId="{AB94A2C3-6A72-40E5-9FAE-78437BBDB6B2}" type="pres">
      <dgm:prSet presAssocID="{48805AA3-7BA5-49BC-BB28-53AB435C0C03}" presName="imag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BD6051A9-9428-4E52-9D28-AE16700D9F9E}" type="pres">
      <dgm:prSet presAssocID="{48805AA3-7BA5-49BC-BB28-53AB435C0C03}" presName="childNode" presStyleLbl="node1" presStyleIdx="1" presStyleCnt="4" custScaleX="132164" custLinFactNeighborX="10464">
        <dgm:presLayoutVars>
          <dgm:bulletEnabled val="1"/>
        </dgm:presLayoutVars>
      </dgm:prSet>
      <dgm:spPr/>
    </dgm:pt>
    <dgm:pt modelId="{41FEA439-D63C-4CC6-B98A-8663A3BD213D}" type="pres">
      <dgm:prSet presAssocID="{48805AA3-7BA5-49BC-BB28-53AB435C0C03}" presName="parentNode" presStyleLbl="revTx" presStyleIdx="1" presStyleCnt="4">
        <dgm:presLayoutVars>
          <dgm:chMax val="0"/>
          <dgm:bulletEnabled val="1"/>
        </dgm:presLayoutVars>
      </dgm:prSet>
      <dgm:spPr/>
    </dgm:pt>
    <dgm:pt modelId="{94D0A0B1-7399-4E42-98A9-113AB3344298}" type="pres">
      <dgm:prSet presAssocID="{061D44CD-37E4-4085-88AB-ED2644D1BCB9}" presName="sibTrans" presStyleCnt="0"/>
      <dgm:spPr/>
    </dgm:pt>
    <dgm:pt modelId="{07A54D58-40E9-4876-B3D5-6066F5659AD1}" type="pres">
      <dgm:prSet presAssocID="{F3D4303B-D7A8-458F-A08E-546BE8B3DE26}" presName="compositeNode" presStyleCnt="0">
        <dgm:presLayoutVars>
          <dgm:bulletEnabled val="1"/>
        </dgm:presLayoutVars>
      </dgm:prSet>
      <dgm:spPr/>
    </dgm:pt>
    <dgm:pt modelId="{2F71CE10-F3FC-4389-9135-9F6432F0CCC3}" type="pres">
      <dgm:prSet presAssocID="{F3D4303B-D7A8-458F-A08E-546BE8B3DE26}" presName="imag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3E22F663-BA59-422C-A95B-197DFDA77C60}" type="pres">
      <dgm:prSet presAssocID="{F3D4303B-D7A8-458F-A08E-546BE8B3DE26}" presName="childNode" presStyleLbl="node1" presStyleIdx="2" presStyleCnt="4" custScaleX="134131" custLinFactNeighborX="5363">
        <dgm:presLayoutVars>
          <dgm:bulletEnabled val="1"/>
        </dgm:presLayoutVars>
      </dgm:prSet>
      <dgm:spPr/>
    </dgm:pt>
    <dgm:pt modelId="{FD5342D9-B490-4D0C-9D3D-A36BFB2D72C2}" type="pres">
      <dgm:prSet presAssocID="{F3D4303B-D7A8-458F-A08E-546BE8B3DE26}" presName="parentNode" presStyleLbl="revTx" presStyleIdx="2" presStyleCnt="4" custScaleX="169546">
        <dgm:presLayoutVars>
          <dgm:chMax val="0"/>
          <dgm:bulletEnabled val="1"/>
        </dgm:presLayoutVars>
      </dgm:prSet>
      <dgm:spPr/>
    </dgm:pt>
    <dgm:pt modelId="{C5DC260D-30C3-46B2-8796-DB3CD0367B51}" type="pres">
      <dgm:prSet presAssocID="{5FBF3DEE-4B43-421A-BCF2-C8E2A4AD4CB1}" presName="sibTrans" presStyleCnt="0"/>
      <dgm:spPr/>
    </dgm:pt>
    <dgm:pt modelId="{3BE9E989-A5C5-413B-9B18-8FEF1700EB66}" type="pres">
      <dgm:prSet presAssocID="{537B53F6-F339-406C-9847-30A8C8913EBD}" presName="compositeNode" presStyleCnt="0">
        <dgm:presLayoutVars>
          <dgm:bulletEnabled val="1"/>
        </dgm:presLayoutVars>
      </dgm:prSet>
      <dgm:spPr/>
    </dgm:pt>
    <dgm:pt modelId="{106C7FE2-7467-4B5C-AFE1-86AE7A90041A}" type="pres">
      <dgm:prSet presAssocID="{537B53F6-F339-406C-9847-30A8C8913EBD}" presName="imag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dgm:spPr>
    </dgm:pt>
    <dgm:pt modelId="{A123D00F-1500-4F3E-A866-4C15A8BCE90F}" type="pres">
      <dgm:prSet presAssocID="{537B53F6-F339-406C-9847-30A8C8913EBD}" presName="childNode" presStyleLbl="node1" presStyleIdx="3" presStyleCnt="4" custScaleX="113174">
        <dgm:presLayoutVars>
          <dgm:bulletEnabled val="1"/>
        </dgm:presLayoutVars>
      </dgm:prSet>
      <dgm:spPr/>
    </dgm:pt>
    <dgm:pt modelId="{EDE4C29B-C684-4249-AD8E-9E592C89C63B}" type="pres">
      <dgm:prSet presAssocID="{537B53F6-F339-406C-9847-30A8C8913EBD}" presName="parentNode" presStyleLbl="revTx" presStyleIdx="3" presStyleCnt="4">
        <dgm:presLayoutVars>
          <dgm:chMax val="0"/>
          <dgm:bulletEnabled val="1"/>
        </dgm:presLayoutVars>
      </dgm:prSet>
      <dgm:spPr/>
    </dgm:pt>
  </dgm:ptLst>
  <dgm:cxnLst>
    <dgm:cxn modelId="{1A898401-0D0A-4D06-8C50-6ACDB2F4EEE6}" srcId="{085A6C2B-7A49-4731-9870-E9853B53AE0A}" destId="{48805AA3-7BA5-49BC-BB28-53AB435C0C03}" srcOrd="1" destOrd="0" parTransId="{4510BFCE-4DAE-4C78-98A9-4D0C74C917C6}" sibTransId="{061D44CD-37E4-4085-88AB-ED2644D1BCB9}"/>
    <dgm:cxn modelId="{8FE80706-4759-4D82-9C1A-137377688013}" type="presOf" srcId="{5FB84268-BB9E-49DF-9BE6-61DE0A6E2D83}" destId="{4E760276-0C70-4392-BD90-C12E2800FF6B}" srcOrd="0" destOrd="4" presId="urn:microsoft.com/office/officeart/2005/8/layout/hList2"/>
    <dgm:cxn modelId="{6A889207-5371-4E50-9C16-03E2F48BCDAA}" srcId="{085A6C2B-7A49-4731-9870-E9853B53AE0A}" destId="{300AE745-95B6-4023-81A2-E78612E7676C}" srcOrd="0" destOrd="0" parTransId="{162EB210-7100-4F1D-BC9B-B57D93104D87}" sibTransId="{B664504D-EEBD-467D-A873-4D3BCD91749D}"/>
    <dgm:cxn modelId="{3F455616-DE24-41A1-A9F9-23200836009E}" type="presOf" srcId="{A1B38449-EC60-4C84-BF18-D7737CCBC141}" destId="{3E22F663-BA59-422C-A95B-197DFDA77C60}" srcOrd="0" destOrd="3" presId="urn:microsoft.com/office/officeart/2005/8/layout/hList2"/>
    <dgm:cxn modelId="{AB22631E-352B-48A8-931B-3CFCE433AC42}" srcId="{48805AA3-7BA5-49BC-BB28-53AB435C0C03}" destId="{27F2C4C7-BB84-436B-8E0A-D73682326F5E}" srcOrd="1" destOrd="0" parTransId="{E93AB7A6-2320-46EC-8F39-3B7C4698F108}" sibTransId="{CD3B8D82-0FDF-4713-9085-F4EFC4082E8C}"/>
    <dgm:cxn modelId="{C78DBF24-5366-481E-AC99-4513B656A122}" type="presOf" srcId="{CD27ACF5-8CE6-4763-8098-D490A4F95500}" destId="{BD6051A9-9428-4E52-9D28-AE16700D9F9E}" srcOrd="0" destOrd="0" presId="urn:microsoft.com/office/officeart/2005/8/layout/hList2"/>
    <dgm:cxn modelId="{07D6AE28-FB21-42F5-A261-FFB0C115A65F}" type="presOf" srcId="{09F6C03B-7189-451C-88E4-2EF5986B6F0C}" destId="{BD6051A9-9428-4E52-9D28-AE16700D9F9E}" srcOrd="0" destOrd="4" presId="urn:microsoft.com/office/officeart/2005/8/layout/hList2"/>
    <dgm:cxn modelId="{DE4B7B2A-8953-4133-897D-9FBFA6A5496E}" srcId="{085A6C2B-7A49-4731-9870-E9853B53AE0A}" destId="{F3D4303B-D7A8-458F-A08E-546BE8B3DE26}" srcOrd="2" destOrd="0" parTransId="{207AA060-B7D9-40E4-A70B-47CD5C0853CC}" sibTransId="{5FBF3DEE-4B43-421A-BCF2-C8E2A4AD4CB1}"/>
    <dgm:cxn modelId="{47047C34-F441-40F9-8868-4C97C13A6618}" srcId="{300AE745-95B6-4023-81A2-E78612E7676C}" destId="{7F0E6910-4379-4C1F-9945-C34BCD4E77BD}" srcOrd="3" destOrd="0" parTransId="{26731395-CF25-4B8C-9157-0086493FF580}" sibTransId="{AF0687B3-19CE-4204-9291-1A818103C8AA}"/>
    <dgm:cxn modelId="{D716855E-59E4-4DF0-845F-300C8D2F160D}" srcId="{537B53F6-F339-406C-9847-30A8C8913EBD}" destId="{A7475F91-2E0A-4A8B-84C3-61AAD9FFC683}" srcOrd="3" destOrd="0" parTransId="{85CFBFCF-7D08-439F-AF24-F8BEDB5414D9}" sibTransId="{34C02224-483C-45B9-9D68-2901CBD64D5E}"/>
    <dgm:cxn modelId="{8F235341-AEB0-4A20-BFB8-A081AEEEB173}" srcId="{537B53F6-F339-406C-9847-30A8C8913EBD}" destId="{0EC1F6D4-E3FF-4FE0-B5C7-7DA213DB8128}" srcOrd="1" destOrd="0" parTransId="{6FDA5700-CEB5-42E5-8D8B-DE67B38EB19B}" sibTransId="{713FB96F-4EE5-43C3-B657-C67A5F1D149F}"/>
    <dgm:cxn modelId="{DD785662-D3B9-4EBA-B1AD-1F5EA684F59F}" srcId="{F3D4303B-D7A8-458F-A08E-546BE8B3DE26}" destId="{88884133-7219-4FA8-A449-88D9C2699AB5}" srcOrd="1" destOrd="0" parTransId="{4672A7BA-677C-48A4-B852-2031F09FAC38}" sibTransId="{2E1C8458-A7DC-479B-A11E-43FDAFCCC40B}"/>
    <dgm:cxn modelId="{B4FF5D43-70C5-4FE6-83D3-D59F1ADE0DEC}" type="presOf" srcId="{88884133-7219-4FA8-A449-88D9C2699AB5}" destId="{3E22F663-BA59-422C-A95B-197DFDA77C60}" srcOrd="0" destOrd="1" presId="urn:microsoft.com/office/officeart/2005/8/layout/hList2"/>
    <dgm:cxn modelId="{0B3C7744-3367-43B5-9DF9-227A5A294C7A}" type="presOf" srcId="{415154BA-6B26-4132-A082-A6FF1C2946DC}" destId="{4E760276-0C70-4392-BD90-C12E2800FF6B}" srcOrd="0" destOrd="5" presId="urn:microsoft.com/office/officeart/2005/8/layout/hList2"/>
    <dgm:cxn modelId="{5E7B5167-64A4-4A23-BA6B-D6A64A08E9DA}" srcId="{300AE745-95B6-4023-81A2-E78612E7676C}" destId="{415154BA-6B26-4132-A082-A6FF1C2946DC}" srcOrd="5" destOrd="0" parTransId="{FF7CDC93-561B-4EB6-B128-7CFB3615C20F}" sibTransId="{60138439-A632-4EF5-A426-74FDDA527E2B}"/>
    <dgm:cxn modelId="{913F5547-F13E-4832-BF94-75ED4919A6FB}" type="presOf" srcId="{7F0E6910-4379-4C1F-9945-C34BCD4E77BD}" destId="{4E760276-0C70-4392-BD90-C12E2800FF6B}" srcOrd="0" destOrd="3" presId="urn:microsoft.com/office/officeart/2005/8/layout/hList2"/>
    <dgm:cxn modelId="{6AE73348-690D-4F7A-8F7B-2CBC5DA312A8}" type="presOf" srcId="{0EC1F6D4-E3FF-4FE0-B5C7-7DA213DB8128}" destId="{A123D00F-1500-4F3E-A866-4C15A8BCE90F}" srcOrd="0" destOrd="1" presId="urn:microsoft.com/office/officeart/2005/8/layout/hList2"/>
    <dgm:cxn modelId="{35F67048-6EB4-4DE4-B121-D05614EA9EF2}" srcId="{48805AA3-7BA5-49BC-BB28-53AB435C0C03}" destId="{1C1459E3-1D86-4793-B49E-B2D83B63808D}" srcOrd="3" destOrd="0" parTransId="{8370FBF5-0042-4CD8-AFE6-136478261BA9}" sibTransId="{C0F97462-3627-4E27-886E-94D5E9F0C385}"/>
    <dgm:cxn modelId="{82D9A34C-D2B5-44C3-A0C0-79A292E89F1D}" srcId="{085A6C2B-7A49-4731-9870-E9853B53AE0A}" destId="{537B53F6-F339-406C-9847-30A8C8913EBD}" srcOrd="3" destOrd="0" parTransId="{9EA29292-D54E-4F1C-92E3-D8F8B2BC9238}" sibTransId="{289EA9C9-A3B9-4F07-B08C-B4FE48354385}"/>
    <dgm:cxn modelId="{EC834F6E-E9DD-4927-9720-60A47CF942D9}" type="presOf" srcId="{2693ABEF-8AB5-4D3E-9638-518F85C58AFE}" destId="{4E760276-0C70-4392-BD90-C12E2800FF6B}" srcOrd="0" destOrd="2" presId="urn:microsoft.com/office/officeart/2005/8/layout/hList2"/>
    <dgm:cxn modelId="{E9568974-1E33-4A85-B2CD-D0650E025AF4}" srcId="{537B53F6-F339-406C-9847-30A8C8913EBD}" destId="{232560AC-A6EC-44A2-8D13-965C18680230}" srcOrd="0" destOrd="0" parTransId="{B81E6210-502A-4D28-BF3A-712D9CFC3F36}" sibTransId="{9227EF97-EB2B-4B19-B396-E0817FB629FC}"/>
    <dgm:cxn modelId="{D6C0BE59-570B-4C21-B32C-7612B810D530}" type="presOf" srcId="{537B53F6-F339-406C-9847-30A8C8913EBD}" destId="{EDE4C29B-C684-4249-AD8E-9E592C89C63B}" srcOrd="0" destOrd="0" presId="urn:microsoft.com/office/officeart/2005/8/layout/hList2"/>
    <dgm:cxn modelId="{41C2D884-C7F2-45A6-AF1A-BFB4EC57B47A}" srcId="{48805AA3-7BA5-49BC-BB28-53AB435C0C03}" destId="{CD27ACF5-8CE6-4763-8098-D490A4F95500}" srcOrd="0" destOrd="0" parTransId="{80A76671-CD2B-45BB-8CCB-13DC71528DF2}" sibTransId="{9FAC9E7B-F83D-4201-BF85-C7E2F6DCEC3F}"/>
    <dgm:cxn modelId="{B64A9F8A-9983-4B44-BE5D-70EEA049E0AB}" type="presOf" srcId="{6139A9F9-D438-4FDB-BDF1-63191D197EEB}" destId="{4E760276-0C70-4392-BD90-C12E2800FF6B}" srcOrd="0" destOrd="0" presId="urn:microsoft.com/office/officeart/2005/8/layout/hList2"/>
    <dgm:cxn modelId="{9C9A2A92-F433-45B8-97A1-A7E504D8CA74}" type="presOf" srcId="{F3D4303B-D7A8-458F-A08E-546BE8B3DE26}" destId="{FD5342D9-B490-4D0C-9D3D-A36BFB2D72C2}" srcOrd="0" destOrd="0" presId="urn:microsoft.com/office/officeart/2005/8/layout/hList2"/>
    <dgm:cxn modelId="{1E4D889D-BE01-4F10-A0AC-F7D3C3571696}" type="presOf" srcId="{784335C1-D78A-4284-8092-5EFCAC3CBE0F}" destId="{BD6051A9-9428-4E52-9D28-AE16700D9F9E}" srcOrd="0" destOrd="2" presId="urn:microsoft.com/office/officeart/2005/8/layout/hList2"/>
    <dgm:cxn modelId="{C47DB2AC-1345-4804-A2E5-16F5CDBC1D7E}" srcId="{F3D4303B-D7A8-458F-A08E-546BE8B3DE26}" destId="{88127671-B3EF-41F7-A1C5-5B9B5C8D9A78}" srcOrd="2" destOrd="0" parTransId="{8DDACE45-26E6-406B-A298-57E5C60375B7}" sibTransId="{13DA0C90-B0BA-4979-AF4A-1CD389A1E139}"/>
    <dgm:cxn modelId="{D7929DB8-9738-4794-9714-5B7F1BC7C8BF}" srcId="{537B53F6-F339-406C-9847-30A8C8913EBD}" destId="{F2C5F576-19A1-4C44-A63F-8DB088DF5081}" srcOrd="2" destOrd="0" parTransId="{FD2C656C-F154-4DEE-97F9-E27DD9CDC746}" sibTransId="{775C01D2-FB36-4D24-94E9-6DD5396D72AF}"/>
    <dgm:cxn modelId="{B15C60BB-66DB-4EC3-804A-B9A6081CC657}" type="presOf" srcId="{A7475F91-2E0A-4A8B-84C3-61AAD9FFC683}" destId="{A123D00F-1500-4F3E-A866-4C15A8BCE90F}" srcOrd="0" destOrd="3" presId="urn:microsoft.com/office/officeart/2005/8/layout/hList2"/>
    <dgm:cxn modelId="{728ADCBD-5D48-4A89-89D1-5E984F8EDA4B}" type="presOf" srcId="{48805AA3-7BA5-49BC-BB28-53AB435C0C03}" destId="{41FEA439-D63C-4CC6-B98A-8663A3BD213D}" srcOrd="0" destOrd="0" presId="urn:microsoft.com/office/officeart/2005/8/layout/hList2"/>
    <dgm:cxn modelId="{B42320C7-9721-46D6-B8BC-98E8DCA01B03}" srcId="{300AE745-95B6-4023-81A2-E78612E7676C}" destId="{6139A9F9-D438-4FDB-BDF1-63191D197EEB}" srcOrd="0" destOrd="0" parTransId="{F70AF956-8E5F-41B0-B307-9E1547CA5B5B}" sibTransId="{B0AF1E0C-E0E5-4F71-B2BB-EF5EB61AFA63}"/>
    <dgm:cxn modelId="{8F6E2CC7-A4F9-4C13-B4D1-4364671C6AEA}" srcId="{F3D4303B-D7A8-458F-A08E-546BE8B3DE26}" destId="{A1B38449-EC60-4C84-BF18-D7737CCBC141}" srcOrd="3" destOrd="0" parTransId="{4F87EB46-370E-4D82-898F-36EA61CF1C77}" sibTransId="{54E56554-9511-43C9-988F-2C8B2ADACAE2}"/>
    <dgm:cxn modelId="{DA34B8C8-8740-4490-81EE-C660663CFBFD}" type="presOf" srcId="{F2C5F576-19A1-4C44-A63F-8DB088DF5081}" destId="{A123D00F-1500-4F3E-A866-4C15A8BCE90F}" srcOrd="0" destOrd="2" presId="urn:microsoft.com/office/officeart/2005/8/layout/hList2"/>
    <dgm:cxn modelId="{9ABFD4CA-AB71-4E68-9816-65235F40FA48}" type="presOf" srcId="{300AE745-95B6-4023-81A2-E78612E7676C}" destId="{847C8244-72E9-4C2E-83D6-0EF893CDFE76}" srcOrd="0" destOrd="0" presId="urn:microsoft.com/office/officeart/2005/8/layout/hList2"/>
    <dgm:cxn modelId="{441AD5D7-8750-41D9-BEFB-E87996F4E856}" srcId="{300AE745-95B6-4023-81A2-E78612E7676C}" destId="{2693ABEF-8AB5-4D3E-9638-518F85C58AFE}" srcOrd="2" destOrd="0" parTransId="{655B8B66-21FA-4352-B754-ABAF7AADE188}" sibTransId="{50C1156D-7D61-40EE-A5B6-5EF1847215C4}"/>
    <dgm:cxn modelId="{DF8ACDD8-F418-431D-B91C-3071F484FC4A}" type="presOf" srcId="{8BFA646C-04D4-4348-BDF7-FF8AA931F992}" destId="{4E760276-0C70-4392-BD90-C12E2800FF6B}" srcOrd="0" destOrd="1" presId="urn:microsoft.com/office/officeart/2005/8/layout/hList2"/>
    <dgm:cxn modelId="{F3506EDA-8325-427E-A0D8-06BF79CB7A78}" srcId="{300AE745-95B6-4023-81A2-E78612E7676C}" destId="{5FB84268-BB9E-49DF-9BE6-61DE0A6E2D83}" srcOrd="4" destOrd="0" parTransId="{5A554AC8-3DC4-4D99-B0C1-A4562D682F0B}" sibTransId="{E3A59CF6-B484-4AD8-9AF7-55829C21A08E}"/>
    <dgm:cxn modelId="{884E52DB-78A1-4444-82B4-C80852266969}" type="presOf" srcId="{232560AC-A6EC-44A2-8D13-965C18680230}" destId="{A123D00F-1500-4F3E-A866-4C15A8BCE90F}" srcOrd="0" destOrd="0" presId="urn:microsoft.com/office/officeart/2005/8/layout/hList2"/>
    <dgm:cxn modelId="{7193C6DC-7FC4-43FA-A9B8-6E47CD65932F}" type="presOf" srcId="{1C1459E3-1D86-4793-B49E-B2D83B63808D}" destId="{BD6051A9-9428-4E52-9D28-AE16700D9F9E}" srcOrd="0" destOrd="3" presId="urn:microsoft.com/office/officeart/2005/8/layout/hList2"/>
    <dgm:cxn modelId="{54AA12DD-E3F6-48D5-AC47-3E3FBA7D87DB}" type="presOf" srcId="{27F2C4C7-BB84-436B-8E0A-D73682326F5E}" destId="{BD6051A9-9428-4E52-9D28-AE16700D9F9E}" srcOrd="0" destOrd="1" presId="urn:microsoft.com/office/officeart/2005/8/layout/hList2"/>
    <dgm:cxn modelId="{AEF3EBDF-7B67-40FE-A743-B8409CB4C012}" type="presOf" srcId="{A0A5BF93-DF35-461C-ACCE-E1CFE00603CE}" destId="{3E22F663-BA59-422C-A95B-197DFDA77C60}" srcOrd="0" destOrd="0" presId="urn:microsoft.com/office/officeart/2005/8/layout/hList2"/>
    <dgm:cxn modelId="{4B915EE5-08EC-4267-A187-F8DA2D10A049}" srcId="{F3D4303B-D7A8-458F-A08E-546BE8B3DE26}" destId="{A0A5BF93-DF35-461C-ACCE-E1CFE00603CE}" srcOrd="0" destOrd="0" parTransId="{375A8BB3-1217-4699-990F-DCAA2EE5D63A}" sibTransId="{CC67A27F-7EC8-4DBE-8533-7921518D75BD}"/>
    <dgm:cxn modelId="{DCE971EB-932B-4BCB-B58D-A6C5613EDB07}" srcId="{48805AA3-7BA5-49BC-BB28-53AB435C0C03}" destId="{784335C1-D78A-4284-8092-5EFCAC3CBE0F}" srcOrd="2" destOrd="0" parTransId="{A6600B56-40A9-48F8-83E6-3D296155D65B}" sibTransId="{5B0BACCC-C29E-4169-B6F9-8B276CF0E684}"/>
    <dgm:cxn modelId="{6FA3F8F0-EA06-4194-BF3F-5F65FF35179E}" type="presOf" srcId="{085A6C2B-7A49-4731-9870-E9853B53AE0A}" destId="{9349DF2E-7E58-4BF1-8B0C-FE75856990D6}" srcOrd="0" destOrd="0" presId="urn:microsoft.com/office/officeart/2005/8/layout/hList2"/>
    <dgm:cxn modelId="{D57314F6-505C-4805-A281-B45680E9F602}" srcId="{48805AA3-7BA5-49BC-BB28-53AB435C0C03}" destId="{09F6C03B-7189-451C-88E4-2EF5986B6F0C}" srcOrd="4" destOrd="0" parTransId="{3A711A50-DC95-4457-9D4C-D7C5043D46E6}" sibTransId="{E89DD392-6254-4BD6-B20B-C86CEF15BABD}"/>
    <dgm:cxn modelId="{FC98A4FE-11F9-4802-877E-080B9D6E3E11}" type="presOf" srcId="{88127671-B3EF-41F7-A1C5-5B9B5C8D9A78}" destId="{3E22F663-BA59-422C-A95B-197DFDA77C60}" srcOrd="0" destOrd="2" presId="urn:microsoft.com/office/officeart/2005/8/layout/hList2"/>
    <dgm:cxn modelId="{D1329FFF-50E7-4942-A844-AF40E4620B29}" srcId="{300AE745-95B6-4023-81A2-E78612E7676C}" destId="{8BFA646C-04D4-4348-BDF7-FF8AA931F992}" srcOrd="1" destOrd="0" parTransId="{9960D5F2-82F3-43AC-96FA-1A667ABD95B8}" sibTransId="{CB4F0F10-0E87-4972-927D-10A97D1A7A4A}"/>
    <dgm:cxn modelId="{BE816D76-93F2-41C6-A259-883DA5BE928B}" type="presParOf" srcId="{9349DF2E-7E58-4BF1-8B0C-FE75856990D6}" destId="{06339EA4-45C6-48DA-AC23-44788C6E76B7}" srcOrd="0" destOrd="0" presId="urn:microsoft.com/office/officeart/2005/8/layout/hList2"/>
    <dgm:cxn modelId="{EABD26C5-8268-483A-B7BB-8FF38ADCE492}" type="presParOf" srcId="{06339EA4-45C6-48DA-AC23-44788C6E76B7}" destId="{674A0EEE-A50C-41CC-9936-5EA57515A487}" srcOrd="0" destOrd="0" presId="urn:microsoft.com/office/officeart/2005/8/layout/hList2"/>
    <dgm:cxn modelId="{F013812F-DD4D-4DE0-9C44-5871CC9378DA}" type="presParOf" srcId="{06339EA4-45C6-48DA-AC23-44788C6E76B7}" destId="{4E760276-0C70-4392-BD90-C12E2800FF6B}" srcOrd="1" destOrd="0" presId="urn:microsoft.com/office/officeart/2005/8/layout/hList2"/>
    <dgm:cxn modelId="{B86C4F25-E29A-4C43-8B58-042FE0CE481C}" type="presParOf" srcId="{06339EA4-45C6-48DA-AC23-44788C6E76B7}" destId="{847C8244-72E9-4C2E-83D6-0EF893CDFE76}" srcOrd="2" destOrd="0" presId="urn:microsoft.com/office/officeart/2005/8/layout/hList2"/>
    <dgm:cxn modelId="{210775CA-E103-4266-9B58-D85AE33F8EEF}" type="presParOf" srcId="{9349DF2E-7E58-4BF1-8B0C-FE75856990D6}" destId="{50996D9B-8807-4687-94EF-4F88DD513DE1}" srcOrd="1" destOrd="0" presId="urn:microsoft.com/office/officeart/2005/8/layout/hList2"/>
    <dgm:cxn modelId="{A2732AA0-BE57-4F5D-9E7C-F6FBA631BE81}" type="presParOf" srcId="{9349DF2E-7E58-4BF1-8B0C-FE75856990D6}" destId="{4419C489-F490-4A15-A6B8-7C0E87EBBAF9}" srcOrd="2" destOrd="0" presId="urn:microsoft.com/office/officeart/2005/8/layout/hList2"/>
    <dgm:cxn modelId="{A64EF1FB-A9F6-4130-BB2F-4F0D4B984E14}" type="presParOf" srcId="{4419C489-F490-4A15-A6B8-7C0E87EBBAF9}" destId="{AB94A2C3-6A72-40E5-9FAE-78437BBDB6B2}" srcOrd="0" destOrd="0" presId="urn:microsoft.com/office/officeart/2005/8/layout/hList2"/>
    <dgm:cxn modelId="{64717BDB-7A89-4974-A5DB-8B940F74D17C}" type="presParOf" srcId="{4419C489-F490-4A15-A6B8-7C0E87EBBAF9}" destId="{BD6051A9-9428-4E52-9D28-AE16700D9F9E}" srcOrd="1" destOrd="0" presId="urn:microsoft.com/office/officeart/2005/8/layout/hList2"/>
    <dgm:cxn modelId="{F8306D34-0FFC-4608-9505-461AB7CFB8D0}" type="presParOf" srcId="{4419C489-F490-4A15-A6B8-7C0E87EBBAF9}" destId="{41FEA439-D63C-4CC6-B98A-8663A3BD213D}" srcOrd="2" destOrd="0" presId="urn:microsoft.com/office/officeart/2005/8/layout/hList2"/>
    <dgm:cxn modelId="{1A75BCCC-F297-4A5B-9898-EC2CE4495C6B}" type="presParOf" srcId="{9349DF2E-7E58-4BF1-8B0C-FE75856990D6}" destId="{94D0A0B1-7399-4E42-98A9-113AB3344298}" srcOrd="3" destOrd="0" presId="urn:microsoft.com/office/officeart/2005/8/layout/hList2"/>
    <dgm:cxn modelId="{B5912EFA-A947-48FB-98C6-92788A80C940}" type="presParOf" srcId="{9349DF2E-7E58-4BF1-8B0C-FE75856990D6}" destId="{07A54D58-40E9-4876-B3D5-6066F5659AD1}" srcOrd="4" destOrd="0" presId="urn:microsoft.com/office/officeart/2005/8/layout/hList2"/>
    <dgm:cxn modelId="{849EAB38-D0DF-40DA-B799-52F7E14F6EEA}" type="presParOf" srcId="{07A54D58-40E9-4876-B3D5-6066F5659AD1}" destId="{2F71CE10-F3FC-4389-9135-9F6432F0CCC3}" srcOrd="0" destOrd="0" presId="urn:microsoft.com/office/officeart/2005/8/layout/hList2"/>
    <dgm:cxn modelId="{573AEFC9-EEF1-40B9-9374-1F164D6E089C}" type="presParOf" srcId="{07A54D58-40E9-4876-B3D5-6066F5659AD1}" destId="{3E22F663-BA59-422C-A95B-197DFDA77C60}" srcOrd="1" destOrd="0" presId="urn:microsoft.com/office/officeart/2005/8/layout/hList2"/>
    <dgm:cxn modelId="{46B495B3-4E2C-4A2D-96DE-BCB91ECE6D5B}" type="presParOf" srcId="{07A54D58-40E9-4876-B3D5-6066F5659AD1}" destId="{FD5342D9-B490-4D0C-9D3D-A36BFB2D72C2}" srcOrd="2" destOrd="0" presId="urn:microsoft.com/office/officeart/2005/8/layout/hList2"/>
    <dgm:cxn modelId="{4B0A4146-84F1-4ED3-99F9-6E5D173D2BB1}" type="presParOf" srcId="{9349DF2E-7E58-4BF1-8B0C-FE75856990D6}" destId="{C5DC260D-30C3-46B2-8796-DB3CD0367B51}" srcOrd="5" destOrd="0" presId="urn:microsoft.com/office/officeart/2005/8/layout/hList2"/>
    <dgm:cxn modelId="{8A9F21A7-64A0-4B3F-934D-82D915E8B076}" type="presParOf" srcId="{9349DF2E-7E58-4BF1-8B0C-FE75856990D6}" destId="{3BE9E989-A5C5-413B-9B18-8FEF1700EB66}" srcOrd="6" destOrd="0" presId="urn:microsoft.com/office/officeart/2005/8/layout/hList2"/>
    <dgm:cxn modelId="{DF9D2592-868A-487D-A7E5-792AD35E70CF}" type="presParOf" srcId="{3BE9E989-A5C5-413B-9B18-8FEF1700EB66}" destId="{106C7FE2-7467-4B5C-AFE1-86AE7A90041A}" srcOrd="0" destOrd="0" presId="urn:microsoft.com/office/officeart/2005/8/layout/hList2"/>
    <dgm:cxn modelId="{F4FEFD65-A1EF-49DB-B355-57CFECC93809}" type="presParOf" srcId="{3BE9E989-A5C5-413B-9B18-8FEF1700EB66}" destId="{A123D00F-1500-4F3E-A866-4C15A8BCE90F}" srcOrd="1" destOrd="0" presId="urn:microsoft.com/office/officeart/2005/8/layout/hList2"/>
    <dgm:cxn modelId="{94E0F5EB-548F-46C5-9B36-1459877083E0}" type="presParOf" srcId="{3BE9E989-A5C5-413B-9B18-8FEF1700EB66}" destId="{EDE4C29B-C684-4249-AD8E-9E592C89C63B}" srcOrd="2" destOrd="0" presId="urn:microsoft.com/office/officeart/2005/8/layout/h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7C8244-72E9-4C2E-83D6-0EF893CDFE76}">
      <dsp:nvSpPr>
        <dsp:cNvPr id="0" name=""/>
        <dsp:cNvSpPr/>
      </dsp:nvSpPr>
      <dsp:spPr>
        <a:xfrm rot="16200000">
          <a:off x="-1889908" y="2633906"/>
          <a:ext cx="4145661" cy="2961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6409" bIns="0" numCol="1" spcCol="1270" anchor="t" anchorCtr="0">
          <a:noAutofit/>
        </a:bodyPr>
        <a:lstStyle/>
        <a:p>
          <a:pPr marL="0" lvl="0" indent="0" algn="r" defTabSz="444500">
            <a:lnSpc>
              <a:spcPct val="90000"/>
            </a:lnSpc>
            <a:spcBef>
              <a:spcPct val="0"/>
            </a:spcBef>
            <a:spcAft>
              <a:spcPct val="35000"/>
            </a:spcAft>
            <a:buNone/>
          </a:pPr>
          <a:r>
            <a:rPr lang="en-US" sz="1000" kern="1200"/>
            <a:t>Must Have</a:t>
          </a:r>
        </a:p>
      </dsp:txBody>
      <dsp:txXfrm>
        <a:off x="-1889908" y="2633906"/>
        <a:ext cx="4145661" cy="296199"/>
      </dsp:txXfrm>
    </dsp:sp>
    <dsp:sp modelId="{4E760276-0C70-4392-BD90-C12E2800FF6B}">
      <dsp:nvSpPr>
        <dsp:cNvPr id="0" name=""/>
        <dsp:cNvSpPr/>
      </dsp:nvSpPr>
      <dsp:spPr>
        <a:xfrm>
          <a:off x="173965" y="722524"/>
          <a:ext cx="1298283" cy="4145661"/>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6409"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 Log in form with different functional accessibility</a:t>
          </a:r>
        </a:p>
        <a:p>
          <a:pPr marL="57150" lvl="1" indent="-57150" algn="l" defTabSz="488950">
            <a:lnSpc>
              <a:spcPct val="90000"/>
            </a:lnSpc>
            <a:spcBef>
              <a:spcPct val="0"/>
            </a:spcBef>
            <a:spcAft>
              <a:spcPts val="600"/>
            </a:spcAft>
            <a:buChar char="•"/>
          </a:pPr>
          <a:r>
            <a:rPr lang="en-US" sz="1100" kern="1200"/>
            <a:t> CRUD options for Administration to enable employee data manipulation</a:t>
          </a:r>
        </a:p>
        <a:p>
          <a:pPr marL="57150" lvl="1" indent="-57150" algn="l" defTabSz="488950">
            <a:lnSpc>
              <a:spcPct val="90000"/>
            </a:lnSpc>
            <a:spcBef>
              <a:spcPct val="0"/>
            </a:spcBef>
            <a:spcAft>
              <a:spcPts val="600"/>
            </a:spcAft>
            <a:buChar char="•"/>
          </a:pPr>
          <a:r>
            <a:rPr lang="en-US" sz="1100" kern="1200"/>
            <a:t> O</a:t>
          </a:r>
          <a:r>
            <a:rPr lang="en-US" sz="1100" b="0" kern="1200"/>
            <a:t>ption for Administrative employees to add and read products from the DB</a:t>
          </a:r>
          <a:endParaRPr lang="en-US" sz="1100" kern="1200"/>
        </a:p>
        <a:p>
          <a:pPr marL="57150" lvl="1" indent="-57150" algn="l" defTabSz="488950">
            <a:lnSpc>
              <a:spcPct val="90000"/>
            </a:lnSpc>
            <a:spcBef>
              <a:spcPct val="0"/>
            </a:spcBef>
            <a:spcAft>
              <a:spcPts val="600"/>
            </a:spcAft>
            <a:buChar char="•"/>
          </a:pPr>
          <a:r>
            <a:rPr lang="en-US" sz="1100" kern="1200"/>
            <a:t> Administration should be able to edit the schedule</a:t>
          </a:r>
        </a:p>
        <a:p>
          <a:pPr marL="57150" lvl="1" indent="-57150" algn="l" defTabSz="488950">
            <a:lnSpc>
              <a:spcPct val="90000"/>
            </a:lnSpc>
            <a:spcBef>
              <a:spcPct val="0"/>
            </a:spcBef>
            <a:spcAft>
              <a:spcPts val="600"/>
            </a:spcAft>
            <a:buChar char="•"/>
          </a:pPr>
          <a:r>
            <a:rPr lang="en-US" sz="1100" kern="1200"/>
            <a:t> Floor Employees have to be able to see their schedule</a:t>
          </a:r>
        </a:p>
        <a:p>
          <a:pPr marL="57150" lvl="1" indent="-57150" algn="l" defTabSz="488950">
            <a:lnSpc>
              <a:spcPct val="90000"/>
            </a:lnSpc>
            <a:spcBef>
              <a:spcPct val="0"/>
            </a:spcBef>
            <a:spcAft>
              <a:spcPts val="600"/>
            </a:spcAft>
            <a:buChar char="•"/>
          </a:pPr>
          <a:endParaRPr lang="en-US" sz="1100" kern="1200"/>
        </a:p>
      </dsp:txBody>
      <dsp:txXfrm>
        <a:off x="173965" y="722524"/>
        <a:ext cx="1298283" cy="4145661"/>
      </dsp:txXfrm>
    </dsp:sp>
    <dsp:sp modelId="{674A0EEE-A50C-41CC-9936-5EA57515A487}">
      <dsp:nvSpPr>
        <dsp:cNvPr id="0" name=""/>
        <dsp:cNvSpPr/>
      </dsp:nvSpPr>
      <dsp:spPr>
        <a:xfrm>
          <a:off x="88580" y="460113"/>
          <a:ext cx="377367" cy="37736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1FEA439-D63C-4CC6-B98A-8663A3BD213D}">
      <dsp:nvSpPr>
        <dsp:cNvPr id="0" name=""/>
        <dsp:cNvSpPr/>
      </dsp:nvSpPr>
      <dsp:spPr>
        <a:xfrm rot="16200000">
          <a:off x="-352890" y="2687664"/>
          <a:ext cx="4145661" cy="1886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6409" bIns="0" numCol="1" spcCol="1270" anchor="t" anchorCtr="0">
          <a:noAutofit/>
        </a:bodyPr>
        <a:lstStyle/>
        <a:p>
          <a:pPr marL="0" lvl="0" indent="0" algn="r" defTabSz="444500">
            <a:lnSpc>
              <a:spcPct val="90000"/>
            </a:lnSpc>
            <a:spcBef>
              <a:spcPct val="0"/>
            </a:spcBef>
            <a:spcAft>
              <a:spcPct val="35000"/>
            </a:spcAft>
            <a:buNone/>
          </a:pPr>
          <a:r>
            <a:rPr lang="en-US" sz="1000" kern="1200"/>
            <a:t>Should Have</a:t>
          </a:r>
        </a:p>
      </dsp:txBody>
      <dsp:txXfrm>
        <a:off x="-352890" y="2687664"/>
        <a:ext cx="4145661" cy="188683"/>
      </dsp:txXfrm>
    </dsp:sp>
    <dsp:sp modelId="{BD6051A9-9428-4E52-9D28-AE16700D9F9E}">
      <dsp:nvSpPr>
        <dsp:cNvPr id="0" name=""/>
        <dsp:cNvSpPr/>
      </dsp:nvSpPr>
      <dsp:spPr>
        <a:xfrm>
          <a:off x="1761481" y="709175"/>
          <a:ext cx="1242136" cy="4145661"/>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6409"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 Automated assignment of rotating employee shifts</a:t>
          </a:r>
        </a:p>
        <a:p>
          <a:pPr marL="57150" lvl="1" indent="-57150" algn="l" defTabSz="488950">
            <a:lnSpc>
              <a:spcPct val="90000"/>
            </a:lnSpc>
            <a:spcBef>
              <a:spcPct val="0"/>
            </a:spcBef>
            <a:spcAft>
              <a:spcPts val="600"/>
            </a:spcAft>
            <a:buChar char="•"/>
          </a:pPr>
          <a:r>
            <a:rPr lang="en-US" sz="1100" b="0" kern="1200"/>
            <a:t> Floor Employees should be able to update stock level (mark depletion/ replenishment)</a:t>
          </a:r>
          <a:endParaRPr lang="en-US" sz="1100" kern="1200"/>
        </a:p>
        <a:p>
          <a:pPr marL="57150" lvl="1" indent="-57150" algn="l" defTabSz="488950">
            <a:lnSpc>
              <a:spcPct val="90000"/>
            </a:lnSpc>
            <a:spcBef>
              <a:spcPct val="0"/>
            </a:spcBef>
            <a:spcAft>
              <a:spcPts val="600"/>
            </a:spcAft>
            <a:buChar char="•"/>
          </a:pPr>
          <a:r>
            <a:rPr lang="en-US" sz="1100" kern="1200"/>
            <a:t> Option to update stock levels for Floor employees</a:t>
          </a:r>
        </a:p>
        <a:p>
          <a:pPr marL="57150" lvl="1" indent="-57150" algn="l" defTabSz="488950">
            <a:lnSpc>
              <a:spcPct val="90000"/>
            </a:lnSpc>
            <a:spcBef>
              <a:spcPct val="0"/>
            </a:spcBef>
            <a:spcAft>
              <a:spcPts val="600"/>
            </a:spcAft>
            <a:buChar char="•"/>
          </a:pPr>
          <a:r>
            <a:rPr lang="en-US" sz="1100" kern="1200"/>
            <a:t> Information panel about stock changes (for Administrative and Floor employees only)</a:t>
          </a:r>
        </a:p>
        <a:p>
          <a:pPr marL="57150" lvl="1" indent="-57150" algn="l" defTabSz="488950">
            <a:lnSpc>
              <a:spcPct val="90000"/>
            </a:lnSpc>
            <a:spcBef>
              <a:spcPct val="0"/>
            </a:spcBef>
            <a:spcAft>
              <a:spcPts val="600"/>
            </a:spcAft>
            <a:buChar char="•"/>
          </a:pPr>
          <a:r>
            <a:rPr lang="en-US" sz="1100" kern="1200"/>
            <a:t> Announcement tab for Administration to inform Floor employees about new, replenished products.</a:t>
          </a:r>
        </a:p>
      </dsp:txBody>
      <dsp:txXfrm>
        <a:off x="1761481" y="709175"/>
        <a:ext cx="1242136" cy="4145661"/>
      </dsp:txXfrm>
    </dsp:sp>
    <dsp:sp modelId="{AB94A2C3-6A72-40E5-9FAE-78437BBDB6B2}">
      <dsp:nvSpPr>
        <dsp:cNvPr id="0" name=""/>
        <dsp:cNvSpPr/>
      </dsp:nvSpPr>
      <dsp:spPr>
        <a:xfrm>
          <a:off x="1625597" y="460113"/>
          <a:ext cx="377367" cy="377367"/>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5342D9-B490-4D0C-9D3D-A36BFB2D72C2}">
      <dsp:nvSpPr>
        <dsp:cNvPr id="0" name=""/>
        <dsp:cNvSpPr/>
      </dsp:nvSpPr>
      <dsp:spPr>
        <a:xfrm rot="16200000">
          <a:off x="1221664" y="2622053"/>
          <a:ext cx="4145661" cy="3199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6409" bIns="0" numCol="1" spcCol="1270" anchor="t" anchorCtr="0">
          <a:noAutofit/>
        </a:bodyPr>
        <a:lstStyle/>
        <a:p>
          <a:pPr marL="0" lvl="0" indent="0" algn="r" defTabSz="444500">
            <a:lnSpc>
              <a:spcPct val="90000"/>
            </a:lnSpc>
            <a:spcBef>
              <a:spcPct val="0"/>
            </a:spcBef>
            <a:spcAft>
              <a:spcPct val="35000"/>
            </a:spcAft>
            <a:buNone/>
          </a:pPr>
          <a:r>
            <a:rPr lang="en-US" sz="1000" kern="1200"/>
            <a:t>Could Have</a:t>
          </a:r>
        </a:p>
      </dsp:txBody>
      <dsp:txXfrm>
        <a:off x="1221664" y="2622053"/>
        <a:ext cx="4145661" cy="319905"/>
      </dsp:txXfrm>
    </dsp:sp>
    <dsp:sp modelId="{3E22F663-BA59-422C-A95B-197DFDA77C60}">
      <dsp:nvSpPr>
        <dsp:cNvPr id="0" name=""/>
        <dsp:cNvSpPr/>
      </dsp:nvSpPr>
      <dsp:spPr>
        <a:xfrm>
          <a:off x="3278851" y="709175"/>
          <a:ext cx="1260623" cy="4145661"/>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6409"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Sales overview per product/ department</a:t>
          </a:r>
        </a:p>
        <a:p>
          <a:pPr marL="57150" lvl="1" indent="-57150" algn="l" defTabSz="488950">
            <a:lnSpc>
              <a:spcPct val="90000"/>
            </a:lnSpc>
            <a:spcBef>
              <a:spcPct val="0"/>
            </a:spcBef>
            <a:spcAft>
              <a:spcPts val="600"/>
            </a:spcAft>
            <a:buChar char="•"/>
          </a:pPr>
          <a:r>
            <a:rPr lang="en-US" sz="1100" b="0" kern="1200"/>
            <a:t> </a:t>
          </a:r>
          <a:r>
            <a:rPr lang="en-US" sz="1100" kern="1200"/>
            <a:t>Employee performance overview per employee, department and overall for Management and Administration </a:t>
          </a:r>
          <a:endParaRPr lang="en-US" sz="1100" b="0" kern="1200"/>
        </a:p>
        <a:p>
          <a:pPr marL="57150" lvl="1" indent="-57150" algn="l" defTabSz="488950">
            <a:lnSpc>
              <a:spcPct val="90000"/>
            </a:lnSpc>
            <a:spcBef>
              <a:spcPct val="0"/>
            </a:spcBef>
            <a:spcAft>
              <a:spcPts val="600"/>
            </a:spcAft>
            <a:buChar char="•"/>
          </a:pPr>
          <a:r>
            <a:rPr lang="en-US" sz="1100" kern="1200"/>
            <a:t> Employee growth overview per department.</a:t>
          </a:r>
        </a:p>
        <a:p>
          <a:pPr marL="57150" lvl="1" indent="-57150" algn="l" defTabSz="488950">
            <a:lnSpc>
              <a:spcPct val="90000"/>
            </a:lnSpc>
            <a:spcBef>
              <a:spcPct val="0"/>
            </a:spcBef>
            <a:spcAft>
              <a:spcPts val="600"/>
            </a:spcAft>
            <a:buChar char="•"/>
          </a:pPr>
          <a:r>
            <a:rPr lang="en-US" sz="1100" kern="1200"/>
            <a:t> Option to update product data in the DB (for Administration)</a:t>
          </a:r>
        </a:p>
      </dsp:txBody>
      <dsp:txXfrm>
        <a:off x="3278851" y="709175"/>
        <a:ext cx="1260623" cy="4145661"/>
      </dsp:txXfrm>
    </dsp:sp>
    <dsp:sp modelId="{2F71CE10-F3FC-4389-9135-9F6432F0CCC3}">
      <dsp:nvSpPr>
        <dsp:cNvPr id="0" name=""/>
        <dsp:cNvSpPr/>
      </dsp:nvSpPr>
      <dsp:spPr>
        <a:xfrm>
          <a:off x="3200153" y="460113"/>
          <a:ext cx="377367" cy="37736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DE4C29B-C684-4249-AD8E-9E592C89C63B}">
      <dsp:nvSpPr>
        <dsp:cNvPr id="0" name=""/>
        <dsp:cNvSpPr/>
      </dsp:nvSpPr>
      <dsp:spPr>
        <a:xfrm rot="16200000">
          <a:off x="2739852" y="2687664"/>
          <a:ext cx="4145661" cy="1886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6409" bIns="0" numCol="1" spcCol="1270" anchor="t" anchorCtr="0">
          <a:noAutofit/>
        </a:bodyPr>
        <a:lstStyle/>
        <a:p>
          <a:pPr marL="0" lvl="0" indent="0" algn="r" defTabSz="444500">
            <a:lnSpc>
              <a:spcPct val="90000"/>
            </a:lnSpc>
            <a:spcBef>
              <a:spcPct val="0"/>
            </a:spcBef>
            <a:spcAft>
              <a:spcPct val="35000"/>
            </a:spcAft>
            <a:buNone/>
          </a:pPr>
          <a:r>
            <a:rPr lang="en-US" sz="1000" kern="1200"/>
            <a:t>Would Have</a:t>
          </a:r>
          <a:br>
            <a:rPr lang="en-US" sz="700" kern="1200"/>
          </a:br>
          <a:endParaRPr lang="en-US" sz="700" kern="1200"/>
        </a:p>
      </dsp:txBody>
      <dsp:txXfrm>
        <a:off x="2739852" y="2687664"/>
        <a:ext cx="4145661" cy="188683"/>
      </dsp:txXfrm>
    </dsp:sp>
    <dsp:sp modelId="{A123D00F-1500-4F3E-A866-4C15A8BCE90F}">
      <dsp:nvSpPr>
        <dsp:cNvPr id="0" name=""/>
        <dsp:cNvSpPr/>
      </dsp:nvSpPr>
      <dsp:spPr>
        <a:xfrm>
          <a:off x="4845117" y="709175"/>
          <a:ext cx="1063660" cy="4145661"/>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6409"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 Website for employees to update their data and select schedule preferences</a:t>
          </a:r>
        </a:p>
        <a:p>
          <a:pPr marL="57150" lvl="1" indent="-57150" algn="l" defTabSz="488950">
            <a:lnSpc>
              <a:spcPct val="90000"/>
            </a:lnSpc>
            <a:spcBef>
              <a:spcPct val="0"/>
            </a:spcBef>
            <a:spcAft>
              <a:spcPts val="600"/>
            </a:spcAft>
            <a:buChar char="•"/>
          </a:pPr>
          <a:r>
            <a:rPr lang="en-US" sz="1100" kern="1200"/>
            <a:t> Access to work rules &amp; regulations</a:t>
          </a:r>
        </a:p>
        <a:p>
          <a:pPr marL="57150" lvl="1" indent="-57150" algn="l" defTabSz="488950">
            <a:lnSpc>
              <a:spcPct val="90000"/>
            </a:lnSpc>
            <a:spcBef>
              <a:spcPct val="0"/>
            </a:spcBef>
            <a:spcAft>
              <a:spcPts val="600"/>
            </a:spcAft>
            <a:buChar char="•"/>
          </a:pPr>
          <a:r>
            <a:rPr lang="en-US" sz="1100" kern="1200"/>
            <a:t> Restock requests handeling</a:t>
          </a:r>
        </a:p>
        <a:p>
          <a:pPr marL="57150" lvl="1" indent="-57150" algn="l" defTabSz="488950">
            <a:lnSpc>
              <a:spcPct val="90000"/>
            </a:lnSpc>
            <a:spcBef>
              <a:spcPct val="0"/>
            </a:spcBef>
            <a:spcAft>
              <a:spcPct val="15000"/>
            </a:spcAft>
            <a:buChar char="•"/>
          </a:pPr>
          <a:endParaRPr lang="en-US" sz="1100" kern="1200"/>
        </a:p>
      </dsp:txBody>
      <dsp:txXfrm>
        <a:off x="4845117" y="709175"/>
        <a:ext cx="1063660" cy="4145661"/>
      </dsp:txXfrm>
    </dsp:sp>
    <dsp:sp modelId="{106C7FE2-7467-4B5C-AFE1-86AE7A90041A}">
      <dsp:nvSpPr>
        <dsp:cNvPr id="0" name=""/>
        <dsp:cNvSpPr/>
      </dsp:nvSpPr>
      <dsp:spPr>
        <a:xfrm>
          <a:off x="4718341" y="460113"/>
          <a:ext cx="377367" cy="377367"/>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972B95E0DD4CA69E4FEE49E9721B21"/>
        <w:category>
          <w:name w:val="General"/>
          <w:gallery w:val="placeholder"/>
        </w:category>
        <w:types>
          <w:type w:val="bbPlcHdr"/>
        </w:types>
        <w:behaviors>
          <w:behavior w:val="content"/>
        </w:behaviors>
        <w:guid w:val="{7B577124-9721-468B-A9FE-8A99AB6B9F0C}"/>
      </w:docPartPr>
      <w:docPartBody>
        <w:p w:rsidR="005247D7" w:rsidRDefault="00777459">
          <w:pPr>
            <w:pStyle w:val="E1972B95E0DD4CA69E4FEE49E9721B21"/>
          </w:pPr>
          <w:r>
            <w:t>[Title Here, up to 12 Words, on One to Two Lines]</w:t>
          </w:r>
        </w:p>
      </w:docPartBody>
    </w:docPart>
    <w:docPart>
      <w:docPartPr>
        <w:name w:val="8F927A3B260F42D8B5187F07F97F2F7C"/>
        <w:category>
          <w:name w:val="General"/>
          <w:gallery w:val="placeholder"/>
        </w:category>
        <w:types>
          <w:type w:val="bbPlcHdr"/>
        </w:types>
        <w:behaviors>
          <w:behavior w:val="content"/>
        </w:behaviors>
        <w:guid w:val="{94C0C8D3-23FA-4DE7-BC3D-D0CB4F0AB0DB}"/>
      </w:docPartPr>
      <w:docPartBody>
        <w:p w:rsidR="005247D7" w:rsidRDefault="00777459">
          <w:pPr>
            <w:pStyle w:val="8F927A3B260F42D8B5187F07F97F2F7C"/>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459"/>
    <w:rsid w:val="000A434B"/>
    <w:rsid w:val="0017439E"/>
    <w:rsid w:val="001C6092"/>
    <w:rsid w:val="002856F8"/>
    <w:rsid w:val="003C6DDF"/>
    <w:rsid w:val="005247D7"/>
    <w:rsid w:val="00604BC2"/>
    <w:rsid w:val="00777459"/>
    <w:rsid w:val="007C1726"/>
    <w:rsid w:val="007E789D"/>
    <w:rsid w:val="00804728"/>
    <w:rsid w:val="00836EB0"/>
    <w:rsid w:val="008E2440"/>
    <w:rsid w:val="008F046C"/>
    <w:rsid w:val="009556CD"/>
    <w:rsid w:val="00B03EAF"/>
    <w:rsid w:val="00B20ECB"/>
    <w:rsid w:val="00E426FB"/>
    <w:rsid w:val="00F97B37"/>
    <w:rsid w:val="00FB3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972B95E0DD4CA69E4FEE49E9721B21">
    <w:name w:val="E1972B95E0DD4CA69E4FEE49E9721B21"/>
  </w:style>
  <w:style w:type="character" w:styleId="Emphasis">
    <w:name w:val="Emphasis"/>
    <w:basedOn w:val="DefaultParagraphFont"/>
    <w:uiPriority w:val="4"/>
    <w:unhideWhenUsed/>
    <w:qFormat/>
    <w:rPr>
      <w:i/>
      <w:iCs/>
    </w:rPr>
  </w:style>
  <w:style w:type="paragraph" w:customStyle="1" w:styleId="8F927A3B260F42D8B5187F07F97F2F7C">
    <w:name w:val="8F927A3B260F42D8B5187F07F97F2F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Media Bazaar URS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DD129A-1216-4B9A-A202-8F780FB1E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1915</TotalTime>
  <Pages>24</Pages>
  <Words>2812</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User Requirements Specification</vt:lpstr>
    </vt:vector>
  </TitlesOfParts>
  <Company/>
  <LinksUpToDate>false</LinksUpToDate>
  <CharactersWithSpaces>18810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Requirements Specification</dc:title>
  <dc:subject/>
  <dc:creator>Edita</dc:creator>
  <cp:keywords/>
  <dc:description/>
  <cp:lastModifiedBy>Rusu,Tudor T.I.</cp:lastModifiedBy>
  <cp:revision>86</cp:revision>
  <dcterms:created xsi:type="dcterms:W3CDTF">2020-02-11T08:51:00Z</dcterms:created>
  <dcterms:modified xsi:type="dcterms:W3CDTF">2025-06-05T00:39:00Z</dcterms:modified>
</cp:coreProperties>
</file>